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202755" w14:textId="77777777" w:rsidR="0090541F" w:rsidRDefault="0090541F" w:rsidP="0090541F">
      <w:pPr>
        <w:pStyle w:val="tmutatcm"/>
      </w:pPr>
      <w:r>
        <w:t>Általános információk</w:t>
      </w:r>
    </w:p>
    <w:p w14:paraId="6791B175" w14:textId="77777777" w:rsidR="00C2686E" w:rsidRPr="00C2686E" w:rsidRDefault="0090541F" w:rsidP="0090541F">
      <w:pPr>
        <w:pStyle w:val="tmutat"/>
      </w:pPr>
      <w:r>
        <w:t>A</w:t>
      </w:r>
      <w:r w:rsidR="00C2686E" w:rsidRPr="00C2686E">
        <w:t xml:space="preserve"> diplomaterv szerkezete</w:t>
      </w:r>
      <w:r>
        <w:t>:</w:t>
      </w:r>
    </w:p>
    <w:p w14:paraId="5B51BD94" w14:textId="77777777" w:rsidR="00C2686E" w:rsidRPr="00267677" w:rsidRDefault="00C2686E" w:rsidP="00C53F92">
      <w:pPr>
        <w:pStyle w:val="tmutat"/>
        <w:numPr>
          <w:ilvl w:val="0"/>
          <w:numId w:val="8"/>
        </w:numPr>
        <w:ind w:left="714" w:hanging="357"/>
        <w:contextualSpacing/>
      </w:pPr>
      <w:r w:rsidRPr="00C2686E">
        <w:t>Diplomaterv feladatkiírás</w:t>
      </w:r>
    </w:p>
    <w:p w14:paraId="69E2BC11" w14:textId="77777777" w:rsidR="00C2686E" w:rsidRPr="00267677" w:rsidRDefault="00C2686E" w:rsidP="00C53F92">
      <w:pPr>
        <w:pStyle w:val="tmutat"/>
        <w:numPr>
          <w:ilvl w:val="0"/>
          <w:numId w:val="8"/>
        </w:numPr>
        <w:ind w:left="714" w:hanging="357"/>
        <w:contextualSpacing/>
      </w:pPr>
      <w:r w:rsidRPr="00C2686E">
        <w:t>Címoldal</w:t>
      </w:r>
    </w:p>
    <w:p w14:paraId="3A55C832" w14:textId="77777777" w:rsidR="00C2686E" w:rsidRPr="00267677" w:rsidRDefault="00C2686E" w:rsidP="00C53F92">
      <w:pPr>
        <w:pStyle w:val="tmutat"/>
        <w:numPr>
          <w:ilvl w:val="0"/>
          <w:numId w:val="8"/>
        </w:numPr>
        <w:ind w:left="714" w:hanging="357"/>
        <w:contextualSpacing/>
      </w:pPr>
      <w:r w:rsidRPr="00C2686E">
        <w:t>Tartalomjegyzék</w:t>
      </w:r>
    </w:p>
    <w:p w14:paraId="07EDEED9"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4DF0B5A6"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267591B3"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07634531"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06620F0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7AE6D85A"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506F4FA"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76F0CD18"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EF90D5B"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3820473" w14:textId="77777777" w:rsidR="00C2686E" w:rsidRPr="00267677" w:rsidRDefault="00C2686E" w:rsidP="00C53F92">
      <w:pPr>
        <w:pStyle w:val="tmutat"/>
        <w:numPr>
          <w:ilvl w:val="0"/>
          <w:numId w:val="8"/>
        </w:numPr>
        <w:ind w:left="714" w:hanging="357"/>
      </w:pPr>
      <w:r w:rsidRPr="00C2686E">
        <w:t>Függelék(</w:t>
      </w:r>
      <w:proofErr w:type="spellStart"/>
      <w:r w:rsidRPr="00C2686E">
        <w:t>ek</w:t>
      </w:r>
      <w:proofErr w:type="spellEnd"/>
      <w:r w:rsidRPr="00C2686E">
        <w:t>)</w:t>
      </w:r>
    </w:p>
    <w:p w14:paraId="2DF15F95" w14:textId="38BC0404"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w:t>
      </w:r>
      <w:r w:rsidR="00162232">
        <w:t xml:space="preserve">tanszék, a hallgató, a </w:t>
      </w:r>
      <w:r w:rsidRPr="00C2686E">
        <w:t>konzulens nevét és a beadás évét jelölő szövegdobozokra, mert azokra külön ki kell adni a frissítést.</w:t>
      </w:r>
      <w:r>
        <w:t xml:space="preserve"> A mezők tartalma a sablonban a dokumentum adatlapja alapján automatikusan kerül kitöltésre</w:t>
      </w:r>
      <w:r w:rsidR="00162232">
        <w:t xml:space="preserve"> (Fájl/Információ/Tulajdonságok/Speciális tulajdonságok)</w:t>
      </w:r>
      <w:r>
        <w:t>.</w:t>
      </w:r>
    </w:p>
    <w:p w14:paraId="1FECACA0"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5A73344" w14:textId="77777777" w:rsidR="00C2686E" w:rsidRPr="00C2686E" w:rsidRDefault="00C2686E" w:rsidP="0090541F">
      <w:pPr>
        <w:pStyle w:val="tmutat"/>
      </w:pPr>
      <w:r w:rsidRPr="00C2686E">
        <w:t>Minden oldalon - az első négy szerkezeti elem kivételével - szerepelnie kell az oldalszámnak.</w:t>
      </w:r>
    </w:p>
    <w:p w14:paraId="0A6699F0"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D2C44B0"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653C5C4" w14:textId="77777777" w:rsidR="00C2686E" w:rsidRDefault="00C2686E" w:rsidP="0090541F">
      <w:pPr>
        <w:pStyle w:val="tmutat"/>
      </w:pPr>
      <w:r w:rsidRPr="00C2686E">
        <w:t xml:space="preserve">Az irodalomjegyzék szövegközi hivatkozása történhet a Harvard-rendszerben (a szerző és az évszám megadásával) vagy </w:t>
      </w:r>
      <w:proofErr w:type="spellStart"/>
      <w:r w:rsidRPr="00C2686E">
        <w:t>sorszámozva</w:t>
      </w:r>
      <w:proofErr w:type="spellEnd"/>
      <w:r w:rsidRPr="00C2686E">
        <w:t>.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16D6C207" w14:textId="77777777" w:rsidR="000A7483" w:rsidRPr="006F512E" w:rsidRDefault="00C2686E" w:rsidP="0090541F">
      <w:pPr>
        <w:pStyle w:val="tmutat"/>
        <w:rPr>
          <w:rStyle w:val="tmutatfontos"/>
        </w:rPr>
      </w:pPr>
      <w:r w:rsidRPr="006F512E">
        <w:rPr>
          <w:rStyle w:val="tmutatfontos"/>
        </w:rPr>
        <w:t>Fontos:</w:t>
      </w:r>
    </w:p>
    <w:p w14:paraId="47DE4781"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356A0C36"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4063401F"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3A9FAA32" w14:textId="77777777" w:rsidR="00816BCB" w:rsidRPr="00B50CAA" w:rsidRDefault="00816BCB" w:rsidP="00816BCB">
      <w:pPr>
        <w:pStyle w:val="Nyilatkozatcm"/>
      </w:pPr>
      <w:r w:rsidRPr="00B50CAA">
        <w:lastRenderedPageBreak/>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71C9A577" w:rsidR="004851C7" w:rsidRDefault="00000000" w:rsidP="00D429F2">
      <w:pPr>
        <w:pStyle w:val="Cmlapkarstanszk"/>
      </w:pPr>
      <w:fldSimple w:instr=" DOCPROPERTY  Company  \* MERGEFORMAT ">
        <w:r w:rsidR="00667604">
          <w:t>Automatizálási és Alkalmazott Informatikai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57498225" w:rsidR="0063585C" w:rsidRPr="00B50CAA" w:rsidRDefault="00000000" w:rsidP="00171054">
      <w:pPr>
        <w:pStyle w:val="Cmlapszerz"/>
      </w:pPr>
      <w:fldSimple w:instr=" AUTHOR  \* MERGEFORMAT ">
        <w:r w:rsidR="00667604">
          <w:t>Szabó Mihály</w:t>
        </w:r>
      </w:fldSimple>
    </w:p>
    <w:p w14:paraId="27E9F397" w14:textId="765E8B5F" w:rsidR="0063585C" w:rsidRPr="00B50CAA" w:rsidRDefault="00000000">
      <w:pPr>
        <w:pStyle w:val="Cm"/>
      </w:pPr>
      <w:fldSimple w:instr=" TITLE  \* MERGEFORMAT ">
        <w:r w:rsidR="00667604">
          <w:t>Hordozható radioizotóp identifikációs eszköz fejlesztése</w:t>
        </w:r>
      </w:fldSimple>
    </w:p>
    <w:p w14:paraId="5532B58E" w14:textId="6D683456" w:rsidR="0063585C" w:rsidRPr="00B50CAA" w:rsidRDefault="0066174A" w:rsidP="009C1C93">
      <w:pPr>
        <w:pStyle w:val="Alcm"/>
      </w:pPr>
      <w:r>
        <w:fldChar w:fldCharType="begin"/>
      </w:r>
      <w:r>
        <w:instrText xml:space="preserve"> SUBJECT  \* MERGEFORMAT </w:instrText>
      </w:r>
      <w:r>
        <w:fldChar w:fldCharType="end"/>
      </w:r>
    </w:p>
    <w:p w14:paraId="156BF04A" w14:textId="49661E1C" w:rsidR="0063585C" w:rsidRPr="00D429F2" w:rsidRDefault="00760739" w:rsidP="009C1C93">
      <w:pPr>
        <w:pStyle w:val="Alcm"/>
      </w:pPr>
      <w:r w:rsidRPr="00D429F2">
        <w:rPr>
          <w:lang w:eastAsia="hu-HU"/>
        </w:rPr>
        <mc:AlternateContent>
          <mc:Choice Requires="wps">
            <w:drawing>
              <wp:anchor distT="0" distB="0" distL="114300" distR="114300" simplePos="0" relativeHeight="251659264"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9C1EEE" w:rsidRDefault="009C1EEE" w:rsidP="00171054">
                            <w:pPr>
                              <w:keepLines/>
                              <w:spacing w:after="0"/>
                              <w:ind w:firstLine="0"/>
                              <w:jc w:val="center"/>
                              <w:rPr>
                                <w:smallCaps/>
                              </w:rPr>
                            </w:pPr>
                            <w:r>
                              <w:rPr>
                                <w:smallCaps/>
                              </w:rPr>
                              <w:t>Konzulens</w:t>
                            </w:r>
                          </w:p>
                          <w:p w14:paraId="5B11A3E3" w14:textId="58B6ECD4" w:rsidR="009C1EEE" w:rsidRDefault="00000000" w:rsidP="00171054">
                            <w:pPr>
                              <w:pStyle w:val="Cmlapszerz"/>
                            </w:pPr>
                            <w:fldSimple w:instr=" DOCPROPERTY &quot;Manager&quot;  \* MERGEFORMAT ">
                              <w:r w:rsidR="009C1EEE">
                                <w:t>Kiss Ágoston</w:t>
                              </w:r>
                            </w:fldSimple>
                          </w:p>
                          <w:p w14:paraId="4EC91467" w14:textId="18BD9B26" w:rsidR="009C1EEE" w:rsidRDefault="009C1EEE" w:rsidP="009C1C93">
                            <w:pPr>
                              <w:spacing w:after="0"/>
                              <w:ind w:firstLine="0"/>
                              <w:jc w:val="center"/>
                            </w:pPr>
                            <w:r>
                              <w:t xml:space="preserve">BUDAPEST, </w:t>
                            </w:r>
                            <w:r>
                              <w:fldChar w:fldCharType="begin"/>
                            </w:r>
                            <w:r>
                              <w:instrText xml:space="preserve"> DATE \@ "yyyy" \* MERGEFORMAT </w:instrText>
                            </w:r>
                            <w:r>
                              <w:fldChar w:fldCharType="separate"/>
                            </w:r>
                            <w:r w:rsidR="005D6FBE">
                              <w:rPr>
                                <w:noProof/>
                              </w:rPr>
                              <w:t>2024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9C1EEE" w:rsidRDefault="009C1EEE" w:rsidP="00171054">
                      <w:pPr>
                        <w:keepLines/>
                        <w:spacing w:after="0"/>
                        <w:ind w:firstLine="0"/>
                        <w:jc w:val="center"/>
                        <w:rPr>
                          <w:smallCaps/>
                        </w:rPr>
                      </w:pPr>
                      <w:r>
                        <w:rPr>
                          <w:smallCaps/>
                        </w:rPr>
                        <w:t>Konzulens</w:t>
                      </w:r>
                    </w:p>
                    <w:p w14:paraId="5B11A3E3" w14:textId="58B6ECD4" w:rsidR="009C1EEE" w:rsidRDefault="00000000" w:rsidP="00171054">
                      <w:pPr>
                        <w:pStyle w:val="Cmlapszerz"/>
                      </w:pPr>
                      <w:fldSimple w:instr=" DOCPROPERTY &quot;Manager&quot;  \* MERGEFORMAT ">
                        <w:r w:rsidR="009C1EEE">
                          <w:t>Kiss Ágoston</w:t>
                        </w:r>
                      </w:fldSimple>
                    </w:p>
                    <w:p w14:paraId="4EC91467" w14:textId="18BD9B26" w:rsidR="009C1EEE" w:rsidRDefault="009C1EEE" w:rsidP="009C1C93">
                      <w:pPr>
                        <w:spacing w:after="0"/>
                        <w:ind w:firstLine="0"/>
                        <w:jc w:val="center"/>
                      </w:pPr>
                      <w:r>
                        <w:t xml:space="preserve">BUDAPEST, </w:t>
                      </w:r>
                      <w:r>
                        <w:fldChar w:fldCharType="begin"/>
                      </w:r>
                      <w:r>
                        <w:instrText xml:space="preserve"> DATE \@ "yyyy" \* MERGEFORMAT </w:instrText>
                      </w:r>
                      <w:r>
                        <w:fldChar w:fldCharType="separate"/>
                      </w:r>
                      <w:r w:rsidR="005D6FBE">
                        <w:rPr>
                          <w:noProof/>
                        </w:rPr>
                        <w:t>2024</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27FAEB3E" w14:textId="2A9784BB" w:rsidR="00667604" w:rsidRDefault="00730B3C">
      <w:pPr>
        <w:pStyle w:val="TJ1"/>
        <w:rPr>
          <w:rFonts w:asciiTheme="minorHAnsi" w:eastAsiaTheme="minorEastAsia" w:hAnsiTheme="minorHAnsi" w:cstheme="minorBidi"/>
          <w:b w:val="0"/>
          <w:noProof/>
          <w:kern w:val="2"/>
          <w:lang w:eastAsia="hu-HU"/>
          <w14:ligatures w14:val="standardContextual"/>
        </w:rPr>
      </w:pPr>
      <w:r>
        <w:fldChar w:fldCharType="begin"/>
      </w:r>
      <w:r>
        <w:instrText xml:space="preserve"> TOC \o "1-3" \h \z \u </w:instrText>
      </w:r>
      <w:r>
        <w:fldChar w:fldCharType="separate"/>
      </w:r>
      <w:hyperlink w:anchor="_Toc175423773" w:history="1">
        <w:r w:rsidR="00667604" w:rsidRPr="00390D93">
          <w:rPr>
            <w:rStyle w:val="Hiperhivatkozs"/>
            <w:noProof/>
          </w:rPr>
          <w:t>Összefoglaló</w:t>
        </w:r>
        <w:r w:rsidR="00667604">
          <w:rPr>
            <w:noProof/>
            <w:webHidden/>
          </w:rPr>
          <w:tab/>
        </w:r>
        <w:r w:rsidR="00667604">
          <w:rPr>
            <w:noProof/>
            <w:webHidden/>
          </w:rPr>
          <w:fldChar w:fldCharType="begin"/>
        </w:r>
        <w:r w:rsidR="00667604">
          <w:rPr>
            <w:noProof/>
            <w:webHidden/>
          </w:rPr>
          <w:instrText xml:space="preserve"> PAGEREF _Toc175423773 \h </w:instrText>
        </w:r>
        <w:r w:rsidR="00667604">
          <w:rPr>
            <w:noProof/>
            <w:webHidden/>
          </w:rPr>
        </w:r>
        <w:r w:rsidR="00667604">
          <w:rPr>
            <w:noProof/>
            <w:webHidden/>
          </w:rPr>
          <w:fldChar w:fldCharType="separate"/>
        </w:r>
        <w:r w:rsidR="00667604">
          <w:rPr>
            <w:noProof/>
            <w:webHidden/>
          </w:rPr>
          <w:t>8</w:t>
        </w:r>
        <w:r w:rsidR="00667604">
          <w:rPr>
            <w:noProof/>
            <w:webHidden/>
          </w:rPr>
          <w:fldChar w:fldCharType="end"/>
        </w:r>
      </w:hyperlink>
    </w:p>
    <w:p w14:paraId="601F6577" w14:textId="2F413F10" w:rsidR="00667604" w:rsidRDefault="00667604">
      <w:pPr>
        <w:pStyle w:val="TJ1"/>
        <w:rPr>
          <w:rFonts w:asciiTheme="minorHAnsi" w:eastAsiaTheme="minorEastAsia" w:hAnsiTheme="minorHAnsi" w:cstheme="minorBidi"/>
          <w:b w:val="0"/>
          <w:noProof/>
          <w:kern w:val="2"/>
          <w:lang w:eastAsia="hu-HU"/>
          <w14:ligatures w14:val="standardContextual"/>
        </w:rPr>
      </w:pPr>
      <w:hyperlink w:anchor="_Toc175423774" w:history="1">
        <w:r w:rsidRPr="00390D93">
          <w:rPr>
            <w:rStyle w:val="Hiperhivatkozs"/>
            <w:noProof/>
          </w:rPr>
          <w:t>Abstract</w:t>
        </w:r>
        <w:r>
          <w:rPr>
            <w:noProof/>
            <w:webHidden/>
          </w:rPr>
          <w:tab/>
        </w:r>
        <w:r>
          <w:rPr>
            <w:noProof/>
            <w:webHidden/>
          </w:rPr>
          <w:fldChar w:fldCharType="begin"/>
        </w:r>
        <w:r>
          <w:rPr>
            <w:noProof/>
            <w:webHidden/>
          </w:rPr>
          <w:instrText xml:space="preserve"> PAGEREF _Toc175423774 \h </w:instrText>
        </w:r>
        <w:r>
          <w:rPr>
            <w:noProof/>
            <w:webHidden/>
          </w:rPr>
        </w:r>
        <w:r>
          <w:rPr>
            <w:noProof/>
            <w:webHidden/>
          </w:rPr>
          <w:fldChar w:fldCharType="separate"/>
        </w:r>
        <w:r>
          <w:rPr>
            <w:noProof/>
            <w:webHidden/>
          </w:rPr>
          <w:t>9</w:t>
        </w:r>
        <w:r>
          <w:rPr>
            <w:noProof/>
            <w:webHidden/>
          </w:rPr>
          <w:fldChar w:fldCharType="end"/>
        </w:r>
      </w:hyperlink>
    </w:p>
    <w:p w14:paraId="2F846C0F" w14:textId="5E79B4C3" w:rsidR="00667604" w:rsidRDefault="00667604">
      <w:pPr>
        <w:pStyle w:val="TJ1"/>
        <w:rPr>
          <w:rFonts w:asciiTheme="minorHAnsi" w:eastAsiaTheme="minorEastAsia" w:hAnsiTheme="minorHAnsi" w:cstheme="minorBidi"/>
          <w:b w:val="0"/>
          <w:noProof/>
          <w:kern w:val="2"/>
          <w:lang w:eastAsia="hu-HU"/>
          <w14:ligatures w14:val="standardContextual"/>
        </w:rPr>
      </w:pPr>
      <w:hyperlink w:anchor="_Toc175423775" w:history="1">
        <w:r w:rsidRPr="00390D93">
          <w:rPr>
            <w:rStyle w:val="Hiperhivatkozs"/>
            <w:noProof/>
          </w:rPr>
          <w:t>1 Bevezetés</w:t>
        </w:r>
        <w:r>
          <w:rPr>
            <w:noProof/>
            <w:webHidden/>
          </w:rPr>
          <w:tab/>
        </w:r>
        <w:r>
          <w:rPr>
            <w:noProof/>
            <w:webHidden/>
          </w:rPr>
          <w:fldChar w:fldCharType="begin"/>
        </w:r>
        <w:r>
          <w:rPr>
            <w:noProof/>
            <w:webHidden/>
          </w:rPr>
          <w:instrText xml:space="preserve"> PAGEREF _Toc175423775 \h </w:instrText>
        </w:r>
        <w:r>
          <w:rPr>
            <w:noProof/>
            <w:webHidden/>
          </w:rPr>
        </w:r>
        <w:r>
          <w:rPr>
            <w:noProof/>
            <w:webHidden/>
          </w:rPr>
          <w:fldChar w:fldCharType="separate"/>
        </w:r>
        <w:r>
          <w:rPr>
            <w:noProof/>
            <w:webHidden/>
          </w:rPr>
          <w:t>10</w:t>
        </w:r>
        <w:r>
          <w:rPr>
            <w:noProof/>
            <w:webHidden/>
          </w:rPr>
          <w:fldChar w:fldCharType="end"/>
        </w:r>
      </w:hyperlink>
    </w:p>
    <w:p w14:paraId="06324F86" w14:textId="01E04445" w:rsidR="00667604" w:rsidRDefault="00667604">
      <w:pPr>
        <w:pStyle w:val="TJ1"/>
        <w:rPr>
          <w:rFonts w:asciiTheme="minorHAnsi" w:eastAsiaTheme="minorEastAsia" w:hAnsiTheme="minorHAnsi" w:cstheme="minorBidi"/>
          <w:b w:val="0"/>
          <w:noProof/>
          <w:kern w:val="2"/>
          <w:lang w:eastAsia="hu-HU"/>
          <w14:ligatures w14:val="standardContextual"/>
        </w:rPr>
      </w:pPr>
      <w:hyperlink w:anchor="_Toc175423776" w:history="1">
        <w:r w:rsidRPr="00390D93">
          <w:rPr>
            <w:rStyle w:val="Hiperhivatkozs"/>
            <w:noProof/>
          </w:rPr>
          <w:t>2 Specifikáció</w:t>
        </w:r>
        <w:r>
          <w:rPr>
            <w:noProof/>
            <w:webHidden/>
          </w:rPr>
          <w:tab/>
        </w:r>
        <w:r>
          <w:rPr>
            <w:noProof/>
            <w:webHidden/>
          </w:rPr>
          <w:fldChar w:fldCharType="begin"/>
        </w:r>
        <w:r>
          <w:rPr>
            <w:noProof/>
            <w:webHidden/>
          </w:rPr>
          <w:instrText xml:space="preserve"> PAGEREF _Toc175423776 \h </w:instrText>
        </w:r>
        <w:r>
          <w:rPr>
            <w:noProof/>
            <w:webHidden/>
          </w:rPr>
        </w:r>
        <w:r>
          <w:rPr>
            <w:noProof/>
            <w:webHidden/>
          </w:rPr>
          <w:fldChar w:fldCharType="separate"/>
        </w:r>
        <w:r>
          <w:rPr>
            <w:noProof/>
            <w:webHidden/>
          </w:rPr>
          <w:t>11</w:t>
        </w:r>
        <w:r>
          <w:rPr>
            <w:noProof/>
            <w:webHidden/>
          </w:rPr>
          <w:fldChar w:fldCharType="end"/>
        </w:r>
      </w:hyperlink>
    </w:p>
    <w:p w14:paraId="53217383" w14:textId="26700DBF" w:rsidR="00667604" w:rsidRDefault="00667604">
      <w:pPr>
        <w:pStyle w:val="TJ1"/>
        <w:rPr>
          <w:rFonts w:asciiTheme="minorHAnsi" w:eastAsiaTheme="minorEastAsia" w:hAnsiTheme="minorHAnsi" w:cstheme="minorBidi"/>
          <w:b w:val="0"/>
          <w:noProof/>
          <w:kern w:val="2"/>
          <w:lang w:eastAsia="hu-HU"/>
          <w14:ligatures w14:val="standardContextual"/>
        </w:rPr>
      </w:pPr>
      <w:hyperlink w:anchor="_Toc175423777" w:history="1">
        <w:r w:rsidRPr="00390D93">
          <w:rPr>
            <w:rStyle w:val="Hiperhivatkozs"/>
            <w:noProof/>
          </w:rPr>
          <w:t>3 Fizikai áttekintés</w:t>
        </w:r>
        <w:r>
          <w:rPr>
            <w:noProof/>
            <w:webHidden/>
          </w:rPr>
          <w:tab/>
        </w:r>
        <w:r>
          <w:rPr>
            <w:noProof/>
            <w:webHidden/>
          </w:rPr>
          <w:fldChar w:fldCharType="begin"/>
        </w:r>
        <w:r>
          <w:rPr>
            <w:noProof/>
            <w:webHidden/>
          </w:rPr>
          <w:instrText xml:space="preserve"> PAGEREF _Toc175423777 \h </w:instrText>
        </w:r>
        <w:r>
          <w:rPr>
            <w:noProof/>
            <w:webHidden/>
          </w:rPr>
        </w:r>
        <w:r>
          <w:rPr>
            <w:noProof/>
            <w:webHidden/>
          </w:rPr>
          <w:fldChar w:fldCharType="separate"/>
        </w:r>
        <w:r>
          <w:rPr>
            <w:noProof/>
            <w:webHidden/>
          </w:rPr>
          <w:t>14</w:t>
        </w:r>
        <w:r>
          <w:rPr>
            <w:noProof/>
            <w:webHidden/>
          </w:rPr>
          <w:fldChar w:fldCharType="end"/>
        </w:r>
      </w:hyperlink>
    </w:p>
    <w:p w14:paraId="45594C65" w14:textId="56065B43"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778" w:history="1">
        <w:r w:rsidRPr="00390D93">
          <w:rPr>
            <w:rStyle w:val="Hiperhivatkozs"/>
            <w:noProof/>
          </w:rPr>
          <w:t>3.1 Fizikai ismertető</w:t>
        </w:r>
        <w:r>
          <w:rPr>
            <w:noProof/>
            <w:webHidden/>
          </w:rPr>
          <w:tab/>
        </w:r>
        <w:r>
          <w:rPr>
            <w:noProof/>
            <w:webHidden/>
          </w:rPr>
          <w:fldChar w:fldCharType="begin"/>
        </w:r>
        <w:r>
          <w:rPr>
            <w:noProof/>
            <w:webHidden/>
          </w:rPr>
          <w:instrText xml:space="preserve"> PAGEREF _Toc175423778 \h </w:instrText>
        </w:r>
        <w:r>
          <w:rPr>
            <w:noProof/>
            <w:webHidden/>
          </w:rPr>
        </w:r>
        <w:r>
          <w:rPr>
            <w:noProof/>
            <w:webHidden/>
          </w:rPr>
          <w:fldChar w:fldCharType="separate"/>
        </w:r>
        <w:r>
          <w:rPr>
            <w:noProof/>
            <w:webHidden/>
          </w:rPr>
          <w:t>14</w:t>
        </w:r>
        <w:r>
          <w:rPr>
            <w:noProof/>
            <w:webHidden/>
          </w:rPr>
          <w:fldChar w:fldCharType="end"/>
        </w:r>
      </w:hyperlink>
    </w:p>
    <w:p w14:paraId="0DD49670" w14:textId="08386D42"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779" w:history="1">
        <w:r w:rsidRPr="00390D93">
          <w:rPr>
            <w:rStyle w:val="Hiperhivatkozs"/>
            <w:noProof/>
          </w:rPr>
          <w:t>3.2 Szcintillátor kiválasztása</w:t>
        </w:r>
        <w:r>
          <w:rPr>
            <w:noProof/>
            <w:webHidden/>
          </w:rPr>
          <w:tab/>
        </w:r>
        <w:r>
          <w:rPr>
            <w:noProof/>
            <w:webHidden/>
          </w:rPr>
          <w:fldChar w:fldCharType="begin"/>
        </w:r>
        <w:r>
          <w:rPr>
            <w:noProof/>
            <w:webHidden/>
          </w:rPr>
          <w:instrText xml:space="preserve"> PAGEREF _Toc175423779 \h </w:instrText>
        </w:r>
        <w:r>
          <w:rPr>
            <w:noProof/>
            <w:webHidden/>
          </w:rPr>
        </w:r>
        <w:r>
          <w:rPr>
            <w:noProof/>
            <w:webHidden/>
          </w:rPr>
          <w:fldChar w:fldCharType="separate"/>
        </w:r>
        <w:r>
          <w:rPr>
            <w:noProof/>
            <w:webHidden/>
          </w:rPr>
          <w:t>19</w:t>
        </w:r>
        <w:r>
          <w:rPr>
            <w:noProof/>
            <w:webHidden/>
          </w:rPr>
          <w:fldChar w:fldCharType="end"/>
        </w:r>
      </w:hyperlink>
    </w:p>
    <w:p w14:paraId="2F9BEEB3" w14:textId="5270190B"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780" w:history="1">
        <w:r w:rsidRPr="00390D93">
          <w:rPr>
            <w:rStyle w:val="Hiperhivatkozs"/>
            <w:noProof/>
          </w:rPr>
          <w:t>3.3 Szcintillátor hatásfokának számítása</w:t>
        </w:r>
        <w:r>
          <w:rPr>
            <w:noProof/>
            <w:webHidden/>
          </w:rPr>
          <w:tab/>
        </w:r>
        <w:r>
          <w:rPr>
            <w:noProof/>
            <w:webHidden/>
          </w:rPr>
          <w:fldChar w:fldCharType="begin"/>
        </w:r>
        <w:r>
          <w:rPr>
            <w:noProof/>
            <w:webHidden/>
          </w:rPr>
          <w:instrText xml:space="preserve"> PAGEREF _Toc175423780 \h </w:instrText>
        </w:r>
        <w:r>
          <w:rPr>
            <w:noProof/>
            <w:webHidden/>
          </w:rPr>
        </w:r>
        <w:r>
          <w:rPr>
            <w:noProof/>
            <w:webHidden/>
          </w:rPr>
          <w:fldChar w:fldCharType="separate"/>
        </w:r>
        <w:r>
          <w:rPr>
            <w:noProof/>
            <w:webHidden/>
          </w:rPr>
          <w:t>22</w:t>
        </w:r>
        <w:r>
          <w:rPr>
            <w:noProof/>
            <w:webHidden/>
          </w:rPr>
          <w:fldChar w:fldCharType="end"/>
        </w:r>
      </w:hyperlink>
    </w:p>
    <w:p w14:paraId="0C2122B8" w14:textId="606B6354"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781" w:history="1">
        <w:r w:rsidRPr="00390D93">
          <w:rPr>
            <w:rStyle w:val="Hiperhivatkozs"/>
            <w:noProof/>
          </w:rPr>
          <w:t>3.4 Detektor kiválasztása</w:t>
        </w:r>
        <w:r>
          <w:rPr>
            <w:noProof/>
            <w:webHidden/>
          </w:rPr>
          <w:tab/>
        </w:r>
        <w:r>
          <w:rPr>
            <w:noProof/>
            <w:webHidden/>
          </w:rPr>
          <w:fldChar w:fldCharType="begin"/>
        </w:r>
        <w:r>
          <w:rPr>
            <w:noProof/>
            <w:webHidden/>
          </w:rPr>
          <w:instrText xml:space="preserve"> PAGEREF _Toc175423781 \h </w:instrText>
        </w:r>
        <w:r>
          <w:rPr>
            <w:noProof/>
            <w:webHidden/>
          </w:rPr>
        </w:r>
        <w:r>
          <w:rPr>
            <w:noProof/>
            <w:webHidden/>
          </w:rPr>
          <w:fldChar w:fldCharType="separate"/>
        </w:r>
        <w:r>
          <w:rPr>
            <w:noProof/>
            <w:webHidden/>
          </w:rPr>
          <w:t>23</w:t>
        </w:r>
        <w:r>
          <w:rPr>
            <w:noProof/>
            <w:webHidden/>
          </w:rPr>
          <w:fldChar w:fldCharType="end"/>
        </w:r>
      </w:hyperlink>
    </w:p>
    <w:p w14:paraId="6E3DB094" w14:textId="3A022366" w:rsidR="00667604" w:rsidRDefault="00667604">
      <w:pPr>
        <w:pStyle w:val="TJ1"/>
        <w:rPr>
          <w:rFonts w:asciiTheme="minorHAnsi" w:eastAsiaTheme="minorEastAsia" w:hAnsiTheme="minorHAnsi" w:cstheme="minorBidi"/>
          <w:b w:val="0"/>
          <w:noProof/>
          <w:kern w:val="2"/>
          <w:lang w:eastAsia="hu-HU"/>
          <w14:ligatures w14:val="standardContextual"/>
        </w:rPr>
      </w:pPr>
      <w:hyperlink w:anchor="_Toc175423782" w:history="1">
        <w:r w:rsidRPr="00390D93">
          <w:rPr>
            <w:rStyle w:val="Hiperhivatkozs"/>
            <w:noProof/>
          </w:rPr>
          <w:t>4 Hardver</w:t>
        </w:r>
        <w:r>
          <w:rPr>
            <w:noProof/>
            <w:webHidden/>
          </w:rPr>
          <w:tab/>
        </w:r>
        <w:r>
          <w:rPr>
            <w:noProof/>
            <w:webHidden/>
          </w:rPr>
          <w:fldChar w:fldCharType="begin"/>
        </w:r>
        <w:r>
          <w:rPr>
            <w:noProof/>
            <w:webHidden/>
          </w:rPr>
          <w:instrText xml:space="preserve"> PAGEREF _Toc175423782 \h </w:instrText>
        </w:r>
        <w:r>
          <w:rPr>
            <w:noProof/>
            <w:webHidden/>
          </w:rPr>
        </w:r>
        <w:r>
          <w:rPr>
            <w:noProof/>
            <w:webHidden/>
          </w:rPr>
          <w:fldChar w:fldCharType="separate"/>
        </w:r>
        <w:r>
          <w:rPr>
            <w:noProof/>
            <w:webHidden/>
          </w:rPr>
          <w:t>26</w:t>
        </w:r>
        <w:r>
          <w:rPr>
            <w:noProof/>
            <w:webHidden/>
          </w:rPr>
          <w:fldChar w:fldCharType="end"/>
        </w:r>
      </w:hyperlink>
    </w:p>
    <w:p w14:paraId="4FABFF66" w14:textId="63678304"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783" w:history="1">
        <w:r w:rsidRPr="00390D93">
          <w:rPr>
            <w:rStyle w:val="Hiperhivatkozs"/>
            <w:noProof/>
          </w:rPr>
          <w:t>4.1 Hardver blokkvázlat</w:t>
        </w:r>
        <w:r>
          <w:rPr>
            <w:noProof/>
            <w:webHidden/>
          </w:rPr>
          <w:tab/>
        </w:r>
        <w:r>
          <w:rPr>
            <w:noProof/>
            <w:webHidden/>
          </w:rPr>
          <w:fldChar w:fldCharType="begin"/>
        </w:r>
        <w:r>
          <w:rPr>
            <w:noProof/>
            <w:webHidden/>
          </w:rPr>
          <w:instrText xml:space="preserve"> PAGEREF _Toc175423783 \h </w:instrText>
        </w:r>
        <w:r>
          <w:rPr>
            <w:noProof/>
            <w:webHidden/>
          </w:rPr>
        </w:r>
        <w:r>
          <w:rPr>
            <w:noProof/>
            <w:webHidden/>
          </w:rPr>
          <w:fldChar w:fldCharType="separate"/>
        </w:r>
        <w:r>
          <w:rPr>
            <w:noProof/>
            <w:webHidden/>
          </w:rPr>
          <w:t>26</w:t>
        </w:r>
        <w:r>
          <w:rPr>
            <w:noProof/>
            <w:webHidden/>
          </w:rPr>
          <w:fldChar w:fldCharType="end"/>
        </w:r>
      </w:hyperlink>
    </w:p>
    <w:p w14:paraId="1471B99C" w14:textId="412D6CE3"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784" w:history="1">
        <w:r w:rsidRPr="00390D93">
          <w:rPr>
            <w:rStyle w:val="Hiperhivatkozs"/>
            <w:noProof/>
          </w:rPr>
          <w:t>4.2 Tápegység</w:t>
        </w:r>
        <w:r>
          <w:rPr>
            <w:noProof/>
            <w:webHidden/>
          </w:rPr>
          <w:tab/>
        </w:r>
        <w:r>
          <w:rPr>
            <w:noProof/>
            <w:webHidden/>
          </w:rPr>
          <w:fldChar w:fldCharType="begin"/>
        </w:r>
        <w:r>
          <w:rPr>
            <w:noProof/>
            <w:webHidden/>
          </w:rPr>
          <w:instrText xml:space="preserve"> PAGEREF _Toc175423784 \h </w:instrText>
        </w:r>
        <w:r>
          <w:rPr>
            <w:noProof/>
            <w:webHidden/>
          </w:rPr>
        </w:r>
        <w:r>
          <w:rPr>
            <w:noProof/>
            <w:webHidden/>
          </w:rPr>
          <w:fldChar w:fldCharType="separate"/>
        </w:r>
        <w:r>
          <w:rPr>
            <w:noProof/>
            <w:webHidden/>
          </w:rPr>
          <w:t>28</w:t>
        </w:r>
        <w:r>
          <w:rPr>
            <w:noProof/>
            <w:webHidden/>
          </w:rPr>
          <w:fldChar w:fldCharType="end"/>
        </w:r>
      </w:hyperlink>
    </w:p>
    <w:p w14:paraId="69EA4912" w14:textId="60FEA99A"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785" w:history="1">
        <w:r w:rsidRPr="00390D93">
          <w:rPr>
            <w:rStyle w:val="Hiperhivatkozs"/>
            <w:noProof/>
          </w:rPr>
          <w:t>4.2.1 Akkumulátor töltő</w:t>
        </w:r>
        <w:r>
          <w:rPr>
            <w:noProof/>
            <w:webHidden/>
          </w:rPr>
          <w:tab/>
        </w:r>
        <w:r>
          <w:rPr>
            <w:noProof/>
            <w:webHidden/>
          </w:rPr>
          <w:fldChar w:fldCharType="begin"/>
        </w:r>
        <w:r>
          <w:rPr>
            <w:noProof/>
            <w:webHidden/>
          </w:rPr>
          <w:instrText xml:space="preserve"> PAGEREF _Toc175423785 \h </w:instrText>
        </w:r>
        <w:r>
          <w:rPr>
            <w:noProof/>
            <w:webHidden/>
          </w:rPr>
        </w:r>
        <w:r>
          <w:rPr>
            <w:noProof/>
            <w:webHidden/>
          </w:rPr>
          <w:fldChar w:fldCharType="separate"/>
        </w:r>
        <w:r>
          <w:rPr>
            <w:noProof/>
            <w:webHidden/>
          </w:rPr>
          <w:t>28</w:t>
        </w:r>
        <w:r>
          <w:rPr>
            <w:noProof/>
            <w:webHidden/>
          </w:rPr>
          <w:fldChar w:fldCharType="end"/>
        </w:r>
      </w:hyperlink>
    </w:p>
    <w:p w14:paraId="5C02289B" w14:textId="48295229"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786" w:history="1">
        <w:r w:rsidRPr="00390D93">
          <w:rPr>
            <w:rStyle w:val="Hiperhivatkozs"/>
            <w:noProof/>
          </w:rPr>
          <w:t>4.2.2 Digitális tápegység</w:t>
        </w:r>
        <w:r>
          <w:rPr>
            <w:noProof/>
            <w:webHidden/>
          </w:rPr>
          <w:tab/>
        </w:r>
        <w:r>
          <w:rPr>
            <w:noProof/>
            <w:webHidden/>
          </w:rPr>
          <w:fldChar w:fldCharType="begin"/>
        </w:r>
        <w:r>
          <w:rPr>
            <w:noProof/>
            <w:webHidden/>
          </w:rPr>
          <w:instrText xml:space="preserve"> PAGEREF _Toc175423786 \h </w:instrText>
        </w:r>
        <w:r>
          <w:rPr>
            <w:noProof/>
            <w:webHidden/>
          </w:rPr>
        </w:r>
        <w:r>
          <w:rPr>
            <w:noProof/>
            <w:webHidden/>
          </w:rPr>
          <w:fldChar w:fldCharType="separate"/>
        </w:r>
        <w:r>
          <w:rPr>
            <w:noProof/>
            <w:webHidden/>
          </w:rPr>
          <w:t>31</w:t>
        </w:r>
        <w:r>
          <w:rPr>
            <w:noProof/>
            <w:webHidden/>
          </w:rPr>
          <w:fldChar w:fldCharType="end"/>
        </w:r>
      </w:hyperlink>
    </w:p>
    <w:p w14:paraId="59DC9FD1" w14:textId="53FF99B4"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787" w:history="1">
        <w:r w:rsidRPr="00390D93">
          <w:rPr>
            <w:rStyle w:val="Hiperhivatkozs"/>
            <w:noProof/>
          </w:rPr>
          <w:t>4.2.3 Analóg bemeneti fokozat tápegysége</w:t>
        </w:r>
        <w:r>
          <w:rPr>
            <w:noProof/>
            <w:webHidden/>
          </w:rPr>
          <w:tab/>
        </w:r>
        <w:r>
          <w:rPr>
            <w:noProof/>
            <w:webHidden/>
          </w:rPr>
          <w:fldChar w:fldCharType="begin"/>
        </w:r>
        <w:r>
          <w:rPr>
            <w:noProof/>
            <w:webHidden/>
          </w:rPr>
          <w:instrText xml:space="preserve"> PAGEREF _Toc175423787 \h </w:instrText>
        </w:r>
        <w:r>
          <w:rPr>
            <w:noProof/>
            <w:webHidden/>
          </w:rPr>
        </w:r>
        <w:r>
          <w:rPr>
            <w:noProof/>
            <w:webHidden/>
          </w:rPr>
          <w:fldChar w:fldCharType="separate"/>
        </w:r>
        <w:r>
          <w:rPr>
            <w:noProof/>
            <w:webHidden/>
          </w:rPr>
          <w:t>32</w:t>
        </w:r>
        <w:r>
          <w:rPr>
            <w:noProof/>
            <w:webHidden/>
          </w:rPr>
          <w:fldChar w:fldCharType="end"/>
        </w:r>
      </w:hyperlink>
    </w:p>
    <w:p w14:paraId="7FEC0923" w14:textId="02390F41"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788" w:history="1">
        <w:r w:rsidRPr="00390D93">
          <w:rPr>
            <w:rStyle w:val="Hiperhivatkozs"/>
            <w:noProof/>
          </w:rPr>
          <w:t>4.2.4 Detektor tápegység</w:t>
        </w:r>
        <w:r>
          <w:rPr>
            <w:noProof/>
            <w:webHidden/>
          </w:rPr>
          <w:tab/>
        </w:r>
        <w:r>
          <w:rPr>
            <w:noProof/>
            <w:webHidden/>
          </w:rPr>
          <w:fldChar w:fldCharType="begin"/>
        </w:r>
        <w:r>
          <w:rPr>
            <w:noProof/>
            <w:webHidden/>
          </w:rPr>
          <w:instrText xml:space="preserve"> PAGEREF _Toc175423788 \h </w:instrText>
        </w:r>
        <w:r>
          <w:rPr>
            <w:noProof/>
            <w:webHidden/>
          </w:rPr>
        </w:r>
        <w:r>
          <w:rPr>
            <w:noProof/>
            <w:webHidden/>
          </w:rPr>
          <w:fldChar w:fldCharType="separate"/>
        </w:r>
        <w:r>
          <w:rPr>
            <w:noProof/>
            <w:webHidden/>
          </w:rPr>
          <w:t>35</w:t>
        </w:r>
        <w:r>
          <w:rPr>
            <w:noProof/>
            <w:webHidden/>
          </w:rPr>
          <w:fldChar w:fldCharType="end"/>
        </w:r>
      </w:hyperlink>
    </w:p>
    <w:p w14:paraId="1D27795B" w14:textId="00A46122"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789" w:history="1">
        <w:r w:rsidRPr="00390D93">
          <w:rPr>
            <w:rStyle w:val="Hiperhivatkozs"/>
            <w:noProof/>
          </w:rPr>
          <w:t>4.3 Analóg bemeneti fokozat</w:t>
        </w:r>
        <w:r>
          <w:rPr>
            <w:noProof/>
            <w:webHidden/>
          </w:rPr>
          <w:tab/>
        </w:r>
        <w:r>
          <w:rPr>
            <w:noProof/>
            <w:webHidden/>
          </w:rPr>
          <w:fldChar w:fldCharType="begin"/>
        </w:r>
        <w:r>
          <w:rPr>
            <w:noProof/>
            <w:webHidden/>
          </w:rPr>
          <w:instrText xml:space="preserve"> PAGEREF _Toc175423789 \h </w:instrText>
        </w:r>
        <w:r>
          <w:rPr>
            <w:noProof/>
            <w:webHidden/>
          </w:rPr>
        </w:r>
        <w:r>
          <w:rPr>
            <w:noProof/>
            <w:webHidden/>
          </w:rPr>
          <w:fldChar w:fldCharType="separate"/>
        </w:r>
        <w:r>
          <w:rPr>
            <w:noProof/>
            <w:webHidden/>
          </w:rPr>
          <w:t>43</w:t>
        </w:r>
        <w:r>
          <w:rPr>
            <w:noProof/>
            <w:webHidden/>
          </w:rPr>
          <w:fldChar w:fldCharType="end"/>
        </w:r>
      </w:hyperlink>
    </w:p>
    <w:p w14:paraId="0E67526E" w14:textId="7F3C75E7"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790" w:history="1">
        <w:r w:rsidRPr="00390D93">
          <w:rPr>
            <w:rStyle w:val="Hiperhivatkozs"/>
            <w:noProof/>
          </w:rPr>
          <w:t>4.3.1 Töltésérzékeny előerősítő</w:t>
        </w:r>
        <w:r>
          <w:rPr>
            <w:noProof/>
            <w:webHidden/>
          </w:rPr>
          <w:tab/>
        </w:r>
        <w:r>
          <w:rPr>
            <w:noProof/>
            <w:webHidden/>
          </w:rPr>
          <w:fldChar w:fldCharType="begin"/>
        </w:r>
        <w:r>
          <w:rPr>
            <w:noProof/>
            <w:webHidden/>
          </w:rPr>
          <w:instrText xml:space="preserve"> PAGEREF _Toc175423790 \h </w:instrText>
        </w:r>
        <w:r>
          <w:rPr>
            <w:noProof/>
            <w:webHidden/>
          </w:rPr>
        </w:r>
        <w:r>
          <w:rPr>
            <w:noProof/>
            <w:webHidden/>
          </w:rPr>
          <w:fldChar w:fldCharType="separate"/>
        </w:r>
        <w:r>
          <w:rPr>
            <w:noProof/>
            <w:webHidden/>
          </w:rPr>
          <w:t>44</w:t>
        </w:r>
        <w:r>
          <w:rPr>
            <w:noProof/>
            <w:webHidden/>
          </w:rPr>
          <w:fldChar w:fldCharType="end"/>
        </w:r>
      </w:hyperlink>
    </w:p>
    <w:p w14:paraId="2CD20C8B" w14:textId="3608CF5E"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791" w:history="1">
        <w:r w:rsidRPr="00390D93">
          <w:rPr>
            <w:rStyle w:val="Hiperhivatkozs"/>
            <w:noProof/>
          </w:rPr>
          <w:t>4.3.2 Alapszint helyreállító áramkör</w:t>
        </w:r>
        <w:r>
          <w:rPr>
            <w:noProof/>
            <w:webHidden/>
          </w:rPr>
          <w:tab/>
        </w:r>
        <w:r>
          <w:rPr>
            <w:noProof/>
            <w:webHidden/>
          </w:rPr>
          <w:fldChar w:fldCharType="begin"/>
        </w:r>
        <w:r>
          <w:rPr>
            <w:noProof/>
            <w:webHidden/>
          </w:rPr>
          <w:instrText xml:space="preserve"> PAGEREF _Toc175423791 \h </w:instrText>
        </w:r>
        <w:r>
          <w:rPr>
            <w:noProof/>
            <w:webHidden/>
          </w:rPr>
        </w:r>
        <w:r>
          <w:rPr>
            <w:noProof/>
            <w:webHidden/>
          </w:rPr>
          <w:fldChar w:fldCharType="separate"/>
        </w:r>
        <w:r>
          <w:rPr>
            <w:noProof/>
            <w:webHidden/>
          </w:rPr>
          <w:t>44</w:t>
        </w:r>
        <w:r>
          <w:rPr>
            <w:noProof/>
            <w:webHidden/>
          </w:rPr>
          <w:fldChar w:fldCharType="end"/>
        </w:r>
      </w:hyperlink>
    </w:p>
    <w:p w14:paraId="11380E62" w14:textId="51CF42E4"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792" w:history="1">
        <w:r w:rsidRPr="00390D93">
          <w:rPr>
            <w:rStyle w:val="Hiperhivatkozs"/>
            <w:noProof/>
          </w:rPr>
          <w:t>4.3.3 Csúcsdetektor</w:t>
        </w:r>
        <w:r>
          <w:rPr>
            <w:noProof/>
            <w:webHidden/>
          </w:rPr>
          <w:tab/>
        </w:r>
        <w:r>
          <w:rPr>
            <w:noProof/>
            <w:webHidden/>
          </w:rPr>
          <w:fldChar w:fldCharType="begin"/>
        </w:r>
        <w:r>
          <w:rPr>
            <w:noProof/>
            <w:webHidden/>
          </w:rPr>
          <w:instrText xml:space="preserve"> PAGEREF _Toc175423792 \h </w:instrText>
        </w:r>
        <w:r>
          <w:rPr>
            <w:noProof/>
            <w:webHidden/>
          </w:rPr>
        </w:r>
        <w:r>
          <w:rPr>
            <w:noProof/>
            <w:webHidden/>
          </w:rPr>
          <w:fldChar w:fldCharType="separate"/>
        </w:r>
        <w:r>
          <w:rPr>
            <w:noProof/>
            <w:webHidden/>
          </w:rPr>
          <w:t>44</w:t>
        </w:r>
        <w:r>
          <w:rPr>
            <w:noProof/>
            <w:webHidden/>
          </w:rPr>
          <w:fldChar w:fldCharType="end"/>
        </w:r>
      </w:hyperlink>
    </w:p>
    <w:p w14:paraId="2E8C8FEF" w14:textId="4291B0F8"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793" w:history="1">
        <w:r w:rsidRPr="00390D93">
          <w:rPr>
            <w:rStyle w:val="Hiperhivatkozs"/>
            <w:noProof/>
          </w:rPr>
          <w:t>4.4 Be- és kikapcsolást vezérlő áramkör</w:t>
        </w:r>
        <w:r>
          <w:rPr>
            <w:noProof/>
            <w:webHidden/>
          </w:rPr>
          <w:tab/>
        </w:r>
        <w:r>
          <w:rPr>
            <w:noProof/>
            <w:webHidden/>
          </w:rPr>
          <w:fldChar w:fldCharType="begin"/>
        </w:r>
        <w:r>
          <w:rPr>
            <w:noProof/>
            <w:webHidden/>
          </w:rPr>
          <w:instrText xml:space="preserve"> PAGEREF _Toc175423793 \h </w:instrText>
        </w:r>
        <w:r>
          <w:rPr>
            <w:noProof/>
            <w:webHidden/>
          </w:rPr>
        </w:r>
        <w:r>
          <w:rPr>
            <w:noProof/>
            <w:webHidden/>
          </w:rPr>
          <w:fldChar w:fldCharType="separate"/>
        </w:r>
        <w:r>
          <w:rPr>
            <w:noProof/>
            <w:webHidden/>
          </w:rPr>
          <w:t>45</w:t>
        </w:r>
        <w:r>
          <w:rPr>
            <w:noProof/>
            <w:webHidden/>
          </w:rPr>
          <w:fldChar w:fldCharType="end"/>
        </w:r>
      </w:hyperlink>
    </w:p>
    <w:p w14:paraId="617A7E7E" w14:textId="16AC2969"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794" w:history="1">
        <w:r w:rsidRPr="00390D93">
          <w:rPr>
            <w:rStyle w:val="Hiperhivatkozs"/>
            <w:noProof/>
          </w:rPr>
          <w:t>4.4.1 Terv</w:t>
        </w:r>
        <w:r>
          <w:rPr>
            <w:noProof/>
            <w:webHidden/>
          </w:rPr>
          <w:tab/>
        </w:r>
        <w:r>
          <w:rPr>
            <w:noProof/>
            <w:webHidden/>
          </w:rPr>
          <w:fldChar w:fldCharType="begin"/>
        </w:r>
        <w:r>
          <w:rPr>
            <w:noProof/>
            <w:webHidden/>
          </w:rPr>
          <w:instrText xml:space="preserve"> PAGEREF _Toc175423794 \h </w:instrText>
        </w:r>
        <w:r>
          <w:rPr>
            <w:noProof/>
            <w:webHidden/>
          </w:rPr>
        </w:r>
        <w:r>
          <w:rPr>
            <w:noProof/>
            <w:webHidden/>
          </w:rPr>
          <w:fldChar w:fldCharType="separate"/>
        </w:r>
        <w:r>
          <w:rPr>
            <w:noProof/>
            <w:webHidden/>
          </w:rPr>
          <w:t>45</w:t>
        </w:r>
        <w:r>
          <w:rPr>
            <w:noProof/>
            <w:webHidden/>
          </w:rPr>
          <w:fldChar w:fldCharType="end"/>
        </w:r>
      </w:hyperlink>
    </w:p>
    <w:p w14:paraId="33538A3B" w14:textId="6028AA0A"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795" w:history="1">
        <w:r w:rsidRPr="00390D93">
          <w:rPr>
            <w:rStyle w:val="Hiperhivatkozs"/>
            <w:noProof/>
          </w:rPr>
          <w:t>4.4.2 Mérési eredmények</w:t>
        </w:r>
        <w:r>
          <w:rPr>
            <w:noProof/>
            <w:webHidden/>
          </w:rPr>
          <w:tab/>
        </w:r>
        <w:r>
          <w:rPr>
            <w:noProof/>
            <w:webHidden/>
          </w:rPr>
          <w:fldChar w:fldCharType="begin"/>
        </w:r>
        <w:r>
          <w:rPr>
            <w:noProof/>
            <w:webHidden/>
          </w:rPr>
          <w:instrText xml:space="preserve"> PAGEREF _Toc175423795 \h </w:instrText>
        </w:r>
        <w:r>
          <w:rPr>
            <w:noProof/>
            <w:webHidden/>
          </w:rPr>
        </w:r>
        <w:r>
          <w:rPr>
            <w:noProof/>
            <w:webHidden/>
          </w:rPr>
          <w:fldChar w:fldCharType="separate"/>
        </w:r>
        <w:r>
          <w:rPr>
            <w:noProof/>
            <w:webHidden/>
          </w:rPr>
          <w:t>46</w:t>
        </w:r>
        <w:r>
          <w:rPr>
            <w:noProof/>
            <w:webHidden/>
          </w:rPr>
          <w:fldChar w:fldCharType="end"/>
        </w:r>
      </w:hyperlink>
    </w:p>
    <w:p w14:paraId="26EAC6D6" w14:textId="08168D7A"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796" w:history="1">
        <w:r w:rsidRPr="00390D93">
          <w:rPr>
            <w:rStyle w:val="Hiperhivatkozs"/>
            <w:noProof/>
          </w:rPr>
          <w:t>4.5 Digitális áramköri elemek</w:t>
        </w:r>
        <w:r>
          <w:rPr>
            <w:noProof/>
            <w:webHidden/>
          </w:rPr>
          <w:tab/>
        </w:r>
        <w:r>
          <w:rPr>
            <w:noProof/>
            <w:webHidden/>
          </w:rPr>
          <w:fldChar w:fldCharType="begin"/>
        </w:r>
        <w:r>
          <w:rPr>
            <w:noProof/>
            <w:webHidden/>
          </w:rPr>
          <w:instrText xml:space="preserve"> PAGEREF _Toc175423796 \h </w:instrText>
        </w:r>
        <w:r>
          <w:rPr>
            <w:noProof/>
            <w:webHidden/>
          </w:rPr>
        </w:r>
        <w:r>
          <w:rPr>
            <w:noProof/>
            <w:webHidden/>
          </w:rPr>
          <w:fldChar w:fldCharType="separate"/>
        </w:r>
        <w:r>
          <w:rPr>
            <w:noProof/>
            <w:webHidden/>
          </w:rPr>
          <w:t>48</w:t>
        </w:r>
        <w:r>
          <w:rPr>
            <w:noProof/>
            <w:webHidden/>
          </w:rPr>
          <w:fldChar w:fldCharType="end"/>
        </w:r>
      </w:hyperlink>
    </w:p>
    <w:p w14:paraId="17DACB93" w14:textId="63C069DB"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797" w:history="1">
        <w:r w:rsidRPr="00390D93">
          <w:rPr>
            <w:rStyle w:val="Hiperhivatkozs"/>
            <w:noProof/>
          </w:rPr>
          <w:t>4.5.1 Mikrovezérlő</w:t>
        </w:r>
        <w:r>
          <w:rPr>
            <w:noProof/>
            <w:webHidden/>
          </w:rPr>
          <w:tab/>
        </w:r>
        <w:r>
          <w:rPr>
            <w:noProof/>
            <w:webHidden/>
          </w:rPr>
          <w:fldChar w:fldCharType="begin"/>
        </w:r>
        <w:r>
          <w:rPr>
            <w:noProof/>
            <w:webHidden/>
          </w:rPr>
          <w:instrText xml:space="preserve"> PAGEREF _Toc175423797 \h </w:instrText>
        </w:r>
        <w:r>
          <w:rPr>
            <w:noProof/>
            <w:webHidden/>
          </w:rPr>
        </w:r>
        <w:r>
          <w:rPr>
            <w:noProof/>
            <w:webHidden/>
          </w:rPr>
          <w:fldChar w:fldCharType="separate"/>
        </w:r>
        <w:r>
          <w:rPr>
            <w:noProof/>
            <w:webHidden/>
          </w:rPr>
          <w:t>48</w:t>
        </w:r>
        <w:r>
          <w:rPr>
            <w:noProof/>
            <w:webHidden/>
          </w:rPr>
          <w:fldChar w:fldCharType="end"/>
        </w:r>
      </w:hyperlink>
    </w:p>
    <w:p w14:paraId="3FC072FC" w14:textId="16CD25FC"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798" w:history="1">
        <w:r w:rsidRPr="00390D93">
          <w:rPr>
            <w:rStyle w:val="Hiperhivatkozs"/>
            <w:noProof/>
          </w:rPr>
          <w:t>4.5.2 Külső memória illesztés</w:t>
        </w:r>
        <w:r>
          <w:rPr>
            <w:noProof/>
            <w:webHidden/>
          </w:rPr>
          <w:tab/>
        </w:r>
        <w:r>
          <w:rPr>
            <w:noProof/>
            <w:webHidden/>
          </w:rPr>
          <w:fldChar w:fldCharType="begin"/>
        </w:r>
        <w:r>
          <w:rPr>
            <w:noProof/>
            <w:webHidden/>
          </w:rPr>
          <w:instrText xml:space="preserve"> PAGEREF _Toc175423798 \h </w:instrText>
        </w:r>
        <w:r>
          <w:rPr>
            <w:noProof/>
            <w:webHidden/>
          </w:rPr>
        </w:r>
        <w:r>
          <w:rPr>
            <w:noProof/>
            <w:webHidden/>
          </w:rPr>
          <w:fldChar w:fldCharType="separate"/>
        </w:r>
        <w:r>
          <w:rPr>
            <w:noProof/>
            <w:webHidden/>
          </w:rPr>
          <w:t>52</w:t>
        </w:r>
        <w:r>
          <w:rPr>
            <w:noProof/>
            <w:webHidden/>
          </w:rPr>
          <w:fldChar w:fldCharType="end"/>
        </w:r>
      </w:hyperlink>
    </w:p>
    <w:p w14:paraId="55080A4F" w14:textId="31376D66"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799" w:history="1">
        <w:r w:rsidRPr="00390D93">
          <w:rPr>
            <w:rStyle w:val="Hiperhivatkozs"/>
            <w:noProof/>
          </w:rPr>
          <w:t>4.5.3 Periféria illesztés</w:t>
        </w:r>
        <w:r>
          <w:rPr>
            <w:noProof/>
            <w:webHidden/>
          </w:rPr>
          <w:tab/>
        </w:r>
        <w:r>
          <w:rPr>
            <w:noProof/>
            <w:webHidden/>
          </w:rPr>
          <w:fldChar w:fldCharType="begin"/>
        </w:r>
        <w:r>
          <w:rPr>
            <w:noProof/>
            <w:webHidden/>
          </w:rPr>
          <w:instrText xml:space="preserve"> PAGEREF _Toc175423799 \h </w:instrText>
        </w:r>
        <w:r>
          <w:rPr>
            <w:noProof/>
            <w:webHidden/>
          </w:rPr>
        </w:r>
        <w:r>
          <w:rPr>
            <w:noProof/>
            <w:webHidden/>
          </w:rPr>
          <w:fldChar w:fldCharType="separate"/>
        </w:r>
        <w:r>
          <w:rPr>
            <w:noProof/>
            <w:webHidden/>
          </w:rPr>
          <w:t>53</w:t>
        </w:r>
        <w:r>
          <w:rPr>
            <w:noProof/>
            <w:webHidden/>
          </w:rPr>
          <w:fldChar w:fldCharType="end"/>
        </w:r>
      </w:hyperlink>
    </w:p>
    <w:p w14:paraId="30804D98" w14:textId="3DECCE94"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800" w:history="1">
        <w:r w:rsidRPr="00390D93">
          <w:rPr>
            <w:rStyle w:val="Hiperhivatkozs"/>
            <w:noProof/>
          </w:rPr>
          <w:t>4.5.4 Kijelző</w:t>
        </w:r>
        <w:r>
          <w:rPr>
            <w:noProof/>
            <w:webHidden/>
          </w:rPr>
          <w:tab/>
        </w:r>
        <w:r>
          <w:rPr>
            <w:noProof/>
            <w:webHidden/>
          </w:rPr>
          <w:fldChar w:fldCharType="begin"/>
        </w:r>
        <w:r>
          <w:rPr>
            <w:noProof/>
            <w:webHidden/>
          </w:rPr>
          <w:instrText xml:space="preserve"> PAGEREF _Toc175423800 \h </w:instrText>
        </w:r>
        <w:r>
          <w:rPr>
            <w:noProof/>
            <w:webHidden/>
          </w:rPr>
        </w:r>
        <w:r>
          <w:rPr>
            <w:noProof/>
            <w:webHidden/>
          </w:rPr>
          <w:fldChar w:fldCharType="separate"/>
        </w:r>
        <w:r>
          <w:rPr>
            <w:noProof/>
            <w:webHidden/>
          </w:rPr>
          <w:t>54</w:t>
        </w:r>
        <w:r>
          <w:rPr>
            <w:noProof/>
            <w:webHidden/>
          </w:rPr>
          <w:fldChar w:fldCharType="end"/>
        </w:r>
      </w:hyperlink>
    </w:p>
    <w:p w14:paraId="452D9257" w14:textId="2F15F710"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801" w:history="1">
        <w:r w:rsidRPr="00390D93">
          <w:rPr>
            <w:rStyle w:val="Hiperhivatkozs"/>
            <w:noProof/>
          </w:rPr>
          <w:t>4.5.5 SD kártya illesztése</w:t>
        </w:r>
        <w:r>
          <w:rPr>
            <w:noProof/>
            <w:webHidden/>
          </w:rPr>
          <w:tab/>
        </w:r>
        <w:r>
          <w:rPr>
            <w:noProof/>
            <w:webHidden/>
          </w:rPr>
          <w:fldChar w:fldCharType="begin"/>
        </w:r>
        <w:r>
          <w:rPr>
            <w:noProof/>
            <w:webHidden/>
          </w:rPr>
          <w:instrText xml:space="preserve"> PAGEREF _Toc175423801 \h </w:instrText>
        </w:r>
        <w:r>
          <w:rPr>
            <w:noProof/>
            <w:webHidden/>
          </w:rPr>
        </w:r>
        <w:r>
          <w:rPr>
            <w:noProof/>
            <w:webHidden/>
          </w:rPr>
          <w:fldChar w:fldCharType="separate"/>
        </w:r>
        <w:r>
          <w:rPr>
            <w:noProof/>
            <w:webHidden/>
          </w:rPr>
          <w:t>56</w:t>
        </w:r>
        <w:r>
          <w:rPr>
            <w:noProof/>
            <w:webHidden/>
          </w:rPr>
          <w:fldChar w:fldCharType="end"/>
        </w:r>
      </w:hyperlink>
    </w:p>
    <w:p w14:paraId="0053F072" w14:textId="50FAAE83"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802" w:history="1">
        <w:r w:rsidRPr="00390D93">
          <w:rPr>
            <w:rStyle w:val="Hiperhivatkozs"/>
            <w:noProof/>
          </w:rPr>
          <w:t>4.5.6 USB kommunikáció illesztése</w:t>
        </w:r>
        <w:r>
          <w:rPr>
            <w:noProof/>
            <w:webHidden/>
          </w:rPr>
          <w:tab/>
        </w:r>
        <w:r>
          <w:rPr>
            <w:noProof/>
            <w:webHidden/>
          </w:rPr>
          <w:fldChar w:fldCharType="begin"/>
        </w:r>
        <w:r>
          <w:rPr>
            <w:noProof/>
            <w:webHidden/>
          </w:rPr>
          <w:instrText xml:space="preserve"> PAGEREF _Toc175423802 \h </w:instrText>
        </w:r>
        <w:r>
          <w:rPr>
            <w:noProof/>
            <w:webHidden/>
          </w:rPr>
        </w:r>
        <w:r>
          <w:rPr>
            <w:noProof/>
            <w:webHidden/>
          </w:rPr>
          <w:fldChar w:fldCharType="separate"/>
        </w:r>
        <w:r>
          <w:rPr>
            <w:noProof/>
            <w:webHidden/>
          </w:rPr>
          <w:t>57</w:t>
        </w:r>
        <w:r>
          <w:rPr>
            <w:noProof/>
            <w:webHidden/>
          </w:rPr>
          <w:fldChar w:fldCharType="end"/>
        </w:r>
      </w:hyperlink>
    </w:p>
    <w:p w14:paraId="2F3BFAEA" w14:textId="767BA3B8"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803" w:history="1">
        <w:r w:rsidRPr="00390D93">
          <w:rPr>
            <w:rStyle w:val="Hiperhivatkozs"/>
            <w:noProof/>
          </w:rPr>
          <w:t>4.6 Hőmérséklet mérése</w:t>
        </w:r>
        <w:r>
          <w:rPr>
            <w:noProof/>
            <w:webHidden/>
          </w:rPr>
          <w:tab/>
        </w:r>
        <w:r>
          <w:rPr>
            <w:noProof/>
            <w:webHidden/>
          </w:rPr>
          <w:fldChar w:fldCharType="begin"/>
        </w:r>
        <w:r>
          <w:rPr>
            <w:noProof/>
            <w:webHidden/>
          </w:rPr>
          <w:instrText xml:space="preserve"> PAGEREF _Toc175423803 \h </w:instrText>
        </w:r>
        <w:r>
          <w:rPr>
            <w:noProof/>
            <w:webHidden/>
          </w:rPr>
        </w:r>
        <w:r>
          <w:rPr>
            <w:noProof/>
            <w:webHidden/>
          </w:rPr>
          <w:fldChar w:fldCharType="separate"/>
        </w:r>
        <w:r>
          <w:rPr>
            <w:noProof/>
            <w:webHidden/>
          </w:rPr>
          <w:t>58</w:t>
        </w:r>
        <w:r>
          <w:rPr>
            <w:noProof/>
            <w:webHidden/>
          </w:rPr>
          <w:fldChar w:fldCharType="end"/>
        </w:r>
      </w:hyperlink>
    </w:p>
    <w:p w14:paraId="2B15B103" w14:textId="71C36E89"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804" w:history="1">
        <w:r w:rsidRPr="00390D93">
          <w:rPr>
            <w:rStyle w:val="Hiperhivatkozs"/>
            <w:noProof/>
          </w:rPr>
          <w:t>4.7 Detektorkártya tervezése</w:t>
        </w:r>
        <w:r>
          <w:rPr>
            <w:noProof/>
            <w:webHidden/>
          </w:rPr>
          <w:tab/>
        </w:r>
        <w:r>
          <w:rPr>
            <w:noProof/>
            <w:webHidden/>
          </w:rPr>
          <w:fldChar w:fldCharType="begin"/>
        </w:r>
        <w:r>
          <w:rPr>
            <w:noProof/>
            <w:webHidden/>
          </w:rPr>
          <w:instrText xml:space="preserve"> PAGEREF _Toc175423804 \h </w:instrText>
        </w:r>
        <w:r>
          <w:rPr>
            <w:noProof/>
            <w:webHidden/>
          </w:rPr>
        </w:r>
        <w:r>
          <w:rPr>
            <w:noProof/>
            <w:webHidden/>
          </w:rPr>
          <w:fldChar w:fldCharType="separate"/>
        </w:r>
        <w:r>
          <w:rPr>
            <w:noProof/>
            <w:webHidden/>
          </w:rPr>
          <w:t>59</w:t>
        </w:r>
        <w:r>
          <w:rPr>
            <w:noProof/>
            <w:webHidden/>
          </w:rPr>
          <w:fldChar w:fldCharType="end"/>
        </w:r>
      </w:hyperlink>
    </w:p>
    <w:p w14:paraId="7A348552" w14:textId="39EB0C28"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805" w:history="1">
        <w:r w:rsidRPr="00390D93">
          <w:rPr>
            <w:rStyle w:val="Hiperhivatkozs"/>
            <w:noProof/>
          </w:rPr>
          <w:t>4.7.1 Terv</w:t>
        </w:r>
        <w:r>
          <w:rPr>
            <w:noProof/>
            <w:webHidden/>
          </w:rPr>
          <w:tab/>
        </w:r>
        <w:r>
          <w:rPr>
            <w:noProof/>
            <w:webHidden/>
          </w:rPr>
          <w:fldChar w:fldCharType="begin"/>
        </w:r>
        <w:r>
          <w:rPr>
            <w:noProof/>
            <w:webHidden/>
          </w:rPr>
          <w:instrText xml:space="preserve"> PAGEREF _Toc175423805 \h </w:instrText>
        </w:r>
        <w:r>
          <w:rPr>
            <w:noProof/>
            <w:webHidden/>
          </w:rPr>
        </w:r>
        <w:r>
          <w:rPr>
            <w:noProof/>
            <w:webHidden/>
          </w:rPr>
          <w:fldChar w:fldCharType="separate"/>
        </w:r>
        <w:r>
          <w:rPr>
            <w:noProof/>
            <w:webHidden/>
          </w:rPr>
          <w:t>59</w:t>
        </w:r>
        <w:r>
          <w:rPr>
            <w:noProof/>
            <w:webHidden/>
          </w:rPr>
          <w:fldChar w:fldCharType="end"/>
        </w:r>
      </w:hyperlink>
    </w:p>
    <w:p w14:paraId="4BEB94B2" w14:textId="7AAC2A77"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806" w:history="1">
        <w:r w:rsidRPr="00390D93">
          <w:rPr>
            <w:rStyle w:val="Hiperhivatkozs"/>
            <w:noProof/>
          </w:rPr>
          <w:t>4.7.2 Mérési eredmények</w:t>
        </w:r>
        <w:r>
          <w:rPr>
            <w:noProof/>
            <w:webHidden/>
          </w:rPr>
          <w:tab/>
        </w:r>
        <w:r>
          <w:rPr>
            <w:noProof/>
            <w:webHidden/>
          </w:rPr>
          <w:fldChar w:fldCharType="begin"/>
        </w:r>
        <w:r>
          <w:rPr>
            <w:noProof/>
            <w:webHidden/>
          </w:rPr>
          <w:instrText xml:space="preserve"> PAGEREF _Toc175423806 \h </w:instrText>
        </w:r>
        <w:r>
          <w:rPr>
            <w:noProof/>
            <w:webHidden/>
          </w:rPr>
        </w:r>
        <w:r>
          <w:rPr>
            <w:noProof/>
            <w:webHidden/>
          </w:rPr>
          <w:fldChar w:fldCharType="separate"/>
        </w:r>
        <w:r>
          <w:rPr>
            <w:noProof/>
            <w:webHidden/>
          </w:rPr>
          <w:t>60</w:t>
        </w:r>
        <w:r>
          <w:rPr>
            <w:noProof/>
            <w:webHidden/>
          </w:rPr>
          <w:fldChar w:fldCharType="end"/>
        </w:r>
      </w:hyperlink>
    </w:p>
    <w:p w14:paraId="27B45EE3" w14:textId="5DC1CCEC"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807" w:history="1">
        <w:r w:rsidRPr="00390D93">
          <w:rPr>
            <w:rStyle w:val="Hiperhivatkozs"/>
            <w:noProof/>
          </w:rPr>
          <w:t>4.8 Fóliatasztatúra tervezése</w:t>
        </w:r>
        <w:r>
          <w:rPr>
            <w:noProof/>
            <w:webHidden/>
          </w:rPr>
          <w:tab/>
        </w:r>
        <w:r>
          <w:rPr>
            <w:noProof/>
            <w:webHidden/>
          </w:rPr>
          <w:fldChar w:fldCharType="begin"/>
        </w:r>
        <w:r>
          <w:rPr>
            <w:noProof/>
            <w:webHidden/>
          </w:rPr>
          <w:instrText xml:space="preserve"> PAGEREF _Toc175423807 \h </w:instrText>
        </w:r>
        <w:r>
          <w:rPr>
            <w:noProof/>
            <w:webHidden/>
          </w:rPr>
        </w:r>
        <w:r>
          <w:rPr>
            <w:noProof/>
            <w:webHidden/>
          </w:rPr>
          <w:fldChar w:fldCharType="separate"/>
        </w:r>
        <w:r>
          <w:rPr>
            <w:noProof/>
            <w:webHidden/>
          </w:rPr>
          <w:t>61</w:t>
        </w:r>
        <w:r>
          <w:rPr>
            <w:noProof/>
            <w:webHidden/>
          </w:rPr>
          <w:fldChar w:fldCharType="end"/>
        </w:r>
      </w:hyperlink>
    </w:p>
    <w:p w14:paraId="4DA8E55C" w14:textId="5E268890" w:rsidR="00667604" w:rsidRDefault="00667604">
      <w:pPr>
        <w:pStyle w:val="TJ1"/>
        <w:rPr>
          <w:rFonts w:asciiTheme="minorHAnsi" w:eastAsiaTheme="minorEastAsia" w:hAnsiTheme="minorHAnsi" w:cstheme="minorBidi"/>
          <w:b w:val="0"/>
          <w:noProof/>
          <w:kern w:val="2"/>
          <w:lang w:eastAsia="hu-HU"/>
          <w14:ligatures w14:val="standardContextual"/>
        </w:rPr>
      </w:pPr>
      <w:hyperlink w:anchor="_Toc175423808" w:history="1">
        <w:r w:rsidRPr="00390D93">
          <w:rPr>
            <w:rStyle w:val="Hiperhivatkozs"/>
            <w:noProof/>
          </w:rPr>
          <w:t>5 Beágyazott szoftver</w:t>
        </w:r>
        <w:r>
          <w:rPr>
            <w:noProof/>
            <w:webHidden/>
          </w:rPr>
          <w:tab/>
        </w:r>
        <w:r>
          <w:rPr>
            <w:noProof/>
            <w:webHidden/>
          </w:rPr>
          <w:fldChar w:fldCharType="begin"/>
        </w:r>
        <w:r>
          <w:rPr>
            <w:noProof/>
            <w:webHidden/>
          </w:rPr>
          <w:instrText xml:space="preserve"> PAGEREF _Toc175423808 \h </w:instrText>
        </w:r>
        <w:r>
          <w:rPr>
            <w:noProof/>
            <w:webHidden/>
          </w:rPr>
        </w:r>
        <w:r>
          <w:rPr>
            <w:noProof/>
            <w:webHidden/>
          </w:rPr>
          <w:fldChar w:fldCharType="separate"/>
        </w:r>
        <w:r>
          <w:rPr>
            <w:noProof/>
            <w:webHidden/>
          </w:rPr>
          <w:t>64</w:t>
        </w:r>
        <w:r>
          <w:rPr>
            <w:noProof/>
            <w:webHidden/>
          </w:rPr>
          <w:fldChar w:fldCharType="end"/>
        </w:r>
      </w:hyperlink>
    </w:p>
    <w:p w14:paraId="6373CB6B" w14:textId="54A045BD"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809" w:history="1">
        <w:r w:rsidRPr="00390D93">
          <w:rPr>
            <w:rStyle w:val="Hiperhivatkozs"/>
            <w:noProof/>
          </w:rPr>
          <w:t>5.1 Felépítés</w:t>
        </w:r>
        <w:r>
          <w:rPr>
            <w:noProof/>
            <w:webHidden/>
          </w:rPr>
          <w:tab/>
        </w:r>
        <w:r>
          <w:rPr>
            <w:noProof/>
            <w:webHidden/>
          </w:rPr>
          <w:fldChar w:fldCharType="begin"/>
        </w:r>
        <w:r>
          <w:rPr>
            <w:noProof/>
            <w:webHidden/>
          </w:rPr>
          <w:instrText xml:space="preserve"> PAGEREF _Toc175423809 \h </w:instrText>
        </w:r>
        <w:r>
          <w:rPr>
            <w:noProof/>
            <w:webHidden/>
          </w:rPr>
        </w:r>
        <w:r>
          <w:rPr>
            <w:noProof/>
            <w:webHidden/>
          </w:rPr>
          <w:fldChar w:fldCharType="separate"/>
        </w:r>
        <w:r>
          <w:rPr>
            <w:noProof/>
            <w:webHidden/>
          </w:rPr>
          <w:t>64</w:t>
        </w:r>
        <w:r>
          <w:rPr>
            <w:noProof/>
            <w:webHidden/>
          </w:rPr>
          <w:fldChar w:fldCharType="end"/>
        </w:r>
      </w:hyperlink>
    </w:p>
    <w:p w14:paraId="6C4FAF45" w14:textId="13F49782"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810" w:history="1">
        <w:r w:rsidRPr="00390D93">
          <w:rPr>
            <w:rStyle w:val="Hiperhivatkozs"/>
            <w:noProof/>
          </w:rPr>
          <w:t>5.2</w:t>
        </w:r>
        <w:r>
          <w:rPr>
            <w:noProof/>
            <w:webHidden/>
          </w:rPr>
          <w:tab/>
        </w:r>
        <w:r>
          <w:rPr>
            <w:noProof/>
            <w:webHidden/>
          </w:rPr>
          <w:fldChar w:fldCharType="begin"/>
        </w:r>
        <w:r>
          <w:rPr>
            <w:noProof/>
            <w:webHidden/>
          </w:rPr>
          <w:instrText xml:space="preserve"> PAGEREF _Toc175423810 \h </w:instrText>
        </w:r>
        <w:r>
          <w:rPr>
            <w:noProof/>
            <w:webHidden/>
          </w:rPr>
        </w:r>
        <w:r>
          <w:rPr>
            <w:noProof/>
            <w:webHidden/>
          </w:rPr>
          <w:fldChar w:fldCharType="separate"/>
        </w:r>
        <w:r>
          <w:rPr>
            <w:noProof/>
            <w:webHidden/>
          </w:rPr>
          <w:t>64</w:t>
        </w:r>
        <w:r>
          <w:rPr>
            <w:noProof/>
            <w:webHidden/>
          </w:rPr>
          <w:fldChar w:fldCharType="end"/>
        </w:r>
      </w:hyperlink>
    </w:p>
    <w:p w14:paraId="4803DD62" w14:textId="49326FC8"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811" w:history="1">
        <w:r w:rsidRPr="00390D93">
          <w:rPr>
            <w:rStyle w:val="Hiperhivatkozs"/>
            <w:noProof/>
          </w:rPr>
          <w:t>5.3</w:t>
        </w:r>
        <w:r>
          <w:rPr>
            <w:noProof/>
            <w:webHidden/>
          </w:rPr>
          <w:tab/>
        </w:r>
        <w:r>
          <w:rPr>
            <w:noProof/>
            <w:webHidden/>
          </w:rPr>
          <w:fldChar w:fldCharType="begin"/>
        </w:r>
        <w:r>
          <w:rPr>
            <w:noProof/>
            <w:webHidden/>
          </w:rPr>
          <w:instrText xml:space="preserve"> PAGEREF _Toc175423811 \h </w:instrText>
        </w:r>
        <w:r>
          <w:rPr>
            <w:noProof/>
            <w:webHidden/>
          </w:rPr>
        </w:r>
        <w:r>
          <w:rPr>
            <w:noProof/>
            <w:webHidden/>
          </w:rPr>
          <w:fldChar w:fldCharType="separate"/>
        </w:r>
        <w:r>
          <w:rPr>
            <w:noProof/>
            <w:webHidden/>
          </w:rPr>
          <w:t>64</w:t>
        </w:r>
        <w:r>
          <w:rPr>
            <w:noProof/>
            <w:webHidden/>
          </w:rPr>
          <w:fldChar w:fldCharType="end"/>
        </w:r>
      </w:hyperlink>
    </w:p>
    <w:p w14:paraId="5750C10E" w14:textId="5C8F866D"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812" w:history="1">
        <w:r w:rsidRPr="00390D93">
          <w:rPr>
            <w:rStyle w:val="Hiperhivatkozs"/>
            <w:noProof/>
          </w:rPr>
          <w:t>5.4</w:t>
        </w:r>
        <w:r>
          <w:rPr>
            <w:noProof/>
            <w:webHidden/>
          </w:rPr>
          <w:tab/>
        </w:r>
        <w:r>
          <w:rPr>
            <w:noProof/>
            <w:webHidden/>
          </w:rPr>
          <w:fldChar w:fldCharType="begin"/>
        </w:r>
        <w:r>
          <w:rPr>
            <w:noProof/>
            <w:webHidden/>
          </w:rPr>
          <w:instrText xml:space="preserve"> PAGEREF _Toc175423812 \h </w:instrText>
        </w:r>
        <w:r>
          <w:rPr>
            <w:noProof/>
            <w:webHidden/>
          </w:rPr>
        </w:r>
        <w:r>
          <w:rPr>
            <w:noProof/>
            <w:webHidden/>
          </w:rPr>
          <w:fldChar w:fldCharType="separate"/>
        </w:r>
        <w:r>
          <w:rPr>
            <w:noProof/>
            <w:webHidden/>
          </w:rPr>
          <w:t>64</w:t>
        </w:r>
        <w:r>
          <w:rPr>
            <w:noProof/>
            <w:webHidden/>
          </w:rPr>
          <w:fldChar w:fldCharType="end"/>
        </w:r>
      </w:hyperlink>
    </w:p>
    <w:p w14:paraId="500B28BA" w14:textId="1F116A00" w:rsidR="00667604" w:rsidRDefault="00667604">
      <w:pPr>
        <w:pStyle w:val="TJ1"/>
        <w:rPr>
          <w:rFonts w:asciiTheme="minorHAnsi" w:eastAsiaTheme="minorEastAsia" w:hAnsiTheme="minorHAnsi" w:cstheme="minorBidi"/>
          <w:b w:val="0"/>
          <w:noProof/>
          <w:kern w:val="2"/>
          <w:lang w:eastAsia="hu-HU"/>
          <w14:ligatures w14:val="standardContextual"/>
        </w:rPr>
      </w:pPr>
      <w:hyperlink w:anchor="_Toc175423813" w:history="1">
        <w:r w:rsidRPr="00390D93">
          <w:rPr>
            <w:rStyle w:val="Hiperhivatkozs"/>
            <w:noProof/>
          </w:rPr>
          <w:t>6 PC alkalmazás</w:t>
        </w:r>
        <w:r>
          <w:rPr>
            <w:noProof/>
            <w:webHidden/>
          </w:rPr>
          <w:tab/>
        </w:r>
        <w:r>
          <w:rPr>
            <w:noProof/>
            <w:webHidden/>
          </w:rPr>
          <w:fldChar w:fldCharType="begin"/>
        </w:r>
        <w:r>
          <w:rPr>
            <w:noProof/>
            <w:webHidden/>
          </w:rPr>
          <w:instrText xml:space="preserve"> PAGEREF _Toc175423813 \h </w:instrText>
        </w:r>
        <w:r>
          <w:rPr>
            <w:noProof/>
            <w:webHidden/>
          </w:rPr>
        </w:r>
        <w:r>
          <w:rPr>
            <w:noProof/>
            <w:webHidden/>
          </w:rPr>
          <w:fldChar w:fldCharType="separate"/>
        </w:r>
        <w:r>
          <w:rPr>
            <w:noProof/>
            <w:webHidden/>
          </w:rPr>
          <w:t>65</w:t>
        </w:r>
        <w:r>
          <w:rPr>
            <w:noProof/>
            <w:webHidden/>
          </w:rPr>
          <w:fldChar w:fldCharType="end"/>
        </w:r>
      </w:hyperlink>
    </w:p>
    <w:p w14:paraId="57263DF6" w14:textId="589AB7A4"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814" w:history="1">
        <w:r w:rsidRPr="00390D93">
          <w:rPr>
            <w:rStyle w:val="Hiperhivatkozs"/>
            <w:noProof/>
          </w:rPr>
          <w:t>6.1 Felépítés</w:t>
        </w:r>
        <w:r>
          <w:rPr>
            <w:noProof/>
            <w:webHidden/>
          </w:rPr>
          <w:tab/>
        </w:r>
        <w:r>
          <w:rPr>
            <w:noProof/>
            <w:webHidden/>
          </w:rPr>
          <w:fldChar w:fldCharType="begin"/>
        </w:r>
        <w:r>
          <w:rPr>
            <w:noProof/>
            <w:webHidden/>
          </w:rPr>
          <w:instrText xml:space="preserve"> PAGEREF _Toc175423814 \h </w:instrText>
        </w:r>
        <w:r>
          <w:rPr>
            <w:noProof/>
            <w:webHidden/>
          </w:rPr>
        </w:r>
        <w:r>
          <w:rPr>
            <w:noProof/>
            <w:webHidden/>
          </w:rPr>
          <w:fldChar w:fldCharType="separate"/>
        </w:r>
        <w:r>
          <w:rPr>
            <w:noProof/>
            <w:webHidden/>
          </w:rPr>
          <w:t>65</w:t>
        </w:r>
        <w:r>
          <w:rPr>
            <w:noProof/>
            <w:webHidden/>
          </w:rPr>
          <w:fldChar w:fldCharType="end"/>
        </w:r>
      </w:hyperlink>
    </w:p>
    <w:p w14:paraId="7123F0C3" w14:textId="3BA5458F"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815" w:history="1">
        <w:r w:rsidRPr="00390D93">
          <w:rPr>
            <w:rStyle w:val="Hiperhivatkozs"/>
            <w:noProof/>
          </w:rPr>
          <w:t>6.2</w:t>
        </w:r>
        <w:r>
          <w:rPr>
            <w:noProof/>
            <w:webHidden/>
          </w:rPr>
          <w:tab/>
        </w:r>
        <w:r>
          <w:rPr>
            <w:noProof/>
            <w:webHidden/>
          </w:rPr>
          <w:fldChar w:fldCharType="begin"/>
        </w:r>
        <w:r>
          <w:rPr>
            <w:noProof/>
            <w:webHidden/>
          </w:rPr>
          <w:instrText xml:space="preserve"> PAGEREF _Toc175423815 \h </w:instrText>
        </w:r>
        <w:r>
          <w:rPr>
            <w:noProof/>
            <w:webHidden/>
          </w:rPr>
        </w:r>
        <w:r>
          <w:rPr>
            <w:noProof/>
            <w:webHidden/>
          </w:rPr>
          <w:fldChar w:fldCharType="separate"/>
        </w:r>
        <w:r>
          <w:rPr>
            <w:noProof/>
            <w:webHidden/>
          </w:rPr>
          <w:t>65</w:t>
        </w:r>
        <w:r>
          <w:rPr>
            <w:noProof/>
            <w:webHidden/>
          </w:rPr>
          <w:fldChar w:fldCharType="end"/>
        </w:r>
      </w:hyperlink>
    </w:p>
    <w:p w14:paraId="0AD86659" w14:textId="4D157CC8"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816" w:history="1">
        <w:r w:rsidRPr="00390D93">
          <w:rPr>
            <w:rStyle w:val="Hiperhivatkozs"/>
            <w:noProof/>
          </w:rPr>
          <w:t>6.3</w:t>
        </w:r>
        <w:r>
          <w:rPr>
            <w:noProof/>
            <w:webHidden/>
          </w:rPr>
          <w:tab/>
        </w:r>
        <w:r>
          <w:rPr>
            <w:noProof/>
            <w:webHidden/>
          </w:rPr>
          <w:fldChar w:fldCharType="begin"/>
        </w:r>
        <w:r>
          <w:rPr>
            <w:noProof/>
            <w:webHidden/>
          </w:rPr>
          <w:instrText xml:space="preserve"> PAGEREF _Toc175423816 \h </w:instrText>
        </w:r>
        <w:r>
          <w:rPr>
            <w:noProof/>
            <w:webHidden/>
          </w:rPr>
        </w:r>
        <w:r>
          <w:rPr>
            <w:noProof/>
            <w:webHidden/>
          </w:rPr>
          <w:fldChar w:fldCharType="separate"/>
        </w:r>
        <w:r>
          <w:rPr>
            <w:noProof/>
            <w:webHidden/>
          </w:rPr>
          <w:t>65</w:t>
        </w:r>
        <w:r>
          <w:rPr>
            <w:noProof/>
            <w:webHidden/>
          </w:rPr>
          <w:fldChar w:fldCharType="end"/>
        </w:r>
      </w:hyperlink>
    </w:p>
    <w:p w14:paraId="2ADB2166" w14:textId="1A63E91D"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817" w:history="1">
        <w:r w:rsidRPr="00390D93">
          <w:rPr>
            <w:rStyle w:val="Hiperhivatkozs"/>
            <w:noProof/>
          </w:rPr>
          <w:t>6.4</w:t>
        </w:r>
        <w:r>
          <w:rPr>
            <w:noProof/>
            <w:webHidden/>
          </w:rPr>
          <w:tab/>
        </w:r>
        <w:r>
          <w:rPr>
            <w:noProof/>
            <w:webHidden/>
          </w:rPr>
          <w:fldChar w:fldCharType="begin"/>
        </w:r>
        <w:r>
          <w:rPr>
            <w:noProof/>
            <w:webHidden/>
          </w:rPr>
          <w:instrText xml:space="preserve"> PAGEREF _Toc175423817 \h </w:instrText>
        </w:r>
        <w:r>
          <w:rPr>
            <w:noProof/>
            <w:webHidden/>
          </w:rPr>
        </w:r>
        <w:r>
          <w:rPr>
            <w:noProof/>
            <w:webHidden/>
          </w:rPr>
          <w:fldChar w:fldCharType="separate"/>
        </w:r>
        <w:r>
          <w:rPr>
            <w:noProof/>
            <w:webHidden/>
          </w:rPr>
          <w:t>65</w:t>
        </w:r>
        <w:r>
          <w:rPr>
            <w:noProof/>
            <w:webHidden/>
          </w:rPr>
          <w:fldChar w:fldCharType="end"/>
        </w:r>
      </w:hyperlink>
    </w:p>
    <w:p w14:paraId="339D2152" w14:textId="7B435FC4" w:rsidR="00667604" w:rsidRDefault="00667604">
      <w:pPr>
        <w:pStyle w:val="TJ1"/>
        <w:rPr>
          <w:rFonts w:asciiTheme="minorHAnsi" w:eastAsiaTheme="minorEastAsia" w:hAnsiTheme="minorHAnsi" w:cstheme="minorBidi"/>
          <w:b w:val="0"/>
          <w:noProof/>
          <w:kern w:val="2"/>
          <w:lang w:eastAsia="hu-HU"/>
          <w14:ligatures w14:val="standardContextual"/>
        </w:rPr>
      </w:pPr>
      <w:hyperlink w:anchor="_Toc175423818" w:history="1">
        <w:r w:rsidRPr="00390D93">
          <w:rPr>
            <w:rStyle w:val="Hiperhivatkozs"/>
            <w:noProof/>
          </w:rPr>
          <w:t>7 Burkolat tervezése</w:t>
        </w:r>
        <w:r>
          <w:rPr>
            <w:noProof/>
            <w:webHidden/>
          </w:rPr>
          <w:tab/>
        </w:r>
        <w:r>
          <w:rPr>
            <w:noProof/>
            <w:webHidden/>
          </w:rPr>
          <w:fldChar w:fldCharType="begin"/>
        </w:r>
        <w:r>
          <w:rPr>
            <w:noProof/>
            <w:webHidden/>
          </w:rPr>
          <w:instrText xml:space="preserve"> PAGEREF _Toc175423818 \h </w:instrText>
        </w:r>
        <w:r>
          <w:rPr>
            <w:noProof/>
            <w:webHidden/>
          </w:rPr>
        </w:r>
        <w:r>
          <w:rPr>
            <w:noProof/>
            <w:webHidden/>
          </w:rPr>
          <w:fldChar w:fldCharType="separate"/>
        </w:r>
        <w:r>
          <w:rPr>
            <w:noProof/>
            <w:webHidden/>
          </w:rPr>
          <w:t>66</w:t>
        </w:r>
        <w:r>
          <w:rPr>
            <w:noProof/>
            <w:webHidden/>
          </w:rPr>
          <w:fldChar w:fldCharType="end"/>
        </w:r>
      </w:hyperlink>
    </w:p>
    <w:p w14:paraId="2E140368" w14:textId="03324DE0"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819" w:history="1">
        <w:r w:rsidRPr="00390D93">
          <w:rPr>
            <w:rStyle w:val="Hiperhivatkozs"/>
            <w:noProof/>
          </w:rPr>
          <w:t>7.1 Készülékház</w:t>
        </w:r>
        <w:r>
          <w:rPr>
            <w:noProof/>
            <w:webHidden/>
          </w:rPr>
          <w:tab/>
        </w:r>
        <w:r>
          <w:rPr>
            <w:noProof/>
            <w:webHidden/>
          </w:rPr>
          <w:fldChar w:fldCharType="begin"/>
        </w:r>
        <w:r>
          <w:rPr>
            <w:noProof/>
            <w:webHidden/>
          </w:rPr>
          <w:instrText xml:space="preserve"> PAGEREF _Toc175423819 \h </w:instrText>
        </w:r>
        <w:r>
          <w:rPr>
            <w:noProof/>
            <w:webHidden/>
          </w:rPr>
        </w:r>
        <w:r>
          <w:rPr>
            <w:noProof/>
            <w:webHidden/>
          </w:rPr>
          <w:fldChar w:fldCharType="separate"/>
        </w:r>
        <w:r>
          <w:rPr>
            <w:noProof/>
            <w:webHidden/>
          </w:rPr>
          <w:t>67</w:t>
        </w:r>
        <w:r>
          <w:rPr>
            <w:noProof/>
            <w:webHidden/>
          </w:rPr>
          <w:fldChar w:fldCharType="end"/>
        </w:r>
      </w:hyperlink>
    </w:p>
    <w:p w14:paraId="50D38499" w14:textId="55EB2D11"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820" w:history="1">
        <w:r w:rsidRPr="00390D93">
          <w:rPr>
            <w:rStyle w:val="Hiperhivatkozs"/>
            <w:noProof/>
          </w:rPr>
          <w:t>7.2 Detektor burkolat</w:t>
        </w:r>
        <w:r>
          <w:rPr>
            <w:noProof/>
            <w:webHidden/>
          </w:rPr>
          <w:tab/>
        </w:r>
        <w:r>
          <w:rPr>
            <w:noProof/>
            <w:webHidden/>
          </w:rPr>
          <w:fldChar w:fldCharType="begin"/>
        </w:r>
        <w:r>
          <w:rPr>
            <w:noProof/>
            <w:webHidden/>
          </w:rPr>
          <w:instrText xml:space="preserve"> PAGEREF _Toc175423820 \h </w:instrText>
        </w:r>
        <w:r>
          <w:rPr>
            <w:noProof/>
            <w:webHidden/>
          </w:rPr>
        </w:r>
        <w:r>
          <w:rPr>
            <w:noProof/>
            <w:webHidden/>
          </w:rPr>
          <w:fldChar w:fldCharType="separate"/>
        </w:r>
        <w:r>
          <w:rPr>
            <w:noProof/>
            <w:webHidden/>
          </w:rPr>
          <w:t>67</w:t>
        </w:r>
        <w:r>
          <w:rPr>
            <w:noProof/>
            <w:webHidden/>
          </w:rPr>
          <w:fldChar w:fldCharType="end"/>
        </w:r>
      </w:hyperlink>
    </w:p>
    <w:p w14:paraId="5D92B6ED" w14:textId="72F6D822" w:rsidR="00667604" w:rsidRDefault="00667604">
      <w:pPr>
        <w:pStyle w:val="TJ1"/>
        <w:rPr>
          <w:rFonts w:asciiTheme="minorHAnsi" w:eastAsiaTheme="minorEastAsia" w:hAnsiTheme="minorHAnsi" w:cstheme="minorBidi"/>
          <w:b w:val="0"/>
          <w:noProof/>
          <w:kern w:val="2"/>
          <w:lang w:eastAsia="hu-HU"/>
          <w14:ligatures w14:val="standardContextual"/>
        </w:rPr>
      </w:pPr>
      <w:hyperlink w:anchor="_Toc175423821" w:history="1">
        <w:r w:rsidRPr="00390D93">
          <w:rPr>
            <w:rStyle w:val="Hiperhivatkozs"/>
            <w:noProof/>
          </w:rPr>
          <w:t>8 Élesztés</w:t>
        </w:r>
        <w:r>
          <w:rPr>
            <w:noProof/>
            <w:webHidden/>
          </w:rPr>
          <w:tab/>
        </w:r>
        <w:r>
          <w:rPr>
            <w:noProof/>
            <w:webHidden/>
          </w:rPr>
          <w:fldChar w:fldCharType="begin"/>
        </w:r>
        <w:r>
          <w:rPr>
            <w:noProof/>
            <w:webHidden/>
          </w:rPr>
          <w:instrText xml:space="preserve"> PAGEREF _Toc175423821 \h </w:instrText>
        </w:r>
        <w:r>
          <w:rPr>
            <w:noProof/>
            <w:webHidden/>
          </w:rPr>
        </w:r>
        <w:r>
          <w:rPr>
            <w:noProof/>
            <w:webHidden/>
          </w:rPr>
          <w:fldChar w:fldCharType="separate"/>
        </w:r>
        <w:r>
          <w:rPr>
            <w:noProof/>
            <w:webHidden/>
          </w:rPr>
          <w:t>68</w:t>
        </w:r>
        <w:r>
          <w:rPr>
            <w:noProof/>
            <w:webHidden/>
          </w:rPr>
          <w:fldChar w:fldCharType="end"/>
        </w:r>
      </w:hyperlink>
    </w:p>
    <w:p w14:paraId="608077AA" w14:textId="7DD85EEF" w:rsidR="00667604" w:rsidRDefault="00667604">
      <w:pPr>
        <w:pStyle w:val="TJ1"/>
        <w:rPr>
          <w:rFonts w:asciiTheme="minorHAnsi" w:eastAsiaTheme="minorEastAsia" w:hAnsiTheme="minorHAnsi" w:cstheme="minorBidi"/>
          <w:b w:val="0"/>
          <w:noProof/>
          <w:kern w:val="2"/>
          <w:lang w:eastAsia="hu-HU"/>
          <w14:ligatures w14:val="standardContextual"/>
        </w:rPr>
      </w:pPr>
      <w:hyperlink w:anchor="_Toc175423822" w:history="1">
        <w:r w:rsidRPr="00390D93">
          <w:rPr>
            <w:rStyle w:val="Hiperhivatkozs"/>
            <w:noProof/>
          </w:rPr>
          <w:t>9 Mérési eredmények</w:t>
        </w:r>
        <w:r>
          <w:rPr>
            <w:noProof/>
            <w:webHidden/>
          </w:rPr>
          <w:tab/>
        </w:r>
        <w:r>
          <w:rPr>
            <w:noProof/>
            <w:webHidden/>
          </w:rPr>
          <w:fldChar w:fldCharType="begin"/>
        </w:r>
        <w:r>
          <w:rPr>
            <w:noProof/>
            <w:webHidden/>
          </w:rPr>
          <w:instrText xml:space="preserve"> PAGEREF _Toc175423822 \h </w:instrText>
        </w:r>
        <w:r>
          <w:rPr>
            <w:noProof/>
            <w:webHidden/>
          </w:rPr>
        </w:r>
        <w:r>
          <w:rPr>
            <w:noProof/>
            <w:webHidden/>
          </w:rPr>
          <w:fldChar w:fldCharType="separate"/>
        </w:r>
        <w:r>
          <w:rPr>
            <w:noProof/>
            <w:webHidden/>
          </w:rPr>
          <w:t>70</w:t>
        </w:r>
        <w:r>
          <w:rPr>
            <w:noProof/>
            <w:webHidden/>
          </w:rPr>
          <w:fldChar w:fldCharType="end"/>
        </w:r>
      </w:hyperlink>
    </w:p>
    <w:p w14:paraId="3B7B9F3B" w14:textId="7CA38AB5"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823" w:history="1">
        <w:r w:rsidRPr="00390D93">
          <w:rPr>
            <w:rStyle w:val="Hiperhivatkozs"/>
            <w:noProof/>
          </w:rPr>
          <w:t>9.1 Cs137 izotópos mérés</w:t>
        </w:r>
        <w:r>
          <w:rPr>
            <w:noProof/>
            <w:webHidden/>
          </w:rPr>
          <w:tab/>
        </w:r>
        <w:r>
          <w:rPr>
            <w:noProof/>
            <w:webHidden/>
          </w:rPr>
          <w:fldChar w:fldCharType="begin"/>
        </w:r>
        <w:r>
          <w:rPr>
            <w:noProof/>
            <w:webHidden/>
          </w:rPr>
          <w:instrText xml:space="preserve"> PAGEREF _Toc175423823 \h </w:instrText>
        </w:r>
        <w:r>
          <w:rPr>
            <w:noProof/>
            <w:webHidden/>
          </w:rPr>
        </w:r>
        <w:r>
          <w:rPr>
            <w:noProof/>
            <w:webHidden/>
          </w:rPr>
          <w:fldChar w:fldCharType="separate"/>
        </w:r>
        <w:r>
          <w:rPr>
            <w:noProof/>
            <w:webHidden/>
          </w:rPr>
          <w:t>70</w:t>
        </w:r>
        <w:r>
          <w:rPr>
            <w:noProof/>
            <w:webHidden/>
          </w:rPr>
          <w:fldChar w:fldCharType="end"/>
        </w:r>
      </w:hyperlink>
    </w:p>
    <w:p w14:paraId="1098788C" w14:textId="250FA914"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824" w:history="1">
        <w:r w:rsidRPr="00390D93">
          <w:rPr>
            <w:rStyle w:val="Hiperhivatkozs"/>
            <w:noProof/>
          </w:rPr>
          <w:t>9.1.1 Mérési összeállítás</w:t>
        </w:r>
        <w:r>
          <w:rPr>
            <w:noProof/>
            <w:webHidden/>
          </w:rPr>
          <w:tab/>
        </w:r>
        <w:r>
          <w:rPr>
            <w:noProof/>
            <w:webHidden/>
          </w:rPr>
          <w:fldChar w:fldCharType="begin"/>
        </w:r>
        <w:r>
          <w:rPr>
            <w:noProof/>
            <w:webHidden/>
          </w:rPr>
          <w:instrText xml:space="preserve"> PAGEREF _Toc175423824 \h </w:instrText>
        </w:r>
        <w:r>
          <w:rPr>
            <w:noProof/>
            <w:webHidden/>
          </w:rPr>
        </w:r>
        <w:r>
          <w:rPr>
            <w:noProof/>
            <w:webHidden/>
          </w:rPr>
          <w:fldChar w:fldCharType="separate"/>
        </w:r>
        <w:r>
          <w:rPr>
            <w:noProof/>
            <w:webHidden/>
          </w:rPr>
          <w:t>70</w:t>
        </w:r>
        <w:r>
          <w:rPr>
            <w:noProof/>
            <w:webHidden/>
          </w:rPr>
          <w:fldChar w:fldCharType="end"/>
        </w:r>
      </w:hyperlink>
    </w:p>
    <w:p w14:paraId="44554BBB" w14:textId="5FBD4862"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825" w:history="1">
        <w:r w:rsidRPr="00390D93">
          <w:rPr>
            <w:rStyle w:val="Hiperhivatkozs"/>
            <w:noProof/>
          </w:rPr>
          <w:t>9.1.2 Mért eredmények</w:t>
        </w:r>
        <w:r>
          <w:rPr>
            <w:noProof/>
            <w:webHidden/>
          </w:rPr>
          <w:tab/>
        </w:r>
        <w:r>
          <w:rPr>
            <w:noProof/>
            <w:webHidden/>
          </w:rPr>
          <w:fldChar w:fldCharType="begin"/>
        </w:r>
        <w:r>
          <w:rPr>
            <w:noProof/>
            <w:webHidden/>
          </w:rPr>
          <w:instrText xml:space="preserve"> PAGEREF _Toc175423825 \h </w:instrText>
        </w:r>
        <w:r>
          <w:rPr>
            <w:noProof/>
            <w:webHidden/>
          </w:rPr>
        </w:r>
        <w:r>
          <w:rPr>
            <w:noProof/>
            <w:webHidden/>
          </w:rPr>
          <w:fldChar w:fldCharType="separate"/>
        </w:r>
        <w:r>
          <w:rPr>
            <w:noProof/>
            <w:webHidden/>
          </w:rPr>
          <w:t>70</w:t>
        </w:r>
        <w:r>
          <w:rPr>
            <w:noProof/>
            <w:webHidden/>
          </w:rPr>
          <w:fldChar w:fldCharType="end"/>
        </w:r>
      </w:hyperlink>
    </w:p>
    <w:p w14:paraId="1747199B" w14:textId="39DE2533"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826" w:history="1">
        <w:r w:rsidRPr="00390D93">
          <w:rPr>
            <w:rStyle w:val="Hiperhivatkozs"/>
            <w:noProof/>
          </w:rPr>
          <w:t>9.1.3 Konklúzió</w:t>
        </w:r>
        <w:r>
          <w:rPr>
            <w:noProof/>
            <w:webHidden/>
          </w:rPr>
          <w:tab/>
        </w:r>
        <w:r>
          <w:rPr>
            <w:noProof/>
            <w:webHidden/>
          </w:rPr>
          <w:fldChar w:fldCharType="begin"/>
        </w:r>
        <w:r>
          <w:rPr>
            <w:noProof/>
            <w:webHidden/>
          </w:rPr>
          <w:instrText xml:space="preserve"> PAGEREF _Toc175423826 \h </w:instrText>
        </w:r>
        <w:r>
          <w:rPr>
            <w:noProof/>
            <w:webHidden/>
          </w:rPr>
        </w:r>
        <w:r>
          <w:rPr>
            <w:noProof/>
            <w:webHidden/>
          </w:rPr>
          <w:fldChar w:fldCharType="separate"/>
        </w:r>
        <w:r>
          <w:rPr>
            <w:noProof/>
            <w:webHidden/>
          </w:rPr>
          <w:t>70</w:t>
        </w:r>
        <w:r>
          <w:rPr>
            <w:noProof/>
            <w:webHidden/>
          </w:rPr>
          <w:fldChar w:fldCharType="end"/>
        </w:r>
      </w:hyperlink>
    </w:p>
    <w:p w14:paraId="1DAE0C87" w14:textId="58832608"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827" w:history="1">
        <w:r w:rsidRPr="00390D93">
          <w:rPr>
            <w:rStyle w:val="Hiperhivatkozs"/>
            <w:noProof/>
          </w:rPr>
          <w:t>9.2 Co60 izotópos mérés</w:t>
        </w:r>
        <w:r>
          <w:rPr>
            <w:noProof/>
            <w:webHidden/>
          </w:rPr>
          <w:tab/>
        </w:r>
        <w:r>
          <w:rPr>
            <w:noProof/>
            <w:webHidden/>
          </w:rPr>
          <w:fldChar w:fldCharType="begin"/>
        </w:r>
        <w:r>
          <w:rPr>
            <w:noProof/>
            <w:webHidden/>
          </w:rPr>
          <w:instrText xml:space="preserve"> PAGEREF _Toc175423827 \h </w:instrText>
        </w:r>
        <w:r>
          <w:rPr>
            <w:noProof/>
            <w:webHidden/>
          </w:rPr>
        </w:r>
        <w:r>
          <w:rPr>
            <w:noProof/>
            <w:webHidden/>
          </w:rPr>
          <w:fldChar w:fldCharType="separate"/>
        </w:r>
        <w:r>
          <w:rPr>
            <w:noProof/>
            <w:webHidden/>
          </w:rPr>
          <w:t>71</w:t>
        </w:r>
        <w:r>
          <w:rPr>
            <w:noProof/>
            <w:webHidden/>
          </w:rPr>
          <w:fldChar w:fldCharType="end"/>
        </w:r>
      </w:hyperlink>
    </w:p>
    <w:p w14:paraId="392359E1" w14:textId="26A40E9A"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828" w:history="1">
        <w:r w:rsidRPr="00390D93">
          <w:rPr>
            <w:rStyle w:val="Hiperhivatkozs"/>
            <w:noProof/>
          </w:rPr>
          <w:t>9.2.1 Mérési összeállítás</w:t>
        </w:r>
        <w:r>
          <w:rPr>
            <w:noProof/>
            <w:webHidden/>
          </w:rPr>
          <w:tab/>
        </w:r>
        <w:r>
          <w:rPr>
            <w:noProof/>
            <w:webHidden/>
          </w:rPr>
          <w:fldChar w:fldCharType="begin"/>
        </w:r>
        <w:r>
          <w:rPr>
            <w:noProof/>
            <w:webHidden/>
          </w:rPr>
          <w:instrText xml:space="preserve"> PAGEREF _Toc175423828 \h </w:instrText>
        </w:r>
        <w:r>
          <w:rPr>
            <w:noProof/>
            <w:webHidden/>
          </w:rPr>
        </w:r>
        <w:r>
          <w:rPr>
            <w:noProof/>
            <w:webHidden/>
          </w:rPr>
          <w:fldChar w:fldCharType="separate"/>
        </w:r>
        <w:r>
          <w:rPr>
            <w:noProof/>
            <w:webHidden/>
          </w:rPr>
          <w:t>71</w:t>
        </w:r>
        <w:r>
          <w:rPr>
            <w:noProof/>
            <w:webHidden/>
          </w:rPr>
          <w:fldChar w:fldCharType="end"/>
        </w:r>
      </w:hyperlink>
    </w:p>
    <w:p w14:paraId="1C3BE77B" w14:textId="4EAA2F76"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829" w:history="1">
        <w:r w:rsidRPr="00390D93">
          <w:rPr>
            <w:rStyle w:val="Hiperhivatkozs"/>
            <w:noProof/>
          </w:rPr>
          <w:t>9.2.2 Mért eredmények</w:t>
        </w:r>
        <w:r>
          <w:rPr>
            <w:noProof/>
            <w:webHidden/>
          </w:rPr>
          <w:tab/>
        </w:r>
        <w:r>
          <w:rPr>
            <w:noProof/>
            <w:webHidden/>
          </w:rPr>
          <w:fldChar w:fldCharType="begin"/>
        </w:r>
        <w:r>
          <w:rPr>
            <w:noProof/>
            <w:webHidden/>
          </w:rPr>
          <w:instrText xml:space="preserve"> PAGEREF _Toc175423829 \h </w:instrText>
        </w:r>
        <w:r>
          <w:rPr>
            <w:noProof/>
            <w:webHidden/>
          </w:rPr>
        </w:r>
        <w:r>
          <w:rPr>
            <w:noProof/>
            <w:webHidden/>
          </w:rPr>
          <w:fldChar w:fldCharType="separate"/>
        </w:r>
        <w:r>
          <w:rPr>
            <w:noProof/>
            <w:webHidden/>
          </w:rPr>
          <w:t>71</w:t>
        </w:r>
        <w:r>
          <w:rPr>
            <w:noProof/>
            <w:webHidden/>
          </w:rPr>
          <w:fldChar w:fldCharType="end"/>
        </w:r>
      </w:hyperlink>
    </w:p>
    <w:p w14:paraId="412C0BE3" w14:textId="063FB15E"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830" w:history="1">
        <w:r w:rsidRPr="00390D93">
          <w:rPr>
            <w:rStyle w:val="Hiperhivatkozs"/>
            <w:noProof/>
          </w:rPr>
          <w:t>9.2.3 Konklúzió</w:t>
        </w:r>
        <w:r>
          <w:rPr>
            <w:noProof/>
            <w:webHidden/>
          </w:rPr>
          <w:tab/>
        </w:r>
        <w:r>
          <w:rPr>
            <w:noProof/>
            <w:webHidden/>
          </w:rPr>
          <w:fldChar w:fldCharType="begin"/>
        </w:r>
        <w:r>
          <w:rPr>
            <w:noProof/>
            <w:webHidden/>
          </w:rPr>
          <w:instrText xml:space="preserve"> PAGEREF _Toc175423830 \h </w:instrText>
        </w:r>
        <w:r>
          <w:rPr>
            <w:noProof/>
            <w:webHidden/>
          </w:rPr>
        </w:r>
        <w:r>
          <w:rPr>
            <w:noProof/>
            <w:webHidden/>
          </w:rPr>
          <w:fldChar w:fldCharType="separate"/>
        </w:r>
        <w:r>
          <w:rPr>
            <w:noProof/>
            <w:webHidden/>
          </w:rPr>
          <w:t>71</w:t>
        </w:r>
        <w:r>
          <w:rPr>
            <w:noProof/>
            <w:webHidden/>
          </w:rPr>
          <w:fldChar w:fldCharType="end"/>
        </w:r>
      </w:hyperlink>
    </w:p>
    <w:p w14:paraId="51D0D1C4" w14:textId="592AB8A7"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831" w:history="1">
        <w:r w:rsidRPr="00390D93">
          <w:rPr>
            <w:rStyle w:val="Hiperhivatkozs"/>
            <w:noProof/>
          </w:rPr>
          <w:t>9.3 Am241 izotópos mérés</w:t>
        </w:r>
        <w:r>
          <w:rPr>
            <w:noProof/>
            <w:webHidden/>
          </w:rPr>
          <w:tab/>
        </w:r>
        <w:r>
          <w:rPr>
            <w:noProof/>
            <w:webHidden/>
          </w:rPr>
          <w:fldChar w:fldCharType="begin"/>
        </w:r>
        <w:r>
          <w:rPr>
            <w:noProof/>
            <w:webHidden/>
          </w:rPr>
          <w:instrText xml:space="preserve"> PAGEREF _Toc175423831 \h </w:instrText>
        </w:r>
        <w:r>
          <w:rPr>
            <w:noProof/>
            <w:webHidden/>
          </w:rPr>
        </w:r>
        <w:r>
          <w:rPr>
            <w:noProof/>
            <w:webHidden/>
          </w:rPr>
          <w:fldChar w:fldCharType="separate"/>
        </w:r>
        <w:r>
          <w:rPr>
            <w:noProof/>
            <w:webHidden/>
          </w:rPr>
          <w:t>72</w:t>
        </w:r>
        <w:r>
          <w:rPr>
            <w:noProof/>
            <w:webHidden/>
          </w:rPr>
          <w:fldChar w:fldCharType="end"/>
        </w:r>
      </w:hyperlink>
    </w:p>
    <w:p w14:paraId="530C1EEC" w14:textId="5DD478AF"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832" w:history="1">
        <w:r w:rsidRPr="00390D93">
          <w:rPr>
            <w:rStyle w:val="Hiperhivatkozs"/>
            <w:noProof/>
          </w:rPr>
          <w:t>9.3.1 Mérési összeállítás</w:t>
        </w:r>
        <w:r>
          <w:rPr>
            <w:noProof/>
            <w:webHidden/>
          </w:rPr>
          <w:tab/>
        </w:r>
        <w:r>
          <w:rPr>
            <w:noProof/>
            <w:webHidden/>
          </w:rPr>
          <w:fldChar w:fldCharType="begin"/>
        </w:r>
        <w:r>
          <w:rPr>
            <w:noProof/>
            <w:webHidden/>
          </w:rPr>
          <w:instrText xml:space="preserve"> PAGEREF _Toc175423832 \h </w:instrText>
        </w:r>
        <w:r>
          <w:rPr>
            <w:noProof/>
            <w:webHidden/>
          </w:rPr>
        </w:r>
        <w:r>
          <w:rPr>
            <w:noProof/>
            <w:webHidden/>
          </w:rPr>
          <w:fldChar w:fldCharType="separate"/>
        </w:r>
        <w:r>
          <w:rPr>
            <w:noProof/>
            <w:webHidden/>
          </w:rPr>
          <w:t>72</w:t>
        </w:r>
        <w:r>
          <w:rPr>
            <w:noProof/>
            <w:webHidden/>
          </w:rPr>
          <w:fldChar w:fldCharType="end"/>
        </w:r>
      </w:hyperlink>
    </w:p>
    <w:p w14:paraId="130B31F5" w14:textId="2809E2BC"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833" w:history="1">
        <w:r w:rsidRPr="00390D93">
          <w:rPr>
            <w:rStyle w:val="Hiperhivatkozs"/>
            <w:noProof/>
          </w:rPr>
          <w:t>9.3.2 Mért eredmények</w:t>
        </w:r>
        <w:r>
          <w:rPr>
            <w:noProof/>
            <w:webHidden/>
          </w:rPr>
          <w:tab/>
        </w:r>
        <w:r>
          <w:rPr>
            <w:noProof/>
            <w:webHidden/>
          </w:rPr>
          <w:fldChar w:fldCharType="begin"/>
        </w:r>
        <w:r>
          <w:rPr>
            <w:noProof/>
            <w:webHidden/>
          </w:rPr>
          <w:instrText xml:space="preserve"> PAGEREF _Toc175423833 \h </w:instrText>
        </w:r>
        <w:r>
          <w:rPr>
            <w:noProof/>
            <w:webHidden/>
          </w:rPr>
        </w:r>
        <w:r>
          <w:rPr>
            <w:noProof/>
            <w:webHidden/>
          </w:rPr>
          <w:fldChar w:fldCharType="separate"/>
        </w:r>
        <w:r>
          <w:rPr>
            <w:noProof/>
            <w:webHidden/>
          </w:rPr>
          <w:t>72</w:t>
        </w:r>
        <w:r>
          <w:rPr>
            <w:noProof/>
            <w:webHidden/>
          </w:rPr>
          <w:fldChar w:fldCharType="end"/>
        </w:r>
      </w:hyperlink>
    </w:p>
    <w:p w14:paraId="2F883EE6" w14:textId="7532666B" w:rsidR="00667604" w:rsidRDefault="00667604">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423834" w:history="1">
        <w:r w:rsidRPr="00390D93">
          <w:rPr>
            <w:rStyle w:val="Hiperhivatkozs"/>
            <w:noProof/>
          </w:rPr>
          <w:t>9.3.3 Konklúzió</w:t>
        </w:r>
        <w:r>
          <w:rPr>
            <w:noProof/>
            <w:webHidden/>
          </w:rPr>
          <w:tab/>
        </w:r>
        <w:r>
          <w:rPr>
            <w:noProof/>
            <w:webHidden/>
          </w:rPr>
          <w:fldChar w:fldCharType="begin"/>
        </w:r>
        <w:r>
          <w:rPr>
            <w:noProof/>
            <w:webHidden/>
          </w:rPr>
          <w:instrText xml:space="preserve"> PAGEREF _Toc175423834 \h </w:instrText>
        </w:r>
        <w:r>
          <w:rPr>
            <w:noProof/>
            <w:webHidden/>
          </w:rPr>
        </w:r>
        <w:r>
          <w:rPr>
            <w:noProof/>
            <w:webHidden/>
          </w:rPr>
          <w:fldChar w:fldCharType="separate"/>
        </w:r>
        <w:r>
          <w:rPr>
            <w:noProof/>
            <w:webHidden/>
          </w:rPr>
          <w:t>72</w:t>
        </w:r>
        <w:r>
          <w:rPr>
            <w:noProof/>
            <w:webHidden/>
          </w:rPr>
          <w:fldChar w:fldCharType="end"/>
        </w:r>
      </w:hyperlink>
    </w:p>
    <w:p w14:paraId="18E1CE8E" w14:textId="2CD1AFFF" w:rsidR="00667604" w:rsidRDefault="00667604">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423835" w:history="1">
        <w:r w:rsidRPr="00390D93">
          <w:rPr>
            <w:rStyle w:val="Hiperhivatkozs"/>
            <w:noProof/>
          </w:rPr>
          <w:t>9.4 Energia kalibráció</w:t>
        </w:r>
        <w:r>
          <w:rPr>
            <w:noProof/>
            <w:webHidden/>
          </w:rPr>
          <w:tab/>
        </w:r>
        <w:r>
          <w:rPr>
            <w:noProof/>
            <w:webHidden/>
          </w:rPr>
          <w:fldChar w:fldCharType="begin"/>
        </w:r>
        <w:r>
          <w:rPr>
            <w:noProof/>
            <w:webHidden/>
          </w:rPr>
          <w:instrText xml:space="preserve"> PAGEREF _Toc175423835 \h </w:instrText>
        </w:r>
        <w:r>
          <w:rPr>
            <w:noProof/>
            <w:webHidden/>
          </w:rPr>
        </w:r>
        <w:r>
          <w:rPr>
            <w:noProof/>
            <w:webHidden/>
          </w:rPr>
          <w:fldChar w:fldCharType="separate"/>
        </w:r>
        <w:r>
          <w:rPr>
            <w:noProof/>
            <w:webHidden/>
          </w:rPr>
          <w:t>73</w:t>
        </w:r>
        <w:r>
          <w:rPr>
            <w:noProof/>
            <w:webHidden/>
          </w:rPr>
          <w:fldChar w:fldCharType="end"/>
        </w:r>
      </w:hyperlink>
    </w:p>
    <w:p w14:paraId="29BDDEA0" w14:textId="63D00C57" w:rsidR="00667604" w:rsidRDefault="00667604">
      <w:pPr>
        <w:pStyle w:val="TJ1"/>
        <w:rPr>
          <w:rFonts w:asciiTheme="minorHAnsi" w:eastAsiaTheme="minorEastAsia" w:hAnsiTheme="minorHAnsi" w:cstheme="minorBidi"/>
          <w:b w:val="0"/>
          <w:noProof/>
          <w:kern w:val="2"/>
          <w:lang w:eastAsia="hu-HU"/>
          <w14:ligatures w14:val="standardContextual"/>
        </w:rPr>
      </w:pPr>
      <w:hyperlink w:anchor="_Toc175423836" w:history="1">
        <w:r w:rsidRPr="00390D93">
          <w:rPr>
            <w:rStyle w:val="Hiperhivatkozs"/>
            <w:noProof/>
          </w:rPr>
          <w:t>10 Összefoglalás</w:t>
        </w:r>
        <w:r>
          <w:rPr>
            <w:noProof/>
            <w:webHidden/>
          </w:rPr>
          <w:tab/>
        </w:r>
        <w:r>
          <w:rPr>
            <w:noProof/>
            <w:webHidden/>
          </w:rPr>
          <w:fldChar w:fldCharType="begin"/>
        </w:r>
        <w:r>
          <w:rPr>
            <w:noProof/>
            <w:webHidden/>
          </w:rPr>
          <w:instrText xml:space="preserve"> PAGEREF _Toc175423836 \h </w:instrText>
        </w:r>
        <w:r>
          <w:rPr>
            <w:noProof/>
            <w:webHidden/>
          </w:rPr>
        </w:r>
        <w:r>
          <w:rPr>
            <w:noProof/>
            <w:webHidden/>
          </w:rPr>
          <w:fldChar w:fldCharType="separate"/>
        </w:r>
        <w:r>
          <w:rPr>
            <w:noProof/>
            <w:webHidden/>
          </w:rPr>
          <w:t>74</w:t>
        </w:r>
        <w:r>
          <w:rPr>
            <w:noProof/>
            <w:webHidden/>
          </w:rPr>
          <w:fldChar w:fldCharType="end"/>
        </w:r>
      </w:hyperlink>
    </w:p>
    <w:p w14:paraId="74126D13" w14:textId="60DA1FC7" w:rsidR="00667604" w:rsidRDefault="00667604">
      <w:pPr>
        <w:pStyle w:val="TJ1"/>
        <w:rPr>
          <w:rFonts w:asciiTheme="minorHAnsi" w:eastAsiaTheme="minorEastAsia" w:hAnsiTheme="minorHAnsi" w:cstheme="minorBidi"/>
          <w:b w:val="0"/>
          <w:noProof/>
          <w:kern w:val="2"/>
          <w:lang w:eastAsia="hu-HU"/>
          <w14:ligatures w14:val="standardContextual"/>
        </w:rPr>
      </w:pPr>
      <w:hyperlink w:anchor="_Toc175423837" w:history="1">
        <w:r w:rsidRPr="00390D93">
          <w:rPr>
            <w:rStyle w:val="Hiperhivatkozs"/>
            <w:noProof/>
          </w:rPr>
          <w:t>11 Utolsó simítások</w:t>
        </w:r>
        <w:r>
          <w:rPr>
            <w:noProof/>
            <w:webHidden/>
          </w:rPr>
          <w:tab/>
        </w:r>
        <w:r>
          <w:rPr>
            <w:noProof/>
            <w:webHidden/>
          </w:rPr>
          <w:fldChar w:fldCharType="begin"/>
        </w:r>
        <w:r>
          <w:rPr>
            <w:noProof/>
            <w:webHidden/>
          </w:rPr>
          <w:instrText xml:space="preserve"> PAGEREF _Toc175423837 \h </w:instrText>
        </w:r>
        <w:r>
          <w:rPr>
            <w:noProof/>
            <w:webHidden/>
          </w:rPr>
        </w:r>
        <w:r>
          <w:rPr>
            <w:noProof/>
            <w:webHidden/>
          </w:rPr>
          <w:fldChar w:fldCharType="separate"/>
        </w:r>
        <w:r>
          <w:rPr>
            <w:noProof/>
            <w:webHidden/>
          </w:rPr>
          <w:t>75</w:t>
        </w:r>
        <w:r>
          <w:rPr>
            <w:noProof/>
            <w:webHidden/>
          </w:rPr>
          <w:fldChar w:fldCharType="end"/>
        </w:r>
      </w:hyperlink>
    </w:p>
    <w:p w14:paraId="01EF60A7" w14:textId="0E387D7C" w:rsidR="00667604" w:rsidRDefault="00667604">
      <w:pPr>
        <w:pStyle w:val="TJ1"/>
        <w:rPr>
          <w:rFonts w:asciiTheme="minorHAnsi" w:eastAsiaTheme="minorEastAsia" w:hAnsiTheme="minorHAnsi" w:cstheme="minorBidi"/>
          <w:b w:val="0"/>
          <w:noProof/>
          <w:kern w:val="2"/>
          <w:lang w:eastAsia="hu-HU"/>
          <w14:ligatures w14:val="standardContextual"/>
        </w:rPr>
      </w:pPr>
      <w:hyperlink w:anchor="_Toc175423838" w:history="1">
        <w:r w:rsidRPr="00390D93">
          <w:rPr>
            <w:rStyle w:val="Hiperhivatkozs"/>
            <w:noProof/>
          </w:rPr>
          <w:t>Irodalomjegyzék</w:t>
        </w:r>
        <w:r>
          <w:rPr>
            <w:noProof/>
            <w:webHidden/>
          </w:rPr>
          <w:tab/>
        </w:r>
        <w:r>
          <w:rPr>
            <w:noProof/>
            <w:webHidden/>
          </w:rPr>
          <w:fldChar w:fldCharType="begin"/>
        </w:r>
        <w:r>
          <w:rPr>
            <w:noProof/>
            <w:webHidden/>
          </w:rPr>
          <w:instrText xml:space="preserve"> PAGEREF _Toc175423838 \h </w:instrText>
        </w:r>
        <w:r>
          <w:rPr>
            <w:noProof/>
            <w:webHidden/>
          </w:rPr>
        </w:r>
        <w:r>
          <w:rPr>
            <w:noProof/>
            <w:webHidden/>
          </w:rPr>
          <w:fldChar w:fldCharType="separate"/>
        </w:r>
        <w:r>
          <w:rPr>
            <w:noProof/>
            <w:webHidden/>
          </w:rPr>
          <w:t>76</w:t>
        </w:r>
        <w:r>
          <w:rPr>
            <w:noProof/>
            <w:webHidden/>
          </w:rPr>
          <w:fldChar w:fldCharType="end"/>
        </w:r>
      </w:hyperlink>
    </w:p>
    <w:p w14:paraId="78F7E073" w14:textId="575B85C3" w:rsidR="0063585C" w:rsidRPr="00B50CAA" w:rsidRDefault="00730B3C" w:rsidP="00FC0BA6">
      <w:pPr>
        <w:ind w:firstLine="0"/>
      </w:pPr>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3C135061"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667604">
        <w:rPr>
          <w:b/>
          <w:bCs/>
          <w:noProof/>
        </w:rPr>
        <w:t>Szabó Mihály</w:t>
      </w:r>
      <w:r w:rsidRPr="00B50CAA">
        <w:rPr>
          <w:b/>
          <w:bCs/>
        </w:rPr>
        <w:fldChar w:fldCharType="end"/>
      </w:r>
      <w:r w:rsidRPr="00B50CAA">
        <w:t xml:space="preserve">, szigorló hallgató kijelentem, hogy ezt a </w:t>
      </w:r>
      <w:r>
        <w:t xml:space="preserve">szakdolgozatot/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424C8093"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667604">
        <w:rPr>
          <w:noProof/>
        </w:rPr>
        <w:t>2024. 08. 24.</w:t>
      </w:r>
      <w:r w:rsidRPr="00B50CAA">
        <w:fldChar w:fldCharType="end"/>
      </w:r>
    </w:p>
    <w:p w14:paraId="5128D61A" w14:textId="77777777" w:rsidR="00681E99" w:rsidRDefault="005E01E0" w:rsidP="00854BDC">
      <w:pPr>
        <w:pStyle w:val="Nyilatkozatalrs"/>
      </w:pPr>
      <w:r>
        <w:tab/>
      </w:r>
      <w:r w:rsidR="00854BDC">
        <w:t>...</w:t>
      </w:r>
      <w:r>
        <w:t>…………………………………………….</w:t>
      </w:r>
    </w:p>
    <w:p w14:paraId="26AA76B1" w14:textId="2DDAAC23" w:rsidR="005E01E0" w:rsidRDefault="005E01E0" w:rsidP="00854BDC">
      <w:pPr>
        <w:pStyle w:val="Nyilatkozatalrs"/>
      </w:pPr>
      <w:r>
        <w:tab/>
      </w:r>
      <w:fldSimple w:instr=" AUTHOR   \* MERGEFORMAT ">
        <w:r w:rsidR="00667604">
          <w:t>Szabó Mihály</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52198E">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75423773"/>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75423774"/>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F2F5119" w14:textId="49DA19C8" w:rsidR="000501F9" w:rsidRDefault="000501F9">
      <w:pPr>
        <w:spacing w:after="0" w:line="240" w:lineRule="auto"/>
        <w:ind w:firstLine="0"/>
        <w:jc w:val="left"/>
      </w:pPr>
      <w:r>
        <w:br w:type="page"/>
      </w:r>
    </w:p>
    <w:p w14:paraId="4F1BFD00" w14:textId="2AFF576E" w:rsidR="000501F9" w:rsidRDefault="000501F9" w:rsidP="000501F9">
      <w:pPr>
        <w:pStyle w:val="Cmsor1"/>
      </w:pPr>
      <w:bookmarkStart w:id="2" w:name="_Toc175423775"/>
      <w:r>
        <w:lastRenderedPageBreak/>
        <w:t>Bevezetés</w:t>
      </w:r>
      <w:bookmarkEnd w:id="2"/>
    </w:p>
    <w:p w14:paraId="11BD544D" w14:textId="0249E624" w:rsidR="00BA2F43" w:rsidRDefault="008B4966" w:rsidP="00BA2F43">
      <w:r>
        <w:t xml:space="preserve">Már középiskolás korom óta érdekel az atomenergetika, ezáltal a különböző ionizáló sugárzások mérése </w:t>
      </w:r>
      <w:r w:rsidR="00BA2F43">
        <w:t xml:space="preserve">is. A középiskolai tanulmányaim alatt volt szerencsém egy Geiger-Müller csöves dozimétert, majd </w:t>
      </w:r>
      <w:proofErr w:type="spellStart"/>
      <w:r w:rsidR="00BA2F43">
        <w:t>BSc</w:t>
      </w:r>
      <w:proofErr w:type="spellEnd"/>
      <w:r w:rsidR="00BA2F43">
        <w:t xml:space="preserve"> szakdolgozatnak egy számítógéphez </w:t>
      </w:r>
      <w:proofErr w:type="spellStart"/>
      <w:r w:rsidR="00BA2F43">
        <w:t>csatlakoztatható</w:t>
      </w:r>
      <w:proofErr w:type="spellEnd"/>
      <w:r w:rsidR="00BA2F43">
        <w:t xml:space="preserve"> gamma spektrométert építeni.</w:t>
      </w:r>
    </w:p>
    <w:p w14:paraId="6C38B48C" w14:textId="791FCF3B" w:rsidR="00A866CD" w:rsidRDefault="00A866CD" w:rsidP="00BA2F43">
      <w:r>
        <w:t>A radioaktív izotópokat manapság számos iparágban használnak</w:t>
      </w:r>
      <w:r w:rsidR="000579C4">
        <w:t>, az alábbiakban felsorolok pár ilyen területet a teljesség igénye nélkül:</w:t>
      </w:r>
    </w:p>
    <w:p w14:paraId="6F9E40A1" w14:textId="3972BA60" w:rsidR="00A866CD" w:rsidRDefault="00A866CD" w:rsidP="00A866CD">
      <w:pPr>
        <w:pStyle w:val="Listaszerbekezds"/>
        <w:numPr>
          <w:ilvl w:val="0"/>
          <w:numId w:val="23"/>
        </w:numPr>
      </w:pPr>
      <w:r>
        <w:t>Nukleáris ipar</w:t>
      </w:r>
    </w:p>
    <w:p w14:paraId="12C59AE1" w14:textId="414C5970" w:rsidR="00A866CD" w:rsidRDefault="00A866CD" w:rsidP="00A866CD">
      <w:pPr>
        <w:pStyle w:val="Listaszerbekezds"/>
        <w:numPr>
          <w:ilvl w:val="0"/>
          <w:numId w:val="23"/>
        </w:numPr>
      </w:pPr>
      <w:r>
        <w:t>Kohászat</w:t>
      </w:r>
    </w:p>
    <w:p w14:paraId="632D9802" w14:textId="1FEABDA4" w:rsidR="00A866CD" w:rsidRDefault="00A866CD" w:rsidP="00A866CD">
      <w:pPr>
        <w:pStyle w:val="Listaszerbekezds"/>
        <w:numPr>
          <w:ilvl w:val="0"/>
          <w:numId w:val="23"/>
        </w:numPr>
      </w:pPr>
      <w:r>
        <w:t>Orvostechnológiai alkalmazások</w:t>
      </w:r>
    </w:p>
    <w:p w14:paraId="606E1595" w14:textId="1100F4CF" w:rsidR="00A866CD" w:rsidRDefault="00A866CD" w:rsidP="00A866CD">
      <w:pPr>
        <w:pStyle w:val="Listaszerbekezds"/>
        <w:numPr>
          <w:ilvl w:val="0"/>
          <w:numId w:val="23"/>
        </w:numPr>
      </w:pPr>
      <w:r>
        <w:t>Régészet (karbon kormeghatározás)</w:t>
      </w:r>
    </w:p>
    <w:p w14:paraId="14EDDFF9" w14:textId="16793B1E" w:rsidR="00A866CD" w:rsidRDefault="000579C4" w:rsidP="00A866CD">
      <w:pPr>
        <w:pStyle w:val="Listaszerbekezds"/>
        <w:numPr>
          <w:ilvl w:val="0"/>
          <w:numId w:val="23"/>
        </w:numPr>
      </w:pPr>
      <w:r>
        <w:t>Katonai alkalmazások</w:t>
      </w:r>
    </w:p>
    <w:p w14:paraId="212FF9B4" w14:textId="28058B05" w:rsidR="000579C4" w:rsidRDefault="000579C4" w:rsidP="00A866CD">
      <w:pPr>
        <w:pStyle w:val="Listaszerbekezds"/>
        <w:numPr>
          <w:ilvl w:val="0"/>
          <w:numId w:val="23"/>
        </w:numPr>
      </w:pPr>
      <w:r>
        <w:t>Katasztrófavédelem</w:t>
      </w:r>
    </w:p>
    <w:p w14:paraId="331C0B62" w14:textId="0DA3507F" w:rsidR="000579C4" w:rsidRDefault="000579C4" w:rsidP="000579C4">
      <w:r>
        <w:t>A fenti felsorolásból is látszik, hogy az életünk számos területén használunk radioaktív izotópokat, így a megfelelő azonosításuk kulcsfontosságú.</w:t>
      </w:r>
    </w:p>
    <w:p w14:paraId="546EF53D" w14:textId="73624212" w:rsidR="00BA2F43" w:rsidRPr="008B4966" w:rsidRDefault="00BA2F43" w:rsidP="008B4966">
      <w:r>
        <w:t xml:space="preserve">Jelen dolgozat célja </w:t>
      </w:r>
      <w:r w:rsidR="000579C4">
        <w:t xml:space="preserve">egy hordozható kézi műszer megvalósítása a </w:t>
      </w:r>
      <w:proofErr w:type="spellStart"/>
      <w:r w:rsidR="000579C4">
        <w:t>BSc</w:t>
      </w:r>
      <w:proofErr w:type="spellEnd"/>
      <w:r w:rsidR="000579C4">
        <w:t xml:space="preserve"> szakdolgozat továbbfejlesztésével, ami képes a gamma spektrum vizsgálatára, valamint a pár kitüntetett izotóp azonosítására is.</w:t>
      </w:r>
    </w:p>
    <w:p w14:paraId="78FD75A2" w14:textId="2E96B121" w:rsidR="000501F9" w:rsidRDefault="000501F9">
      <w:pPr>
        <w:spacing w:after="0" w:line="240" w:lineRule="auto"/>
        <w:ind w:firstLine="0"/>
        <w:jc w:val="left"/>
      </w:pPr>
      <w:r>
        <w:br w:type="page"/>
      </w:r>
    </w:p>
    <w:p w14:paraId="1AD6B720" w14:textId="3D140CDB" w:rsidR="00B44C4D" w:rsidRDefault="00B44C4D" w:rsidP="00B44C4D">
      <w:pPr>
        <w:pStyle w:val="Cmsor1"/>
      </w:pPr>
      <w:bookmarkStart w:id="3" w:name="_Toc175423776"/>
      <w:r>
        <w:lastRenderedPageBreak/>
        <w:t>Specifikáció</w:t>
      </w:r>
      <w:bookmarkEnd w:id="3"/>
    </w:p>
    <w:p w14:paraId="538595EA" w14:textId="2685CDA2" w:rsidR="00A86ECB" w:rsidRDefault="00A86ECB" w:rsidP="00B44C4D">
      <w:r>
        <w:t xml:space="preserve">A fejlesztés kezdetekor megfogalmazódott célom egy olyan hordozható készülék létrehozása volt, ami képes külső berendezések segítsége nélkül (például PC) a γ spektrum vizsgálatára. A koncepció kidolgozása után a készülék vázlatos kinézetét terveztem meg. Erre, azért volt szükség, hogy </w:t>
      </w:r>
      <w:r w:rsidR="00743C6E">
        <w:t>mind a kapcsolási rajzot, mind a nyomtatott áramköri tervet már ezen koncepció szerint legyen tervezve, utólagos nagy módosítások ne legyenek szükségesek.</w:t>
      </w:r>
    </w:p>
    <w:p w14:paraId="2367DF81" w14:textId="77777777" w:rsidR="008C516B" w:rsidRDefault="008C516B" w:rsidP="008C516B">
      <w:r>
        <w:t>A koncepció kidolgozása és a tervezés során az alábbi követelmények meglétét éreztem szükségesnek:</w:t>
      </w:r>
    </w:p>
    <w:p w14:paraId="62F6287C" w14:textId="43C73D50" w:rsidR="008C516B" w:rsidRDefault="008C516B" w:rsidP="008C516B">
      <w:pPr>
        <w:pStyle w:val="Listaszerbekezds"/>
        <w:numPr>
          <w:ilvl w:val="0"/>
          <w:numId w:val="40"/>
        </w:numPr>
      </w:pPr>
      <w:r>
        <w:t xml:space="preserve">Nagyfelbontású (min 240x240 </w:t>
      </w:r>
      <w:proofErr w:type="spellStart"/>
      <w:r>
        <w:t>px</w:t>
      </w:r>
      <w:proofErr w:type="spellEnd"/>
      <w:r>
        <w:t xml:space="preserve">) LCD IPS kijelző </w:t>
      </w:r>
    </w:p>
    <w:p w14:paraId="72DED034" w14:textId="24961B1E" w:rsidR="008C516B" w:rsidRDefault="008C516B" w:rsidP="008C516B">
      <w:pPr>
        <w:pStyle w:val="Listaszerbekezds"/>
        <w:numPr>
          <w:ilvl w:val="0"/>
          <w:numId w:val="40"/>
        </w:numPr>
      </w:pPr>
      <w:r>
        <w:t>Könnyű használat akár gumikesztyűben is (fizikai gombok használata)</w:t>
      </w:r>
    </w:p>
    <w:p w14:paraId="2FDE028C" w14:textId="744EBDAE" w:rsidR="008C516B" w:rsidRDefault="008C516B" w:rsidP="008C516B">
      <w:pPr>
        <w:pStyle w:val="Listaszerbekezds"/>
        <w:numPr>
          <w:ilvl w:val="0"/>
          <w:numId w:val="40"/>
        </w:numPr>
      </w:pPr>
      <w:r>
        <w:t>Legalább 10 órás működés akkumulátor segítségével</w:t>
      </w:r>
    </w:p>
    <w:p w14:paraId="0D5BE60B" w14:textId="53DDA606" w:rsidR="006C12F0" w:rsidRDefault="006C12F0" w:rsidP="008C516B">
      <w:pPr>
        <w:pStyle w:val="Listaszerbekezds"/>
        <w:numPr>
          <w:ilvl w:val="0"/>
          <w:numId w:val="40"/>
        </w:numPr>
      </w:pPr>
      <w:r>
        <w:t>Akkumulátor „fedélzeti” töltése</w:t>
      </w:r>
    </w:p>
    <w:p w14:paraId="4954CDBE" w14:textId="5EEF83E3" w:rsidR="008C516B" w:rsidRDefault="008C516B" w:rsidP="008C516B">
      <w:pPr>
        <w:pStyle w:val="Listaszerbekezds"/>
        <w:numPr>
          <w:ilvl w:val="0"/>
          <w:numId w:val="40"/>
        </w:numPr>
      </w:pPr>
      <w:r>
        <w:t>USB-C csatlakozó</w:t>
      </w:r>
      <w:r w:rsidR="006C12F0">
        <w:t xml:space="preserve"> használata</w:t>
      </w:r>
    </w:p>
    <w:p w14:paraId="545F14EA" w14:textId="7B7FB697" w:rsidR="008C516B" w:rsidRDefault="008C516B" w:rsidP="008C516B">
      <w:pPr>
        <w:pStyle w:val="Listaszerbekezds"/>
        <w:numPr>
          <w:ilvl w:val="0"/>
          <w:numId w:val="40"/>
        </w:numPr>
      </w:pPr>
      <w:r>
        <w:t>Kommunikáció a PC-vel</w:t>
      </w:r>
    </w:p>
    <w:p w14:paraId="4A7F204C" w14:textId="6F0D8A6E" w:rsidR="008C516B" w:rsidRDefault="006C12F0" w:rsidP="008C516B">
      <w:pPr>
        <w:pStyle w:val="Listaszerbekezds"/>
        <w:numPr>
          <w:ilvl w:val="0"/>
          <w:numId w:val="40"/>
        </w:numPr>
      </w:pPr>
      <w:r>
        <w:t>Adatmentés SD kártyára</w:t>
      </w:r>
    </w:p>
    <w:p w14:paraId="13196010" w14:textId="04246C77" w:rsidR="008C516B" w:rsidRDefault="008C516B" w:rsidP="008C516B">
      <w:pPr>
        <w:pStyle w:val="Listaszerbekezds"/>
        <w:numPr>
          <w:ilvl w:val="0"/>
          <w:numId w:val="40"/>
        </w:numPr>
      </w:pPr>
      <w:r>
        <w:t>Rendszeridő kijelzése</w:t>
      </w:r>
    </w:p>
    <w:p w14:paraId="3376DFF0" w14:textId="45070B25" w:rsidR="008C516B" w:rsidRDefault="006C12F0" w:rsidP="008C516B">
      <w:pPr>
        <w:pStyle w:val="Listaszerbekezds"/>
        <w:numPr>
          <w:ilvl w:val="0"/>
          <w:numId w:val="40"/>
        </w:numPr>
      </w:pPr>
      <w:r>
        <w:t>Kézben könnyen hordozható legyen</w:t>
      </w:r>
    </w:p>
    <w:p w14:paraId="43C48E59" w14:textId="6AF3D035" w:rsidR="006C12F0" w:rsidRDefault="006C12F0" w:rsidP="008C516B">
      <w:pPr>
        <w:pStyle w:val="Listaszerbekezds"/>
        <w:numPr>
          <w:ilvl w:val="0"/>
          <w:numId w:val="40"/>
        </w:numPr>
      </w:pPr>
      <w:r>
        <w:t xml:space="preserve">A 100 </w:t>
      </w:r>
      <w:proofErr w:type="spellStart"/>
      <w:r>
        <w:t>keV</w:t>
      </w:r>
      <w:proofErr w:type="spellEnd"/>
      <w:r>
        <w:t xml:space="preserve"> – 2MeV tartományon belül min. 10% energiafelbontás</w:t>
      </w:r>
    </w:p>
    <w:p w14:paraId="3502F3E8" w14:textId="77777777" w:rsidR="006C12F0" w:rsidRDefault="006C12F0" w:rsidP="00B22331">
      <w:pPr>
        <w:pStyle w:val="Listaszerbekezds"/>
        <w:ind w:left="1440" w:firstLine="0"/>
      </w:pPr>
    </w:p>
    <w:p w14:paraId="3F1F00A0" w14:textId="77777777" w:rsidR="008C516B" w:rsidRDefault="008C516B" w:rsidP="00B44C4D"/>
    <w:p w14:paraId="47B14865" w14:textId="77777777" w:rsidR="00743C6E" w:rsidRDefault="00743C6E" w:rsidP="00743C6E">
      <w:pPr>
        <w:pStyle w:val="Kp"/>
      </w:pPr>
      <w:r>
        <w:rPr>
          <w:noProof/>
          <w:lang w:eastAsia="hu-HU"/>
        </w:rPr>
        <w:lastRenderedPageBreak/>
        <w:drawing>
          <wp:inline distT="0" distB="0" distL="0" distR="0" wp14:anchorId="660FA33C" wp14:editId="34C0C1F7">
            <wp:extent cx="5149303" cy="6924675"/>
            <wp:effectExtent l="0" t="0" r="0" b="0"/>
            <wp:docPr id="394864354" name="Ábr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64354" name="Ábra 394864354"/>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181528" cy="6968010"/>
                    </a:xfrm>
                    <a:prstGeom prst="rect">
                      <a:avLst/>
                    </a:prstGeom>
                  </pic:spPr>
                </pic:pic>
              </a:graphicData>
            </a:graphic>
          </wp:inline>
        </w:drawing>
      </w:r>
    </w:p>
    <w:p w14:paraId="631C30D5" w14:textId="3F9A82BA" w:rsidR="008C516B" w:rsidRDefault="00427296" w:rsidP="006C12F0">
      <w:pPr>
        <w:pStyle w:val="Kpalrs"/>
      </w:pPr>
      <w:r>
        <w:fldChar w:fldCharType="begin"/>
      </w:r>
      <w:r>
        <w:instrText xml:space="preserve"> STYLEREF 1 \s </w:instrText>
      </w:r>
      <w:r>
        <w:fldChar w:fldCharType="separate"/>
      </w:r>
      <w:r w:rsidR="00667604">
        <w:rPr>
          <w:noProof/>
        </w:rPr>
        <w:t>2</w:t>
      </w:r>
      <w:r>
        <w:fldChar w:fldCharType="end"/>
      </w:r>
      <w:r>
        <w:noBreakHyphen/>
      </w:r>
      <w:r>
        <w:fldChar w:fldCharType="begin"/>
      </w:r>
      <w:r>
        <w:instrText xml:space="preserve"> SEQ ábra \* ARABIC \s 1 </w:instrText>
      </w:r>
      <w:r>
        <w:fldChar w:fldCharType="separate"/>
      </w:r>
      <w:r w:rsidR="00667604">
        <w:rPr>
          <w:noProof/>
        </w:rPr>
        <w:t>1</w:t>
      </w:r>
      <w:r>
        <w:fldChar w:fldCharType="end"/>
      </w:r>
      <w:r w:rsidR="00743C6E">
        <w:t>. ábra Vázlatos látványterv</w:t>
      </w:r>
    </w:p>
    <w:p w14:paraId="50584508" w14:textId="655D1BCC" w:rsidR="006C12F0" w:rsidRDefault="006C12F0">
      <w:pPr>
        <w:spacing w:after="0" w:line="240" w:lineRule="auto"/>
        <w:ind w:firstLine="0"/>
        <w:jc w:val="left"/>
      </w:pPr>
      <w:r>
        <w:br w:type="page"/>
      </w:r>
    </w:p>
    <w:p w14:paraId="40003D6C" w14:textId="3CD5F056" w:rsidR="006C12F0" w:rsidRPr="006C12F0" w:rsidRDefault="006C12F0" w:rsidP="006C12F0">
      <w:pPr>
        <w:rPr>
          <w:b/>
          <w:bCs/>
        </w:rPr>
      </w:pPr>
      <w:r w:rsidRPr="006C12F0">
        <w:rPr>
          <w:b/>
          <w:bCs/>
        </w:rPr>
        <w:lastRenderedPageBreak/>
        <w:t>HASONLÓ ESZKÖZÖK</w:t>
      </w:r>
    </w:p>
    <w:p w14:paraId="6615FA68" w14:textId="0801CFEF" w:rsidR="000501F9" w:rsidRDefault="000501F9" w:rsidP="000501F9">
      <w:pPr>
        <w:pStyle w:val="Cmsor1"/>
      </w:pPr>
      <w:bookmarkStart w:id="4" w:name="_Toc175423777"/>
      <w:r>
        <w:lastRenderedPageBreak/>
        <w:t>Fizikai áttekintés</w:t>
      </w:r>
      <w:bookmarkEnd w:id="4"/>
    </w:p>
    <w:p w14:paraId="1DED5356" w14:textId="25578B1E" w:rsidR="00462090" w:rsidRPr="00462090" w:rsidRDefault="00462090" w:rsidP="00462090">
      <w:r>
        <w:t xml:space="preserve">Ebben a fejezetben </w:t>
      </w:r>
      <w:r w:rsidR="00AE0A31">
        <w:t xml:space="preserve">ismertetem a gamma </w:t>
      </w:r>
      <w:proofErr w:type="spellStart"/>
      <w:r w:rsidR="00AE0A31">
        <w:t>spektrometria</w:t>
      </w:r>
      <w:proofErr w:type="spellEnd"/>
      <w:r w:rsidR="00AE0A31">
        <w:t xml:space="preserve"> fizikai hátterét, a felhasználható anyagokat, fizikai jelenségeket és törvényszerűségeket.</w:t>
      </w:r>
    </w:p>
    <w:p w14:paraId="72A22349" w14:textId="41348730" w:rsidR="00462090" w:rsidRPr="00462090" w:rsidRDefault="00462090" w:rsidP="00462090">
      <w:pPr>
        <w:pStyle w:val="Cmsor2"/>
      </w:pPr>
      <w:bookmarkStart w:id="5" w:name="_Toc175423778"/>
      <w:r>
        <w:t>Fizikai ismertető</w:t>
      </w:r>
      <w:bookmarkEnd w:id="5"/>
    </w:p>
    <w:p w14:paraId="3699D016" w14:textId="2C7598BE" w:rsidR="00462090" w:rsidRDefault="00462090" w:rsidP="00462090">
      <w:r w:rsidRPr="00462090">
        <w:t>Ionizáló sugárzás az olyan sugárzás, amelyben terjedő részecskéknek elegendő energiája van a velük kölcsönhatásba lépő atomok és molekulák ionizációjához. Az ionizáció abból áll, hogy egy atomból (vagy molekulából) teljesen eltávolítunk egy vagy több elektront. Lényeges, hogy a kisebb energiájú sugárzás még nagyobb fluxus mellett sem képes az ionizációra. A nagy fluxusú ionizáló sugárzás roncsolja az élő szervezeteket.</w:t>
      </w:r>
      <w:r>
        <w:t xml:space="preserve"> Többfajta ionizáló sugárzás létezik:</w:t>
      </w:r>
    </w:p>
    <w:p w14:paraId="45D0AFFD" w14:textId="564E9EBB" w:rsidR="00462090" w:rsidRDefault="00462090" w:rsidP="00462090">
      <w:pPr>
        <w:pStyle w:val="Listaszerbekezds"/>
        <w:numPr>
          <w:ilvl w:val="0"/>
          <w:numId w:val="36"/>
        </w:numPr>
        <w:ind w:left="1134" w:hanging="425"/>
      </w:pPr>
      <w:r>
        <w:t xml:space="preserve">elektromágneses sugárzás: távoli ultraibolya-, röntgen- és a </w:t>
      </w:r>
      <w:r w:rsidR="00AE0A31">
        <w:t>γ</w:t>
      </w:r>
      <w:r>
        <w:t>-sugarak</w:t>
      </w:r>
    </w:p>
    <w:p w14:paraId="71FC4823" w14:textId="339E358B" w:rsidR="00462090" w:rsidRDefault="00462090" w:rsidP="00462090">
      <w:pPr>
        <w:pStyle w:val="Listaszerbekezds"/>
        <w:numPr>
          <w:ilvl w:val="0"/>
          <w:numId w:val="36"/>
        </w:numPr>
        <w:ind w:left="1134" w:hanging="425"/>
      </w:pPr>
      <w:r>
        <w:t xml:space="preserve">részecskesugárzás: </w:t>
      </w:r>
      <w:r w:rsidR="00AE0A31">
        <w:t>α</w:t>
      </w:r>
      <w:r>
        <w:t>-sugárzás</w:t>
      </w:r>
      <w:r w:rsidR="00AE0A31">
        <w:t xml:space="preserve">, β-sugárzás </w:t>
      </w:r>
      <w:r>
        <w:t>, vagy más töltött részecskék</w:t>
      </w:r>
    </w:p>
    <w:p w14:paraId="233D8E19" w14:textId="5BB3953B" w:rsidR="001B11AC" w:rsidRDefault="00462090" w:rsidP="00462090">
      <w:r>
        <w:t>Az ionizáló sugarak forrásai legtöbbször a radioaktív atommagok és a kozmikus sugarak, kísérői a maghasadásnak és a magfúziónak. A mesterséges források közé kell sorolni egyes orvosi berendezéseket is (röntgengép, PET, CT).</w:t>
      </w:r>
    </w:p>
    <w:p w14:paraId="1FA15BB0" w14:textId="6E67A1AA" w:rsidR="00462090" w:rsidRDefault="00AE0A31" w:rsidP="00462090">
      <w:r>
        <w:t>Hatása az élő szervezetre a következő:</w:t>
      </w:r>
      <w:r w:rsidR="00462090">
        <w:t xml:space="preserve"> A sejt nagyrészt vízből áll, amit az ionizáló sugárzás reaktív H• és HO• gyökökre bonthat. Ezek a gyökök a sejt szerveivel reagálva </w:t>
      </w:r>
      <w:proofErr w:type="spellStart"/>
      <w:r w:rsidR="00462090">
        <w:t>tönkretehetik</w:t>
      </w:r>
      <w:proofErr w:type="spellEnd"/>
      <w:r w:rsidR="00462090">
        <w:t xml:space="preserve"> azokat. Ennek a folyamatnak három kimenetele van:</w:t>
      </w:r>
    </w:p>
    <w:p w14:paraId="0C473AB2" w14:textId="77777777" w:rsidR="00462090" w:rsidRDefault="00462090" w:rsidP="00462090">
      <w:pPr>
        <w:pStyle w:val="Listaszerbekezds"/>
        <w:numPr>
          <w:ilvl w:val="0"/>
          <w:numId w:val="37"/>
        </w:numPr>
        <w:ind w:hanging="589"/>
      </w:pPr>
      <w:r>
        <w:t>az érintett sejtek megjavítják saját magukat</w:t>
      </w:r>
    </w:p>
    <w:p w14:paraId="23A36448" w14:textId="77777777" w:rsidR="00462090" w:rsidRDefault="00462090" w:rsidP="00462090">
      <w:pPr>
        <w:pStyle w:val="Listaszerbekezds"/>
        <w:numPr>
          <w:ilvl w:val="0"/>
          <w:numId w:val="37"/>
        </w:numPr>
        <w:ind w:hanging="589"/>
      </w:pPr>
      <w:r>
        <w:t>az érintett sejtek elpusztulnak</w:t>
      </w:r>
    </w:p>
    <w:p w14:paraId="4E4AD8AD" w14:textId="77777777" w:rsidR="00462090" w:rsidRDefault="00462090" w:rsidP="00462090">
      <w:pPr>
        <w:pStyle w:val="Listaszerbekezds"/>
        <w:numPr>
          <w:ilvl w:val="0"/>
          <w:numId w:val="37"/>
        </w:numPr>
        <w:ind w:hanging="589"/>
      </w:pPr>
      <w:r>
        <w:t>az érintett sejtek rosszul javítják meg saját magukat</w:t>
      </w:r>
    </w:p>
    <w:p w14:paraId="666F7243" w14:textId="7DBB9E3A" w:rsidR="00462090" w:rsidRDefault="00462090" w:rsidP="00462090">
      <w:r>
        <w:t xml:space="preserve">A második eset mindennapos jelenség: az emberi szervezetben naponta több millió sejt pusztul el. A harmadik lehetőség is általában a sejt pusztulásához vezet, az esetek kis hányadában azonban rákot okozhat. </w:t>
      </w:r>
      <w:r w:rsidR="00E232ED">
        <w:fldChar w:fldCharType="begin"/>
      </w:r>
      <w:r w:rsidR="00E232ED">
        <w:instrText xml:space="preserve"> REF _Ref174787761 \r \h </w:instrText>
      </w:r>
      <w:r w:rsidR="00E232ED">
        <w:fldChar w:fldCharType="separate"/>
      </w:r>
      <w:r w:rsidR="00667604">
        <w:t>[1]</w:t>
      </w:r>
      <w:r w:rsidR="00E232ED">
        <w:fldChar w:fldCharType="end"/>
      </w:r>
    </w:p>
    <w:p w14:paraId="13C7FFC8" w14:textId="77777777" w:rsidR="00E82056" w:rsidRDefault="00E82056" w:rsidP="00462090"/>
    <w:p w14:paraId="42361C90" w14:textId="77777777" w:rsidR="00E82056" w:rsidRDefault="00E82056" w:rsidP="00462090"/>
    <w:p w14:paraId="74B900FC" w14:textId="77777777" w:rsidR="00FA1019" w:rsidRDefault="00FA1019" w:rsidP="00462090"/>
    <w:p w14:paraId="74D8047B" w14:textId="44BD0ED8" w:rsidR="00C713F8" w:rsidRPr="008644B1" w:rsidRDefault="00D15874" w:rsidP="008644B1">
      <w:pPr>
        <w:rPr>
          <w:b/>
          <w:bCs/>
        </w:rPr>
      </w:pPr>
      <w:r w:rsidRPr="008644B1">
        <w:rPr>
          <w:b/>
          <w:bCs/>
        </w:rPr>
        <w:lastRenderedPageBreak/>
        <w:t>Gamma-</w:t>
      </w:r>
      <w:proofErr w:type="spellStart"/>
      <w:r w:rsidRPr="008644B1">
        <w:rPr>
          <w:b/>
          <w:bCs/>
        </w:rPr>
        <w:t>spektrometria</w:t>
      </w:r>
      <w:proofErr w:type="spellEnd"/>
    </w:p>
    <w:p w14:paraId="7C1B9A72" w14:textId="48BAC42C" w:rsidR="00FA1019" w:rsidRPr="00C713F8" w:rsidRDefault="00D15874" w:rsidP="00CA7282">
      <w:r>
        <w:t>A γ-</w:t>
      </w:r>
      <w:proofErr w:type="spellStart"/>
      <w:r w:rsidR="002B688A">
        <w:t>spektrometriát</w:t>
      </w:r>
      <w:proofErr w:type="spellEnd"/>
      <w:r w:rsidR="002B688A">
        <w:t xml:space="preserve"> számos területen alkalmazzák a radioaktív izotópok kvalitatív és kvantitatív összetételének meghatározására. Mivel egy izotóp által kibocsájtott foton energiája jellemző az izotóp fajtájára, így a kvalitatív meghatározás alapját ez adja. Az izotóp aktivitása pedig a γ-fotonok intenzitásából számolható vissza.</w:t>
      </w:r>
      <w:r w:rsidR="00C62422">
        <w:t xml:space="preserve"> Detektornak minél nagyobb rendszámú anyagot kell választani. A szcintillációs detektort a gyakorlatban</w:t>
      </w:r>
      <w:r w:rsidR="0031490D">
        <w:t xml:space="preserve"> akkor használjuk,</w:t>
      </w:r>
      <w:r w:rsidR="00C62422">
        <w:t xml:space="preserve"> ha a mért minta nem tartalmaz sok különböző izotópot. A kialakuló spektrum erősen függ a detektor anyagától és annak fizikai paramétereitől.</w:t>
      </w:r>
      <w:r w:rsidR="00C62422">
        <w:fldChar w:fldCharType="begin"/>
      </w:r>
      <w:r w:rsidR="00C62422">
        <w:instrText xml:space="preserve"> REF _Ref174811772 \r \h </w:instrText>
      </w:r>
      <w:r w:rsidR="00C62422">
        <w:fldChar w:fldCharType="separate"/>
      </w:r>
      <w:r w:rsidR="00667604">
        <w:t>[2]</w:t>
      </w:r>
      <w:r w:rsidR="00C62422">
        <w:fldChar w:fldCharType="end"/>
      </w:r>
    </w:p>
    <w:p w14:paraId="42186E63" w14:textId="6875522A" w:rsidR="00D863B3" w:rsidRPr="008644B1" w:rsidRDefault="00D863B3" w:rsidP="008644B1">
      <w:pPr>
        <w:rPr>
          <w:b/>
          <w:bCs/>
        </w:rPr>
      </w:pPr>
      <w:r w:rsidRPr="008644B1">
        <w:rPr>
          <w:b/>
          <w:bCs/>
        </w:rPr>
        <w:t>Spektrumformák</w:t>
      </w:r>
    </w:p>
    <w:p w14:paraId="28D677CB" w14:textId="08818D4C" w:rsidR="00A574FE" w:rsidRDefault="00A574FE" w:rsidP="00A574FE">
      <w:r>
        <w:t>Impulzus üzemmódban, az egyes impulzusok amplitúdója arányos a sugárzás egyes kvantumai által a detektorban létrehozott töltésmennyiséggel. Ha impulzussorozatot vizsgálunk, azt láthatjuk, hogy az amplitúdók nagysága nem mindig azonos nagyságú. Ebből az impulzusamplitúdó eloszlásból alapvető adatok nyerhetők ki magáról a sugárzásról. A</w:t>
      </w:r>
      <w:r w:rsidR="00427296">
        <w:t xml:space="preserve"> </w:t>
      </w:r>
      <w:r w:rsidR="00427296" w:rsidRPr="00427296">
        <w:rPr>
          <w:color w:val="0070C0"/>
          <w:u w:val="single"/>
        </w:rPr>
        <w:fldChar w:fldCharType="begin"/>
      </w:r>
      <w:r w:rsidR="00427296" w:rsidRPr="00427296">
        <w:rPr>
          <w:color w:val="0070C0"/>
          <w:u w:val="single"/>
        </w:rPr>
        <w:instrText xml:space="preserve"> REF _Ref175416877 \h </w:instrText>
      </w:r>
      <w:r w:rsidR="00427296" w:rsidRPr="00427296">
        <w:rPr>
          <w:color w:val="0070C0"/>
          <w:u w:val="single"/>
        </w:rPr>
      </w:r>
      <w:r w:rsidR="00427296" w:rsidRPr="00427296">
        <w:rPr>
          <w:color w:val="0070C0"/>
          <w:u w:val="single"/>
        </w:rPr>
        <w:fldChar w:fldCharType="separate"/>
      </w:r>
      <w:r w:rsidR="00667604">
        <w:rPr>
          <w:noProof/>
        </w:rPr>
        <w:t>3</w:t>
      </w:r>
      <w:r w:rsidR="00667604">
        <w:noBreakHyphen/>
      </w:r>
      <w:r w:rsidR="00667604">
        <w:rPr>
          <w:noProof/>
        </w:rPr>
        <w:t>1</w:t>
      </w:r>
      <w:r w:rsidR="00667604">
        <w:t>. ábra Differenciális spektrumforma [2]</w:t>
      </w:r>
      <w:r w:rsidR="00427296" w:rsidRPr="00427296">
        <w:rPr>
          <w:color w:val="0070C0"/>
          <w:u w:val="single"/>
        </w:rPr>
        <w:fldChar w:fldCharType="end"/>
      </w:r>
      <w:r w:rsidR="00427296">
        <w:t xml:space="preserve"> </w:t>
      </w:r>
      <w:r>
        <w:t>egy differenciális amplitúdó eloszlást ábrázol (spektrum). Az abszcissza lineáris amplitúdó skála (U), míg az ordináta az egységnyi amplitúdóra vonatkoztatott impulzus</w:t>
      </w:r>
      <w:r w:rsidR="00FA1019">
        <w:t>s</w:t>
      </w:r>
      <w:r>
        <w:t>zám (</w:t>
      </w:r>
      <w:proofErr w:type="spellStart"/>
      <w:r>
        <w:t>dN</w:t>
      </w:r>
      <w:proofErr w:type="spellEnd"/>
      <w:r>
        <w:t>/</w:t>
      </w:r>
      <w:proofErr w:type="spellStart"/>
      <w:r>
        <w:t>dU</w:t>
      </w:r>
      <w:proofErr w:type="spellEnd"/>
      <w:r>
        <w:t>).</w:t>
      </w:r>
      <w:r w:rsidR="0031490D">
        <w:t xml:space="preserve"> </w:t>
      </w:r>
      <w:r w:rsidR="00CA7282">
        <w:t>Azon impulzusok száma, ami U1 és U2 közé esik, az alábbi módon határozhatjuk meg.</w:t>
      </w:r>
      <w:r w:rsidR="00427296">
        <w:t xml:space="preserve">. </w:t>
      </w:r>
      <w:r>
        <w:fldChar w:fldCharType="begin"/>
      </w:r>
      <w:r>
        <w:instrText xml:space="preserve"> REF _Ref174811772 \r \h </w:instrText>
      </w:r>
      <w:r>
        <w:fldChar w:fldCharType="separate"/>
      </w:r>
      <w:r w:rsidR="00667604">
        <w:t>[2]</w:t>
      </w:r>
      <w:r>
        <w:fldChar w:fldCharType="end"/>
      </w:r>
    </w:p>
    <w:p w14:paraId="2FC25ECB" w14:textId="15578485" w:rsidR="00427296" w:rsidRDefault="00427296" w:rsidP="00A574FE">
      <m:oMathPara>
        <m:oMath>
          <m:r>
            <w:rPr>
              <w:rFonts w:ascii="Cambria Math" w:hAnsi="Cambria Math"/>
            </w:rPr>
            <m:t xml:space="preserve">∆N=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1</m:t>
                  </m:r>
                </m:sub>
              </m:sSub>
            </m:sub>
            <m:sup>
              <m:sSub>
                <m:sSubPr>
                  <m:ctrlPr>
                    <w:rPr>
                      <w:rFonts w:ascii="Cambria Math" w:hAnsi="Cambria Math"/>
                      <w:i/>
                    </w:rPr>
                  </m:ctrlPr>
                </m:sSubPr>
                <m:e>
                  <m:r>
                    <w:rPr>
                      <w:rFonts w:ascii="Cambria Math" w:hAnsi="Cambria Math"/>
                    </w:rPr>
                    <m:t>U</m:t>
                  </m:r>
                </m:e>
                <m:sub>
                  <m:r>
                    <w:rPr>
                      <w:rFonts w:ascii="Cambria Math" w:hAnsi="Cambria Math"/>
                    </w:rPr>
                    <m:t>2</m:t>
                  </m:r>
                </m:sub>
              </m:sSub>
            </m:sup>
            <m:e>
              <m:f>
                <m:fPr>
                  <m:ctrlPr>
                    <w:rPr>
                      <w:rFonts w:ascii="Cambria Math" w:hAnsi="Cambria Math"/>
                      <w:i/>
                    </w:rPr>
                  </m:ctrlPr>
                </m:fPr>
                <m:num>
                  <m:r>
                    <w:rPr>
                      <w:rFonts w:ascii="Cambria Math" w:hAnsi="Cambria Math"/>
                    </w:rPr>
                    <m:t>dN</m:t>
                  </m:r>
                </m:num>
                <m:den>
                  <m:r>
                    <w:rPr>
                      <w:rFonts w:ascii="Cambria Math" w:hAnsi="Cambria Math"/>
                    </w:rPr>
                    <m:t>dU</m:t>
                  </m:r>
                </m:den>
              </m:f>
              <m:r>
                <w:rPr>
                  <w:rFonts w:ascii="Cambria Math" w:hAnsi="Cambria Math"/>
                </w:rPr>
                <m:t>dU</m:t>
              </m:r>
            </m:e>
          </m:nary>
        </m:oMath>
      </m:oMathPara>
    </w:p>
    <w:p w14:paraId="5B96D33C" w14:textId="77777777" w:rsidR="00427296" w:rsidRDefault="00427296" w:rsidP="00427296">
      <w:pPr>
        <w:pStyle w:val="Kp"/>
      </w:pPr>
      <w:r w:rsidRPr="00427296">
        <w:rPr>
          <w:noProof/>
        </w:rPr>
        <w:drawing>
          <wp:inline distT="0" distB="0" distL="0" distR="0" wp14:anchorId="4FC8571E" wp14:editId="5C108121">
            <wp:extent cx="4369490" cy="2943225"/>
            <wp:effectExtent l="0" t="0" r="0" b="0"/>
            <wp:docPr id="5628562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8937" t="6114" r="8440"/>
                    <a:stretch/>
                  </pic:blipFill>
                  <pic:spPr bwMode="auto">
                    <a:xfrm>
                      <a:off x="0" y="0"/>
                      <a:ext cx="4415957" cy="2974524"/>
                    </a:xfrm>
                    <a:prstGeom prst="rect">
                      <a:avLst/>
                    </a:prstGeom>
                    <a:noFill/>
                    <a:ln>
                      <a:noFill/>
                    </a:ln>
                    <a:extLst>
                      <a:ext uri="{53640926-AAD7-44D8-BBD7-CCE9431645EC}">
                        <a14:shadowObscured xmlns:a14="http://schemas.microsoft.com/office/drawing/2010/main"/>
                      </a:ext>
                    </a:extLst>
                  </pic:spPr>
                </pic:pic>
              </a:graphicData>
            </a:graphic>
          </wp:inline>
        </w:drawing>
      </w:r>
    </w:p>
    <w:bookmarkStart w:id="6" w:name="_Ref175416877"/>
    <w:p w14:paraId="46BE8096" w14:textId="307B97CC" w:rsidR="00A574FE" w:rsidRPr="00A574FE" w:rsidRDefault="00427296" w:rsidP="00427296">
      <w:pPr>
        <w:pStyle w:val="Kpalrs"/>
        <w:rPr>
          <w:b w:val="0"/>
          <w:bCs w:val="0"/>
        </w:rPr>
      </w:pPr>
      <w:r>
        <w:fldChar w:fldCharType="begin"/>
      </w:r>
      <w:r>
        <w:instrText xml:space="preserve"> STYLEREF 1 \s </w:instrText>
      </w:r>
      <w:r>
        <w:fldChar w:fldCharType="separate"/>
      </w:r>
      <w:r w:rsidR="00667604">
        <w:rPr>
          <w:noProof/>
        </w:rPr>
        <w:t>3</w:t>
      </w:r>
      <w:r>
        <w:fldChar w:fldCharType="end"/>
      </w:r>
      <w:r>
        <w:noBreakHyphen/>
      </w:r>
      <w:r>
        <w:fldChar w:fldCharType="begin"/>
      </w:r>
      <w:r>
        <w:instrText xml:space="preserve"> SEQ ábra \* ARABIC \s 1 </w:instrText>
      </w:r>
      <w:r>
        <w:fldChar w:fldCharType="separate"/>
      </w:r>
      <w:r w:rsidR="00667604">
        <w:rPr>
          <w:noProof/>
        </w:rPr>
        <w:t>1</w:t>
      </w:r>
      <w:r>
        <w:fldChar w:fldCharType="end"/>
      </w:r>
      <w:r>
        <w:t xml:space="preserve">. ábra Differenciális spektrumforma </w:t>
      </w:r>
      <w:r>
        <w:fldChar w:fldCharType="begin"/>
      </w:r>
      <w:r>
        <w:instrText xml:space="preserve"> REF _Ref174811772 \r \h </w:instrText>
      </w:r>
      <w:r>
        <w:fldChar w:fldCharType="separate"/>
      </w:r>
      <w:r w:rsidR="00667604">
        <w:t>[2]</w:t>
      </w:r>
      <w:r>
        <w:fldChar w:fldCharType="end"/>
      </w:r>
      <w:bookmarkEnd w:id="6"/>
    </w:p>
    <w:p w14:paraId="1BAB0B38" w14:textId="7DA25D33" w:rsidR="00D863B3" w:rsidRPr="008644B1" w:rsidRDefault="00D863B3" w:rsidP="008644B1">
      <w:pPr>
        <w:rPr>
          <w:b/>
          <w:bCs/>
        </w:rPr>
      </w:pPr>
      <w:r w:rsidRPr="008644B1">
        <w:rPr>
          <w:b/>
          <w:bCs/>
        </w:rPr>
        <w:lastRenderedPageBreak/>
        <w:t>Energiafelbontás</w:t>
      </w:r>
    </w:p>
    <w:p w14:paraId="36066C7E" w14:textId="052DD296" w:rsidR="008F1BB5" w:rsidRDefault="00207EE0" w:rsidP="00A121A3">
      <w:r>
        <w:t xml:space="preserve">A spektrométerek fontos jellemzője az energiafelbontó-képesség. Ez elsősorban a detektortól függő érték de hatással van rá a feldolgozó elektronika zaja is. A </w:t>
      </w:r>
      <w:r w:rsidR="00A1667D" w:rsidRPr="00A1667D">
        <w:rPr>
          <w:color w:val="0070C0"/>
          <w:u w:val="single"/>
        </w:rPr>
        <w:fldChar w:fldCharType="begin"/>
      </w:r>
      <w:r w:rsidR="00A1667D" w:rsidRPr="00A1667D">
        <w:rPr>
          <w:color w:val="0070C0"/>
          <w:u w:val="single"/>
        </w:rPr>
        <w:instrText xml:space="preserve"> REF _Ref175395271 \h </w:instrText>
      </w:r>
      <w:r w:rsidR="00A1667D" w:rsidRPr="00A1667D">
        <w:rPr>
          <w:color w:val="0070C0"/>
          <w:u w:val="single"/>
        </w:rPr>
      </w:r>
      <w:r w:rsidR="00A1667D" w:rsidRPr="00A1667D">
        <w:rPr>
          <w:color w:val="0070C0"/>
          <w:u w:val="single"/>
        </w:rPr>
        <w:fldChar w:fldCharType="separate"/>
      </w:r>
      <w:r w:rsidR="00667604">
        <w:rPr>
          <w:noProof/>
        </w:rPr>
        <w:t>3</w:t>
      </w:r>
      <w:r w:rsidR="00667604">
        <w:noBreakHyphen/>
      </w:r>
      <w:r w:rsidR="00667604">
        <w:rPr>
          <w:noProof/>
        </w:rPr>
        <w:t>2</w:t>
      </w:r>
      <w:r w:rsidR="00667604">
        <w:t>. ábra Különböző detektorok válasza [2]</w:t>
      </w:r>
      <w:r w:rsidR="00A1667D" w:rsidRPr="00A1667D">
        <w:rPr>
          <w:color w:val="0070C0"/>
          <w:u w:val="single"/>
        </w:rPr>
        <w:fldChar w:fldCharType="end"/>
      </w:r>
      <w:r>
        <w:rPr>
          <w:b/>
          <w:bCs/>
        </w:rPr>
        <w:t xml:space="preserve"> </w:t>
      </w:r>
      <w:r>
        <w:t>egy differenciális impulzuseloszlást</w:t>
      </w:r>
      <w:r w:rsidR="008F1BB5">
        <w:t xml:space="preserve"> (spektrumot) szemléltet egy „jó” és egy rosszabb energiafelbontású spektrum</w:t>
      </w:r>
      <w:r w:rsidR="00A1667D">
        <w:t>ot</w:t>
      </w:r>
      <w:r w:rsidR="008F1BB5">
        <w:t>. A két görbe alatti terület nagysága azonos és mindkét csúcs maximuma E</w:t>
      </w:r>
      <w:r w:rsidR="008F1BB5">
        <w:rPr>
          <w:vertAlign w:val="subscript"/>
        </w:rPr>
        <w:t>0</w:t>
      </w:r>
      <w:r w:rsidR="008F1BB5">
        <w:t>-nál van. A „jó” felbontású csúcs keskeny, a matematikai delta függvényhez hasonlít, minél keskenyebb a csúcs annál pontosabban lehet meghatározni az energiaértéket.</w:t>
      </w:r>
      <w:r w:rsidR="00580978">
        <w:fldChar w:fldCharType="begin"/>
      </w:r>
      <w:r w:rsidR="00580978">
        <w:instrText xml:space="preserve"> REF _Ref174811772 \r \h </w:instrText>
      </w:r>
      <w:r w:rsidR="00580978">
        <w:fldChar w:fldCharType="separate"/>
      </w:r>
      <w:r w:rsidR="00667604">
        <w:t>[2]</w:t>
      </w:r>
      <w:r w:rsidR="00580978">
        <w:fldChar w:fldCharType="end"/>
      </w:r>
    </w:p>
    <w:p w14:paraId="512A5EDB" w14:textId="2147BEC6" w:rsidR="00A1667D" w:rsidRDefault="00071865" w:rsidP="00A1667D">
      <w:pPr>
        <w:pStyle w:val="Kp"/>
      </w:pPr>
      <w:r w:rsidRPr="00071865">
        <w:rPr>
          <w:noProof/>
        </w:rPr>
        <w:drawing>
          <wp:inline distT="0" distB="0" distL="0" distR="0" wp14:anchorId="7A76F10B" wp14:editId="1EB35196">
            <wp:extent cx="4419437" cy="3133725"/>
            <wp:effectExtent l="0" t="0" r="0" b="0"/>
            <wp:docPr id="156388565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9172" r="7925"/>
                    <a:stretch/>
                  </pic:blipFill>
                  <pic:spPr bwMode="auto">
                    <a:xfrm>
                      <a:off x="0" y="0"/>
                      <a:ext cx="4442219" cy="314988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7" w:name="_Ref175395271"/>
    <w:p w14:paraId="3D75FF95" w14:textId="4406D55B" w:rsidR="00A1667D" w:rsidRDefault="00427296" w:rsidP="00A1667D">
      <w:pPr>
        <w:pStyle w:val="Kpalrs"/>
        <w:rPr>
          <w:b w:val="0"/>
          <w:bCs w:val="0"/>
        </w:rPr>
      </w:pPr>
      <w:r>
        <w:fldChar w:fldCharType="begin"/>
      </w:r>
      <w:r>
        <w:instrText xml:space="preserve"> STYLEREF 1 \s </w:instrText>
      </w:r>
      <w:r>
        <w:fldChar w:fldCharType="separate"/>
      </w:r>
      <w:r w:rsidR="00667604">
        <w:rPr>
          <w:noProof/>
        </w:rPr>
        <w:t>3</w:t>
      </w:r>
      <w:r>
        <w:fldChar w:fldCharType="end"/>
      </w:r>
      <w:r>
        <w:noBreakHyphen/>
      </w:r>
      <w:r>
        <w:fldChar w:fldCharType="begin"/>
      </w:r>
      <w:r>
        <w:instrText xml:space="preserve"> SEQ ábra \* ARABIC \s 1 </w:instrText>
      </w:r>
      <w:r>
        <w:fldChar w:fldCharType="separate"/>
      </w:r>
      <w:r w:rsidR="00667604">
        <w:rPr>
          <w:noProof/>
        </w:rPr>
        <w:t>2</w:t>
      </w:r>
      <w:r>
        <w:fldChar w:fldCharType="end"/>
      </w:r>
      <w:r w:rsidR="00A1667D">
        <w:t xml:space="preserve">. ábra Különböző detektorok válasza </w:t>
      </w:r>
      <w:r w:rsidR="00A1667D">
        <w:fldChar w:fldCharType="begin"/>
      </w:r>
      <w:r w:rsidR="00A1667D">
        <w:instrText xml:space="preserve"> REF _Ref174811772 \r \h </w:instrText>
      </w:r>
      <w:r w:rsidR="00A1667D">
        <w:fldChar w:fldCharType="separate"/>
      </w:r>
      <w:r w:rsidR="00667604">
        <w:t>[2]</w:t>
      </w:r>
      <w:r w:rsidR="00A1667D">
        <w:fldChar w:fldCharType="end"/>
      </w:r>
      <w:bookmarkEnd w:id="7"/>
    </w:p>
    <w:p w14:paraId="6E3AF495" w14:textId="1EC41279" w:rsidR="008F1BB5" w:rsidRDefault="008F1BB5" w:rsidP="00A121A3">
      <w:r>
        <w:t xml:space="preserve">Az energiafelbontás formális definíciója a </w:t>
      </w:r>
      <w:r w:rsidR="00491A85" w:rsidRPr="00491A85">
        <w:rPr>
          <w:color w:val="0070C0"/>
          <w:u w:val="single"/>
        </w:rPr>
        <w:fldChar w:fldCharType="begin"/>
      </w:r>
      <w:r w:rsidR="00491A85" w:rsidRPr="00491A85">
        <w:rPr>
          <w:color w:val="0070C0"/>
          <w:u w:val="single"/>
        </w:rPr>
        <w:instrText xml:space="preserve"> REF _Ref175412111 \h </w:instrText>
      </w:r>
      <w:r w:rsidR="00491A85" w:rsidRPr="00491A85">
        <w:rPr>
          <w:color w:val="0070C0"/>
          <w:u w:val="single"/>
        </w:rPr>
      </w:r>
      <w:r w:rsidR="00491A85" w:rsidRPr="00491A85">
        <w:rPr>
          <w:color w:val="0070C0"/>
          <w:u w:val="single"/>
        </w:rPr>
        <w:fldChar w:fldCharType="separate"/>
      </w:r>
      <w:r w:rsidR="00667604">
        <w:rPr>
          <w:noProof/>
        </w:rPr>
        <w:t>3</w:t>
      </w:r>
      <w:r w:rsidR="00667604">
        <w:noBreakHyphen/>
      </w:r>
      <w:r w:rsidR="00667604">
        <w:rPr>
          <w:noProof/>
        </w:rPr>
        <w:t>3</w:t>
      </w:r>
      <w:r w:rsidR="00667604">
        <w:t>. ábra Energiafelbontás definíciójához</w:t>
      </w:r>
      <w:r w:rsidR="00491A85" w:rsidRPr="00491A85">
        <w:rPr>
          <w:color w:val="0070C0"/>
          <w:u w:val="single"/>
        </w:rPr>
        <w:fldChar w:fldCharType="end"/>
      </w:r>
      <w:r w:rsidR="00491A85">
        <w:rPr>
          <w:b/>
          <w:bCs/>
        </w:rPr>
        <w:t xml:space="preserve"> </w:t>
      </w:r>
      <w:r>
        <w:t>olvasható le. Az energiafelbontás definíciója</w:t>
      </w:r>
      <w:r w:rsidR="00580978">
        <w:t xml:space="preserve"> (az angol szakirodalom ΔE félértékszélességet FWHM = </w:t>
      </w:r>
      <w:proofErr w:type="spellStart"/>
      <w:r w:rsidR="00580978">
        <w:t>Full</w:t>
      </w:r>
      <w:proofErr w:type="spellEnd"/>
      <w:r w:rsidR="00580978">
        <w:t xml:space="preserve"> </w:t>
      </w:r>
      <w:proofErr w:type="spellStart"/>
      <w:r w:rsidR="00580978">
        <w:t>Width</w:t>
      </w:r>
      <w:proofErr w:type="spellEnd"/>
      <w:r w:rsidR="00580978">
        <w:t xml:space="preserve"> </w:t>
      </w:r>
      <w:proofErr w:type="spellStart"/>
      <w:r w:rsidR="00580978">
        <w:t>at</w:t>
      </w:r>
      <w:proofErr w:type="spellEnd"/>
      <w:r w:rsidR="00580978">
        <w:t xml:space="preserve"> </w:t>
      </w:r>
      <w:proofErr w:type="spellStart"/>
      <w:r w:rsidR="00580978">
        <w:t>Half</w:t>
      </w:r>
      <w:proofErr w:type="spellEnd"/>
      <w:r w:rsidR="00580978">
        <w:t xml:space="preserve"> Maximum-</w:t>
      </w:r>
      <w:proofErr w:type="spellStart"/>
      <w:r w:rsidR="00580978">
        <w:t>al</w:t>
      </w:r>
      <w:proofErr w:type="spellEnd"/>
      <w:r w:rsidR="00580978">
        <w:t xml:space="preserve"> jelöli)</w:t>
      </w:r>
      <w:r>
        <w:t>:</w:t>
      </w:r>
      <w:r w:rsidR="00580978">
        <w:fldChar w:fldCharType="begin"/>
      </w:r>
      <w:r w:rsidR="00580978">
        <w:instrText xml:space="preserve"> REF _Ref174811772 \r \h </w:instrText>
      </w:r>
      <w:r w:rsidR="00580978">
        <w:fldChar w:fldCharType="separate"/>
      </w:r>
      <w:r w:rsidR="00667604">
        <w:t>[2]</w:t>
      </w:r>
      <w:r w:rsidR="00580978">
        <w:fldChar w:fldCharType="end"/>
      </w:r>
    </w:p>
    <w:p w14:paraId="7FC86D49" w14:textId="52EF5FF7" w:rsidR="00A121A3" w:rsidRPr="008F1BB5" w:rsidRDefault="008F1BB5" w:rsidP="008F1BB5">
      <w:pPr>
        <w:jc w:val="center"/>
      </w:pPr>
      <m:oMathPara>
        <m:oMath>
          <m:r>
            <w:rPr>
              <w:rFonts w:ascii="Cambria Math" w:hAnsi="Cambria Math"/>
            </w:rPr>
            <m:t>f=</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E</m:t>
                  </m:r>
                </m:e>
                <m:sub>
                  <m:r>
                    <w:rPr>
                      <w:rFonts w:ascii="Cambria Math" w:hAnsi="Cambria Math"/>
                    </w:rPr>
                    <m:t>0</m:t>
                  </m:r>
                </m:sub>
              </m:sSub>
            </m:den>
          </m:f>
        </m:oMath>
      </m:oMathPara>
    </w:p>
    <w:p w14:paraId="5C14059A" w14:textId="60EE8534" w:rsidR="00580978" w:rsidRDefault="008F1BB5" w:rsidP="008F1BB5">
      <w:r>
        <w:t xml:space="preserve">A definíció feltételezi, hogy a csúcs elhanyagolható háttéren ül. </w:t>
      </w:r>
      <w:r w:rsidR="00580978">
        <w:t xml:space="preserve">A definícióból következik, hogy f dimenzió nélküli szám, értékét általában százalékos formában adják meg. Félvezető detektorok esetében f értéke 1% körüli, szcintillációs detektorok esetében 5 – 10% a jellemző (függ a mért energiától is).Nyilvánvalóan annál jobb egy detektor, minél kisebb f értéke. </w:t>
      </w:r>
      <w:r w:rsidR="00580978">
        <w:fldChar w:fldCharType="begin"/>
      </w:r>
      <w:r w:rsidR="00580978">
        <w:instrText xml:space="preserve"> REF _Ref174811772 \r \h </w:instrText>
      </w:r>
      <w:r w:rsidR="00580978">
        <w:fldChar w:fldCharType="separate"/>
      </w:r>
      <w:r w:rsidR="00667604">
        <w:t>[2]</w:t>
      </w:r>
      <w:r w:rsidR="00580978">
        <w:fldChar w:fldCharType="end"/>
      </w:r>
    </w:p>
    <w:p w14:paraId="5432C010" w14:textId="77777777" w:rsidR="00A1667D" w:rsidRDefault="00A1667D" w:rsidP="008F1BB5"/>
    <w:p w14:paraId="5667A729" w14:textId="77777777" w:rsidR="00491A85" w:rsidRDefault="00491A85" w:rsidP="00491A85">
      <w:pPr>
        <w:pStyle w:val="Kp"/>
      </w:pPr>
      <w:r w:rsidRPr="00491A85">
        <w:rPr>
          <w:noProof/>
        </w:rPr>
        <w:lastRenderedPageBreak/>
        <w:drawing>
          <wp:inline distT="0" distB="0" distL="0" distR="0" wp14:anchorId="3CF29012" wp14:editId="264D933D">
            <wp:extent cx="5021085" cy="3429000"/>
            <wp:effectExtent l="0" t="0" r="0" b="0"/>
            <wp:docPr id="109051161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6703" r="7925"/>
                    <a:stretch/>
                  </pic:blipFill>
                  <pic:spPr bwMode="auto">
                    <a:xfrm>
                      <a:off x="0" y="0"/>
                      <a:ext cx="5024921" cy="343162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8" w:name="_Ref175412111"/>
    <w:p w14:paraId="5AE4376A" w14:textId="730A1AFD" w:rsidR="00491A85" w:rsidRDefault="00427296" w:rsidP="00491A85">
      <w:pPr>
        <w:pStyle w:val="Kpalrs"/>
        <w:rPr>
          <w:b w:val="0"/>
          <w:bCs w:val="0"/>
        </w:rPr>
      </w:pPr>
      <w:r>
        <w:fldChar w:fldCharType="begin"/>
      </w:r>
      <w:r>
        <w:instrText xml:space="preserve"> STYLEREF 1 \s </w:instrText>
      </w:r>
      <w:r>
        <w:fldChar w:fldCharType="separate"/>
      </w:r>
      <w:r w:rsidR="00667604">
        <w:rPr>
          <w:noProof/>
        </w:rPr>
        <w:t>3</w:t>
      </w:r>
      <w:r>
        <w:fldChar w:fldCharType="end"/>
      </w:r>
      <w:r>
        <w:noBreakHyphen/>
      </w:r>
      <w:r>
        <w:fldChar w:fldCharType="begin"/>
      </w:r>
      <w:r>
        <w:instrText xml:space="preserve"> SEQ ábra \* ARABIC \s 1 </w:instrText>
      </w:r>
      <w:r>
        <w:fldChar w:fldCharType="separate"/>
      </w:r>
      <w:r w:rsidR="00667604">
        <w:rPr>
          <w:noProof/>
        </w:rPr>
        <w:t>3</w:t>
      </w:r>
      <w:r>
        <w:fldChar w:fldCharType="end"/>
      </w:r>
      <w:r w:rsidR="00491A85">
        <w:t>. ábra Energiafelbontás definíciójához</w:t>
      </w:r>
      <w:bookmarkEnd w:id="8"/>
      <w:r w:rsidR="00491A85">
        <w:t xml:space="preserve"> </w:t>
      </w:r>
      <w:r w:rsidR="00491A85">
        <w:fldChar w:fldCharType="begin"/>
      </w:r>
      <w:r w:rsidR="00491A85">
        <w:instrText xml:space="preserve"> REF _Ref174811772 \r \h </w:instrText>
      </w:r>
      <w:r w:rsidR="00491A85">
        <w:fldChar w:fldCharType="separate"/>
      </w:r>
      <w:r w:rsidR="00667604">
        <w:t>[2]</w:t>
      </w:r>
      <w:r w:rsidR="00491A85">
        <w:fldChar w:fldCharType="end"/>
      </w:r>
    </w:p>
    <w:p w14:paraId="62CD7DD5" w14:textId="35E8DED6" w:rsidR="00FA1019" w:rsidRDefault="00580978" w:rsidP="00FA1019">
      <w:r>
        <w:t xml:space="preserve">Ökölszabályként kimondható, hogy adott detektor által megkülönböztethető két legközelebbi energia az, amelyek között legalább </w:t>
      </w:r>
      <w:r>
        <w:t>ΔE</w:t>
      </w:r>
      <w:r>
        <w:t xml:space="preserve"> távolság van.</w:t>
      </w:r>
      <w:r>
        <w:fldChar w:fldCharType="begin"/>
      </w:r>
      <w:r>
        <w:instrText xml:space="preserve"> REF _Ref174811772 \r \h </w:instrText>
      </w:r>
      <w:r>
        <w:fldChar w:fldCharType="separate"/>
      </w:r>
      <w:r w:rsidR="00667604">
        <w:t>[2]</w:t>
      </w:r>
      <w:r>
        <w:fldChar w:fldCharType="end"/>
      </w:r>
    </w:p>
    <w:p w14:paraId="0DE654A1" w14:textId="58494BF9" w:rsidR="00FA1019" w:rsidRPr="00FA1019" w:rsidRDefault="00FA1019" w:rsidP="00FA1019">
      <w:pPr>
        <w:spacing w:after="0" w:line="240" w:lineRule="auto"/>
        <w:ind w:firstLine="0"/>
        <w:jc w:val="left"/>
      </w:pPr>
      <w:r>
        <w:br w:type="page"/>
      </w:r>
    </w:p>
    <w:p w14:paraId="13E1489F" w14:textId="564C212E" w:rsidR="004801EF" w:rsidRPr="008644B1" w:rsidRDefault="00FA1019" w:rsidP="00FA1019">
      <w:pPr>
        <w:ind w:firstLine="0"/>
        <w:rPr>
          <w:b/>
          <w:bCs/>
        </w:rPr>
      </w:pPr>
      <w:r>
        <w:rPr>
          <w:b/>
          <w:bCs/>
        </w:rPr>
        <w:lastRenderedPageBreak/>
        <w:t>Gamma</w:t>
      </w:r>
      <w:r w:rsidR="004801EF" w:rsidRPr="008644B1">
        <w:rPr>
          <w:b/>
          <w:bCs/>
        </w:rPr>
        <w:t>-sugárzás detektálásának módszerei</w:t>
      </w:r>
    </w:p>
    <w:p w14:paraId="36DDAED5" w14:textId="48A00883" w:rsidR="00324725" w:rsidRDefault="00324725" w:rsidP="00324725">
      <w:r>
        <w:t xml:space="preserve">Ebben az alfejezetben számba veszem a módszereket </w:t>
      </w:r>
      <w:r w:rsidR="0081720C">
        <w:t>amikkel</w:t>
      </w:r>
      <w:r>
        <w:t xml:space="preserve"> a γ-sugárzást lehet detektálni:</w:t>
      </w:r>
    </w:p>
    <w:p w14:paraId="47A50F30" w14:textId="1B798D34" w:rsidR="00324725" w:rsidRDefault="00324725" w:rsidP="00324725">
      <w:pPr>
        <w:pStyle w:val="Listaszerbekezds"/>
        <w:numPr>
          <w:ilvl w:val="1"/>
          <w:numId w:val="12"/>
        </w:numPr>
      </w:pPr>
      <w:r>
        <w:t>Gáztöltésű detektorok</w:t>
      </w:r>
    </w:p>
    <w:p w14:paraId="3E7BAE4C" w14:textId="06FC8B12" w:rsidR="00324725" w:rsidRDefault="00324725" w:rsidP="00324725">
      <w:pPr>
        <w:pStyle w:val="Listaszerbekezds"/>
        <w:numPr>
          <w:ilvl w:val="2"/>
          <w:numId w:val="12"/>
        </w:numPr>
      </w:pPr>
      <w:r>
        <w:t>Proporcionális számlálók</w:t>
      </w:r>
    </w:p>
    <w:p w14:paraId="72AD1C05" w14:textId="1927F632" w:rsidR="00324725" w:rsidRDefault="00324725" w:rsidP="00324725">
      <w:pPr>
        <w:pStyle w:val="Listaszerbekezds"/>
        <w:numPr>
          <w:ilvl w:val="1"/>
          <w:numId w:val="12"/>
        </w:numPr>
      </w:pPr>
      <w:r>
        <w:t>Szcintillátorok</w:t>
      </w:r>
    </w:p>
    <w:p w14:paraId="3FAA8B1E" w14:textId="1D7F98DF" w:rsidR="00324725" w:rsidRDefault="00324725" w:rsidP="00324725">
      <w:pPr>
        <w:pStyle w:val="Listaszerbekezds"/>
        <w:numPr>
          <w:ilvl w:val="2"/>
          <w:numId w:val="12"/>
        </w:numPr>
      </w:pPr>
      <w:r>
        <w:t>Szilárd halmazállapotú szcintillátorok</w:t>
      </w:r>
    </w:p>
    <w:p w14:paraId="1B3BA2BC" w14:textId="756DB5E9" w:rsidR="00324725" w:rsidRDefault="00324725" w:rsidP="00324725">
      <w:pPr>
        <w:pStyle w:val="Listaszerbekezds"/>
        <w:numPr>
          <w:ilvl w:val="2"/>
          <w:numId w:val="12"/>
        </w:numPr>
      </w:pPr>
      <w:r>
        <w:t>Folyékony halmazállapotú szcintillátorok</w:t>
      </w:r>
    </w:p>
    <w:p w14:paraId="55A52F1D" w14:textId="76F9DC7E" w:rsidR="00324725" w:rsidRDefault="00324725" w:rsidP="00324725">
      <w:pPr>
        <w:pStyle w:val="Listaszerbekezds"/>
        <w:numPr>
          <w:ilvl w:val="2"/>
          <w:numId w:val="12"/>
        </w:numPr>
      </w:pPr>
      <w:r>
        <w:t>Gáz halmazállapotú szcintillátorok</w:t>
      </w:r>
    </w:p>
    <w:p w14:paraId="5D111D63" w14:textId="25BAD0E3" w:rsidR="00324725" w:rsidRDefault="00324725" w:rsidP="00324725">
      <w:pPr>
        <w:pStyle w:val="Listaszerbekezds"/>
        <w:numPr>
          <w:ilvl w:val="1"/>
          <w:numId w:val="12"/>
        </w:numPr>
      </w:pPr>
      <w:r>
        <w:t>Félvezető detektorok</w:t>
      </w:r>
    </w:p>
    <w:p w14:paraId="25FDF54F" w14:textId="5A7FB917" w:rsidR="00324725" w:rsidRDefault="00324725" w:rsidP="00324725">
      <w:pPr>
        <w:pStyle w:val="Listaszerbekezds"/>
        <w:numPr>
          <w:ilvl w:val="2"/>
          <w:numId w:val="12"/>
        </w:numPr>
      </w:pPr>
      <w:proofErr w:type="spellStart"/>
      <w:r>
        <w:t>HPGe</w:t>
      </w:r>
      <w:proofErr w:type="spellEnd"/>
      <w:r>
        <w:t xml:space="preserve"> detektor</w:t>
      </w:r>
    </w:p>
    <w:p w14:paraId="3D4A5FA5" w14:textId="6FDC7121" w:rsidR="00324725" w:rsidRDefault="00324725" w:rsidP="00324725">
      <w:pPr>
        <w:pStyle w:val="Listaszerbekezds"/>
        <w:numPr>
          <w:ilvl w:val="2"/>
          <w:numId w:val="12"/>
        </w:numPr>
      </w:pPr>
      <w:r>
        <w:t>CZT detektor</w:t>
      </w:r>
    </w:p>
    <w:p w14:paraId="40633AFF" w14:textId="668A0ED3" w:rsidR="004A2955" w:rsidRDefault="004A2955" w:rsidP="004A2955">
      <w:r>
        <w:t xml:space="preserve">Ezen mérési </w:t>
      </w:r>
      <w:r w:rsidR="0081720C">
        <w:t>módszerek</w:t>
      </w:r>
      <w:r>
        <w:t xml:space="preserve"> mindegyikével képesek vagyunk az energiaspektrum vizsgálatára. Minden módszer</w:t>
      </w:r>
      <w:r w:rsidR="0081720C">
        <w:t>ek</w:t>
      </w:r>
      <w:r>
        <w:t xml:space="preserve"> rendelkez</w:t>
      </w:r>
      <w:r w:rsidR="0081720C">
        <w:t>nek</w:t>
      </w:r>
      <w:r>
        <w:t xml:space="preserve"> számos előnnyel és hátránnyal ezek közül a teljesség igénye nélkül felsorolok </w:t>
      </w:r>
      <w:r w:rsidR="0081720C">
        <w:t xml:space="preserve">párat </w:t>
      </w:r>
      <w:r>
        <w:t>a kiválasztási folyamat részeként.</w:t>
      </w:r>
    </w:p>
    <w:p w14:paraId="26BAF483" w14:textId="06ED747C" w:rsidR="004A2955" w:rsidRDefault="004A2955" w:rsidP="005D6FBE">
      <w:pPr>
        <w:ind w:firstLine="0"/>
      </w:pPr>
      <w:r w:rsidRPr="005D6FBE">
        <w:rPr>
          <w:b/>
          <w:bCs/>
        </w:rPr>
        <w:t>Proporcionális számláló</w:t>
      </w:r>
      <w:r>
        <w:t>: Előnye, hogy kimenete elektromos mennyiség, így a hasznos információ kinyerése könnyebb. Hátránya, hogy ezen detektorok viszonylag drágák (eBay ~100-200k HUF) és nagy tápfeszültséget igényel (~100-250V).</w:t>
      </w:r>
      <w:r w:rsidR="00A121A3">
        <w:fldChar w:fldCharType="begin"/>
      </w:r>
      <w:r w:rsidR="00A121A3">
        <w:instrText xml:space="preserve"> REF _Ref174811772 \r \h </w:instrText>
      </w:r>
      <w:r w:rsidR="00A121A3">
        <w:fldChar w:fldCharType="separate"/>
      </w:r>
      <w:r w:rsidR="00667604">
        <w:t>[2]</w:t>
      </w:r>
      <w:r w:rsidR="00A121A3">
        <w:fldChar w:fldCharType="end"/>
      </w:r>
    </w:p>
    <w:p w14:paraId="37C8F328" w14:textId="677868DF" w:rsidR="004A2955" w:rsidRDefault="004A2955" w:rsidP="005D6FBE">
      <w:pPr>
        <w:ind w:firstLine="0"/>
      </w:pPr>
      <w:r w:rsidRPr="005D6FBE">
        <w:rPr>
          <w:b/>
          <w:bCs/>
        </w:rPr>
        <w:t>Szcintillátor</w:t>
      </w:r>
      <w:r>
        <w:t xml:space="preserve">: Előnye, hogy a proporcionális számlálókhoz képest jóval olcsóbb és könnyebben beszerezhető </w:t>
      </w:r>
      <w:proofErr w:type="spellStart"/>
      <w:r w:rsidR="00BA59FE">
        <w:t>s</w:t>
      </w:r>
      <w:r>
        <w:t>pektrometriára</w:t>
      </w:r>
      <w:proofErr w:type="spellEnd"/>
      <w:r>
        <w:t xml:space="preserve"> gyakran használt így bőséges irodalom áll rendelkezésre a használatukról. Hátránya, hogy </w:t>
      </w:r>
      <w:r w:rsidR="00BA59FE">
        <w:t>kimenete kis intenzitású fényvillanásokból áll, így a hasznos jel kinyerése körülményesebb mint a proporcionális számlálók esetében.</w:t>
      </w:r>
      <w:r w:rsidR="00A121A3">
        <w:fldChar w:fldCharType="begin"/>
      </w:r>
      <w:r w:rsidR="00A121A3">
        <w:instrText xml:space="preserve"> REF _Ref174811772 \r \h </w:instrText>
      </w:r>
      <w:r w:rsidR="00A121A3">
        <w:fldChar w:fldCharType="separate"/>
      </w:r>
      <w:r w:rsidR="00667604">
        <w:t>[2]</w:t>
      </w:r>
      <w:r w:rsidR="00A121A3">
        <w:fldChar w:fldCharType="end"/>
      </w:r>
    </w:p>
    <w:p w14:paraId="49512ADF" w14:textId="1825C22A" w:rsidR="00BA59FE" w:rsidRDefault="00BA59FE" w:rsidP="005D6FBE">
      <w:pPr>
        <w:ind w:firstLine="0"/>
      </w:pPr>
      <w:r w:rsidRPr="005D6FBE">
        <w:rPr>
          <w:b/>
          <w:bCs/>
        </w:rPr>
        <w:t>Félvezető detektorok</w:t>
      </w:r>
      <w:r>
        <w:t>: Előnye a jóval kisebb energiafelbontás (~1%) a szcintillátorokhoz képest (~8-10%). Hátránya, hogy ezen detektorok több nagyságrenddel drágábbak, mint az előbb felsorolt módszerek, valamint cseppfolyós nitrogénnel való hűtést igényelhetnek.</w:t>
      </w:r>
      <w:r w:rsidR="00A121A3">
        <w:fldChar w:fldCharType="begin"/>
      </w:r>
      <w:r w:rsidR="00A121A3">
        <w:instrText xml:space="preserve"> REF _Ref174811772 \r \h </w:instrText>
      </w:r>
      <w:r w:rsidR="00A121A3">
        <w:fldChar w:fldCharType="separate"/>
      </w:r>
      <w:r w:rsidR="00667604">
        <w:t>[2]</w:t>
      </w:r>
      <w:r w:rsidR="00A121A3">
        <w:fldChar w:fldCharType="end"/>
      </w:r>
    </w:p>
    <w:p w14:paraId="24CE5C01" w14:textId="59CA51A0" w:rsidR="00FA1019" w:rsidRPr="00FE4663" w:rsidRDefault="00BA59FE" w:rsidP="00FA1019">
      <w:r>
        <w:t xml:space="preserve">Ezen előnyöket és hátrányokat összegezve arra a döntésre jutottam, hogy az eszköz a mérési módszere szcintillációs elven fog alapulni. </w:t>
      </w:r>
      <w:r w:rsidR="005D6FBE">
        <w:fldChar w:fldCharType="begin"/>
      </w:r>
      <w:r w:rsidR="005D6FBE">
        <w:instrText xml:space="preserve"> REF _Ref174811772 \r \h </w:instrText>
      </w:r>
      <w:r w:rsidR="005D6FBE">
        <w:fldChar w:fldCharType="separate"/>
      </w:r>
      <w:r w:rsidR="00667604">
        <w:t>[2]</w:t>
      </w:r>
      <w:r w:rsidR="005D6FBE">
        <w:fldChar w:fldCharType="end"/>
      </w:r>
    </w:p>
    <w:p w14:paraId="69F7947E" w14:textId="0B19755D" w:rsidR="000501F9" w:rsidRDefault="000501F9" w:rsidP="000501F9">
      <w:pPr>
        <w:pStyle w:val="Cmsor2"/>
      </w:pPr>
      <w:bookmarkStart w:id="9" w:name="_Toc175423779"/>
      <w:r>
        <w:lastRenderedPageBreak/>
        <w:t>Szcintillátor kiválasztása</w:t>
      </w:r>
      <w:bookmarkEnd w:id="9"/>
    </w:p>
    <w:p w14:paraId="54DD9E52" w14:textId="402B601F" w:rsidR="008D7A8A" w:rsidRDefault="0035582C" w:rsidP="008D7A8A">
      <w:r>
        <w:t xml:space="preserve">Az első szcintillátor felfedezése óta sok egyéb olyan anyagot kifejlesztettek már ami </w:t>
      </w:r>
      <w:r w:rsidR="009832F6">
        <w:t>szcintilláló tulajdonságokat mutat. Többféle halmazállapotban érhetők el szcintillátorok (szilárd, folyadék, gáz), viszont a számomra legjobban kezelhető a szilárd halmazállapotú anyagok, így a keresést itt kezdtem el. A keresésnél a legfontosabb szempont az elfogadható áron való beszerzés volt</w:t>
      </w:r>
      <w:r w:rsidR="00484801">
        <w:t xml:space="preserve">, </w:t>
      </w:r>
      <w:r w:rsidR="009832F6">
        <w:t>ezen felül további szempont volt még az anyag sűrűsége és térfogata.</w:t>
      </w:r>
      <w:r w:rsidR="00DD2E80">
        <w:t xml:space="preserve"> Ez a két tényező abból a szempontból fontos, hogy ezek határozzák meg, hogy milyen energiájú fotonokat képes hatékonyan fényimpulzusokká alakítani a szcintillátor. Fontos paraméter még a szcintillátor fényhozama. Ez a számérték azt mutatja meg, hogy </w:t>
      </w:r>
      <w:proofErr w:type="spellStart"/>
      <w:r w:rsidR="00DD2E80">
        <w:t>keV-onként</w:t>
      </w:r>
      <w:proofErr w:type="spellEnd"/>
      <w:r w:rsidR="00DD2E80">
        <w:t xml:space="preserve"> hány fotont bocsájt </w:t>
      </w:r>
      <w:r w:rsidR="00484801">
        <w:t xml:space="preserve">ki </w:t>
      </w:r>
      <w:r w:rsidR="00DD2E80">
        <w:t>magából a kristály</w:t>
      </w:r>
      <w:r w:rsidR="00484801">
        <w:t>.</w:t>
      </w:r>
      <w:r w:rsidR="00DD2E80">
        <w:t xml:space="preserve"> Fontos paraméter még a kibocsájtott fotonok hullámhossza, ez az adat a detektor kiválasztásánál fontos, mivel a detektoroknál a érzékelési hatásfok erősen függ a hullámhossztól. </w:t>
      </w:r>
      <w:r w:rsidR="007A2FEF">
        <w:t>Kutatásom eredményét az alábbiakban ismertetem. Jóllehet a bemutatott szcintillátoroknál jóval több létezik, viszont mivel azokat áruk miatt beszerezhetetlennek ítéltem, ezért paramétereik ismertetése felesleges:</w:t>
      </w:r>
      <w:r w:rsidR="0081720C">
        <w:fldChar w:fldCharType="begin"/>
      </w:r>
      <w:r w:rsidR="0081720C">
        <w:instrText xml:space="preserve"> REF _Ref174811772 \r \h </w:instrText>
      </w:r>
      <w:r w:rsidR="0081720C">
        <w:fldChar w:fldCharType="separate"/>
      </w:r>
      <w:r w:rsidR="00667604">
        <w:t>[2]</w:t>
      </w:r>
      <w:r w:rsidR="0081720C">
        <w:fldChar w:fldCharType="end"/>
      </w:r>
    </w:p>
    <w:p w14:paraId="6C319E7B" w14:textId="0FA78BF8" w:rsidR="00484801" w:rsidRDefault="007A2FEF" w:rsidP="0045503D">
      <w:pPr>
        <w:pStyle w:val="Listaszerbekezds"/>
        <w:numPr>
          <w:ilvl w:val="0"/>
          <w:numId w:val="38"/>
        </w:numPr>
        <w:ind w:left="567" w:hanging="567"/>
      </w:pPr>
      <w:proofErr w:type="spellStart"/>
      <w:r w:rsidRPr="007A2FEF">
        <w:rPr>
          <w:b/>
          <w:bCs/>
        </w:rPr>
        <w:t>NaI</w:t>
      </w:r>
      <w:proofErr w:type="spellEnd"/>
      <w:r w:rsidRPr="007A2FEF">
        <w:rPr>
          <w:b/>
          <w:bCs/>
        </w:rPr>
        <w:t>(</w:t>
      </w:r>
      <w:proofErr w:type="spellStart"/>
      <w:r w:rsidRPr="007A2FEF">
        <w:rPr>
          <w:b/>
          <w:bCs/>
        </w:rPr>
        <w:t>Tl</w:t>
      </w:r>
      <w:proofErr w:type="spellEnd"/>
      <w:r w:rsidRPr="007A2FEF">
        <w:rPr>
          <w:b/>
          <w:bCs/>
        </w:rPr>
        <w:t>)</w:t>
      </w:r>
      <w:r>
        <w:t xml:space="preserve">: R. </w:t>
      </w:r>
      <w:proofErr w:type="spellStart"/>
      <w:r>
        <w:t>Hofstadter</w:t>
      </w:r>
      <w:proofErr w:type="spellEnd"/>
      <w:r>
        <w:t xml:space="preserve"> fedezte fel, hogy nátrium jodid kristályhoz még olvadt állapotban kis mennyiségű tallium jodidod adva igen magas szcintillációs fényhozam érhető el. A kisugárzott fény hullámhosszának maximuma 410 nm, szélessége körülbelül 70 nm. Ez ideálissá teszi, mivel a detektorok nagyrésze ebben a tartományban érzékeny.</w:t>
      </w:r>
      <w:r w:rsidR="00484801">
        <w:t xml:space="preserve"> Sűrűsége és a magas rendszáma (jód) kiválóvá teszi γ-sugarak mérésére (az általam megoldani kívánt feladatban pont a γ-sugarak hordozzák a keresett információt). Mivel a kristály </w:t>
      </w:r>
      <w:proofErr w:type="spellStart"/>
      <w:r w:rsidR="00484801">
        <w:t>hidroszkópos</w:t>
      </w:r>
      <w:proofErr w:type="spellEnd"/>
      <w:r w:rsidR="00484801">
        <w:t xml:space="preserve">, a </w:t>
      </w:r>
      <w:r w:rsidR="0045503D">
        <w:t>(</w:t>
      </w:r>
      <w:r w:rsidR="00484801">
        <w:t>levegő hatására a kristály felülete megsárgul</w:t>
      </w:r>
      <w:r w:rsidR="0045503D">
        <w:t xml:space="preserve">), </w:t>
      </w:r>
      <w:r w:rsidR="00484801">
        <w:t>ezért légmentesen zárt tokba építik.</w:t>
      </w:r>
      <w:r w:rsidR="0045503D">
        <w:fldChar w:fldCharType="begin"/>
      </w:r>
      <w:r w:rsidR="0045503D">
        <w:instrText xml:space="preserve"> REF _Ref174811772 \r \h </w:instrText>
      </w:r>
      <w:r w:rsidR="0045503D">
        <w:fldChar w:fldCharType="separate"/>
      </w:r>
      <w:r w:rsidR="00667604">
        <w:t>[2]</w:t>
      </w:r>
      <w:r w:rsidR="0045503D">
        <w:fldChar w:fldCharType="end"/>
      </w:r>
    </w:p>
    <w:p w14:paraId="48C93EB5" w14:textId="77777777" w:rsidR="0045503D" w:rsidRDefault="00484801" w:rsidP="0045503D">
      <w:pPr>
        <w:pStyle w:val="Kp"/>
      </w:pPr>
      <w:r>
        <w:rPr>
          <w:noProof/>
        </w:rPr>
        <w:drawing>
          <wp:inline distT="0" distB="0" distL="0" distR="0" wp14:anchorId="0D07C2C1" wp14:editId="7D6D5B30">
            <wp:extent cx="2843696" cy="1962150"/>
            <wp:effectExtent l="0" t="0" r="0" b="0"/>
            <wp:docPr id="101753089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30892" name="Kép 11"/>
                    <pic:cNvPicPr/>
                  </pic:nvPicPr>
                  <pic:blipFill>
                    <a:blip r:embed="rId15" cstate="print">
                      <a:extLst>
                        <a:ext uri="{28A0092B-C50C-407E-A947-70E740481C1C}">
                          <a14:useLocalDpi xmlns:a14="http://schemas.microsoft.com/office/drawing/2010/main" val="0"/>
                        </a:ext>
                      </a:extLst>
                    </a:blip>
                    <a:stretch>
                      <a:fillRect/>
                    </a:stretch>
                  </pic:blipFill>
                  <pic:spPr>
                    <a:xfrm rot="10800000" flipH="1" flipV="1">
                      <a:off x="0" y="0"/>
                      <a:ext cx="2865066" cy="1976895"/>
                    </a:xfrm>
                    <a:prstGeom prst="rect">
                      <a:avLst/>
                    </a:prstGeom>
                  </pic:spPr>
                </pic:pic>
              </a:graphicData>
            </a:graphic>
          </wp:inline>
        </w:drawing>
      </w:r>
    </w:p>
    <w:p w14:paraId="439D9F34" w14:textId="062CFAC5" w:rsidR="00484801" w:rsidRDefault="00427296" w:rsidP="009D54D1">
      <w:pPr>
        <w:pStyle w:val="Kpalrs"/>
      </w:pPr>
      <w:r>
        <w:fldChar w:fldCharType="begin"/>
      </w:r>
      <w:r>
        <w:instrText xml:space="preserve"> STYLEREF 1 \s </w:instrText>
      </w:r>
      <w:r>
        <w:fldChar w:fldCharType="separate"/>
      </w:r>
      <w:r w:rsidR="00667604">
        <w:rPr>
          <w:noProof/>
        </w:rPr>
        <w:t>3</w:t>
      </w:r>
      <w:r>
        <w:fldChar w:fldCharType="end"/>
      </w:r>
      <w:r>
        <w:noBreakHyphen/>
      </w:r>
      <w:r>
        <w:fldChar w:fldCharType="begin"/>
      </w:r>
      <w:r>
        <w:instrText xml:space="preserve"> SEQ ábra \* ARABIC \s 1 </w:instrText>
      </w:r>
      <w:r>
        <w:fldChar w:fldCharType="separate"/>
      </w:r>
      <w:r w:rsidR="00667604">
        <w:rPr>
          <w:noProof/>
        </w:rPr>
        <w:t>4</w:t>
      </w:r>
      <w:r>
        <w:fldChar w:fldCharType="end"/>
      </w:r>
      <w:r w:rsidR="0045503D">
        <w:t xml:space="preserve">. ábra </w:t>
      </w:r>
      <w:proofErr w:type="spellStart"/>
      <w:r w:rsidR="0045503D">
        <w:t>NaI</w:t>
      </w:r>
      <w:proofErr w:type="spellEnd"/>
      <w:r w:rsidR="0045503D">
        <w:t>(</w:t>
      </w:r>
      <w:proofErr w:type="spellStart"/>
      <w:r w:rsidR="0045503D">
        <w:t>Tl</w:t>
      </w:r>
      <w:proofErr w:type="spellEnd"/>
      <w:r w:rsidR="0045503D">
        <w:t xml:space="preserve">) szcintillátor </w:t>
      </w:r>
      <w:r w:rsidR="0045503D">
        <w:fldChar w:fldCharType="begin"/>
      </w:r>
      <w:r w:rsidR="0045503D">
        <w:instrText xml:space="preserve"> REF _Ref121432678 \r \h </w:instrText>
      </w:r>
      <w:r w:rsidR="0045503D">
        <w:fldChar w:fldCharType="separate"/>
      </w:r>
      <w:r w:rsidR="00667604">
        <w:t>[3]</w:t>
      </w:r>
      <w:r w:rsidR="0045503D">
        <w:fldChar w:fldCharType="end"/>
      </w:r>
    </w:p>
    <w:p w14:paraId="72104F15" w14:textId="50088A53" w:rsidR="00EF39B3" w:rsidRPr="00EF39B3" w:rsidRDefault="008B343F" w:rsidP="00EF39B3">
      <w:pPr>
        <w:pStyle w:val="Listaszerbekezds"/>
        <w:numPr>
          <w:ilvl w:val="0"/>
          <w:numId w:val="38"/>
        </w:numPr>
        <w:ind w:left="567" w:hanging="567"/>
        <w:rPr>
          <w:b/>
          <w:bCs/>
        </w:rPr>
      </w:pPr>
      <w:proofErr w:type="spellStart"/>
      <w:r w:rsidRPr="008B343F">
        <w:rPr>
          <w:b/>
          <w:bCs/>
        </w:rPr>
        <w:lastRenderedPageBreak/>
        <w:t>CsI</w:t>
      </w:r>
      <w:proofErr w:type="spellEnd"/>
      <w:r w:rsidRPr="008B343F">
        <w:rPr>
          <w:b/>
          <w:bCs/>
        </w:rPr>
        <w:t>(</w:t>
      </w:r>
      <w:proofErr w:type="spellStart"/>
      <w:r w:rsidRPr="008B343F">
        <w:rPr>
          <w:b/>
          <w:bCs/>
        </w:rPr>
        <w:t>Tl</w:t>
      </w:r>
      <w:proofErr w:type="spellEnd"/>
      <w:r w:rsidRPr="008B343F">
        <w:rPr>
          <w:b/>
          <w:bCs/>
        </w:rPr>
        <w:t>)</w:t>
      </w:r>
      <w:r w:rsidR="00B9409A">
        <w:rPr>
          <w:b/>
          <w:bCs/>
        </w:rPr>
        <w:t>:</w:t>
      </w:r>
      <w:r w:rsidRPr="008B343F">
        <w:rPr>
          <w:b/>
          <w:bCs/>
        </w:rPr>
        <w:t xml:space="preserve"> </w:t>
      </w:r>
      <w:r w:rsidR="00B9409A">
        <w:t xml:space="preserve">Ennek a kristálynak (sűrűsége és rendszáma miatt) nagyobb a hatásfoka γ-sugárzásra, mint a </w:t>
      </w:r>
      <w:proofErr w:type="spellStart"/>
      <w:r w:rsidR="00B9409A">
        <w:t>NaI</w:t>
      </w:r>
      <w:proofErr w:type="spellEnd"/>
      <w:r w:rsidR="00B9409A">
        <w:t>(</w:t>
      </w:r>
      <w:proofErr w:type="spellStart"/>
      <w:r w:rsidR="00B9409A">
        <w:t>Tl</w:t>
      </w:r>
      <w:proofErr w:type="spellEnd"/>
      <w:r w:rsidR="00B9409A">
        <w:t xml:space="preserve">) kristálynak. Nem </w:t>
      </w:r>
      <w:proofErr w:type="spellStart"/>
      <w:r w:rsidR="00B9409A">
        <w:t>hidroszkópos</w:t>
      </w:r>
      <w:proofErr w:type="spellEnd"/>
      <w:r w:rsidR="00B9409A">
        <w:t xml:space="preserve"> így szobalevegőn gond nélkül tárolható, valamint a mechanikai hatásokra sem olyan érzékeny.</w:t>
      </w:r>
      <w:r w:rsidR="00EF39B3">
        <w:t xml:space="preserve"> A vizsgált kristályok közül ez rendelkezik a legnagyobb fényhozammal, viszont kisugárzott fény hullámhosszának maximuma 550 nm környékén található ami nem teszi ideálissá a legtöbb detektor számára.</w:t>
      </w:r>
      <w:r w:rsidR="00EF39B3">
        <w:fldChar w:fldCharType="begin"/>
      </w:r>
      <w:r w:rsidR="00EF39B3">
        <w:instrText xml:space="preserve"> REF _Ref174811772 \r \h </w:instrText>
      </w:r>
      <w:r w:rsidR="00EF39B3">
        <w:fldChar w:fldCharType="separate"/>
      </w:r>
      <w:r w:rsidR="00667604">
        <w:t>[2]</w:t>
      </w:r>
      <w:r w:rsidR="00EF39B3">
        <w:fldChar w:fldCharType="end"/>
      </w:r>
    </w:p>
    <w:p w14:paraId="6999677E" w14:textId="77777777" w:rsidR="00EF39B3" w:rsidRDefault="00EF39B3" w:rsidP="00EF39B3">
      <w:pPr>
        <w:pStyle w:val="Kp"/>
      </w:pPr>
      <w:r>
        <w:rPr>
          <w:noProof/>
        </w:rPr>
        <w:drawing>
          <wp:inline distT="0" distB="0" distL="0" distR="0" wp14:anchorId="2AFA8FAD" wp14:editId="2C4C04E6">
            <wp:extent cx="1952625" cy="1672298"/>
            <wp:effectExtent l="0" t="0" r="0" b="4445"/>
            <wp:docPr id="908381403" name="Kép 12" descr="A képen henger, síp, csésze, Csendélet-fénykép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81403" name="Kép 12" descr="A képen henger, síp, csésze, Csendélet-fényképezés látható&#10;&#10;Automatikusan generált leírás"/>
                    <pic:cNvPicPr/>
                  </pic:nvPicPr>
                  <pic:blipFill rotWithShape="1">
                    <a:blip r:embed="rId16">
                      <a:extLst>
                        <a:ext uri="{BEBA8EAE-BF5A-486C-A8C5-ECC9F3942E4B}">
                          <a14:imgProps xmlns:a14="http://schemas.microsoft.com/office/drawing/2010/main">
                            <a14:imgLayer r:embed="rId17">
                              <a14:imgEffect>
                                <a14:backgroundRemoval t="10000" b="90000" l="10000" r="90000">
                                  <a14:foregroundMark x1="33600" y1="32750" x2="40600" y2="31000"/>
                                  <a14:foregroundMark x1="65600" y1="69500" x2="65600" y2="83000"/>
                                  <a14:foregroundMark x1="73800" y1="82500" x2="54600" y2="74500"/>
                                  <a14:foregroundMark x1="54600" y1="74500" x2="52400" y2="72500"/>
                                  <a14:foregroundMark x1="19000" y1="30500" x2="38400" y2="17750"/>
                                  <a14:foregroundMark x1="38400" y1="17750" x2="27400" y2="38250"/>
                                  <a14:foregroundMark x1="27400" y1="38250" x2="21200" y2="33250"/>
                                  <a14:foregroundMark x1="55600" y1="27750" x2="47600" y2="37750"/>
                                  <a14:foregroundMark x1="52400" y1="22000" x2="34000" y2="16500"/>
                                  <a14:foregroundMark x1="34000" y1="16500" x2="34000" y2="16500"/>
                                  <a14:foregroundMark x1="71000" y1="35500" x2="63800" y2="40750"/>
                                  <a14:foregroundMark x1="21600" y1="68500" x2="38800" y2="75500"/>
                                  <a14:foregroundMark x1="38800" y1="75500" x2="27200" y2="74250"/>
                                  <a14:foregroundMark x1="54200" y1="79750" x2="34600" y2="83500"/>
                                  <a14:foregroundMark x1="34600" y1="83500" x2="23000" y2="76500"/>
                                </a14:backgroundRemoval>
                              </a14:imgEffect>
                            </a14:imgLayer>
                          </a14:imgProps>
                        </a:ext>
                        <a:ext uri="{28A0092B-C50C-407E-A947-70E740481C1C}">
                          <a14:useLocalDpi xmlns:a14="http://schemas.microsoft.com/office/drawing/2010/main" val="0"/>
                        </a:ext>
                      </a:extLst>
                    </a:blip>
                    <a:srcRect l="15771" t="11202" r="11828" b="11290"/>
                    <a:stretch/>
                  </pic:blipFill>
                  <pic:spPr bwMode="auto">
                    <a:xfrm>
                      <a:off x="0" y="0"/>
                      <a:ext cx="1962164" cy="1680468"/>
                    </a:xfrm>
                    <a:prstGeom prst="rect">
                      <a:avLst/>
                    </a:prstGeom>
                    <a:ln>
                      <a:noFill/>
                    </a:ln>
                    <a:extLst>
                      <a:ext uri="{53640926-AAD7-44D8-BBD7-CCE9431645EC}">
                        <a14:shadowObscured xmlns:a14="http://schemas.microsoft.com/office/drawing/2010/main"/>
                      </a:ext>
                    </a:extLst>
                  </pic:spPr>
                </pic:pic>
              </a:graphicData>
            </a:graphic>
          </wp:inline>
        </w:drawing>
      </w:r>
    </w:p>
    <w:p w14:paraId="257B32D5" w14:textId="1192D8CA" w:rsidR="00EF39B3" w:rsidRPr="008B343F" w:rsidRDefault="00427296" w:rsidP="009D54D1">
      <w:pPr>
        <w:pStyle w:val="Kpalrs"/>
      </w:pPr>
      <w:r>
        <w:fldChar w:fldCharType="begin"/>
      </w:r>
      <w:r>
        <w:instrText xml:space="preserve"> STYLEREF 1 \s </w:instrText>
      </w:r>
      <w:r>
        <w:fldChar w:fldCharType="separate"/>
      </w:r>
      <w:r w:rsidR="00667604">
        <w:rPr>
          <w:noProof/>
        </w:rPr>
        <w:t>3</w:t>
      </w:r>
      <w:r>
        <w:fldChar w:fldCharType="end"/>
      </w:r>
      <w:r>
        <w:noBreakHyphen/>
      </w:r>
      <w:r>
        <w:fldChar w:fldCharType="begin"/>
      </w:r>
      <w:r>
        <w:instrText xml:space="preserve"> SEQ ábra \* ARABIC \s 1 </w:instrText>
      </w:r>
      <w:r>
        <w:fldChar w:fldCharType="separate"/>
      </w:r>
      <w:r w:rsidR="00667604">
        <w:rPr>
          <w:noProof/>
        </w:rPr>
        <w:t>5</w:t>
      </w:r>
      <w:r>
        <w:fldChar w:fldCharType="end"/>
      </w:r>
      <w:r w:rsidR="00EF39B3">
        <w:t xml:space="preserve">. ábra </w:t>
      </w:r>
      <w:proofErr w:type="spellStart"/>
      <w:r w:rsidR="00EF39B3">
        <w:t>CsI</w:t>
      </w:r>
      <w:proofErr w:type="spellEnd"/>
      <w:r w:rsidR="00EF39B3">
        <w:t>(</w:t>
      </w:r>
      <w:proofErr w:type="spellStart"/>
      <w:r w:rsidR="00EF39B3">
        <w:t>Tl</w:t>
      </w:r>
      <w:proofErr w:type="spellEnd"/>
      <w:r w:rsidR="00EF39B3">
        <w:t xml:space="preserve">) szcintillátor </w:t>
      </w:r>
      <w:r w:rsidR="00EF39B3">
        <w:fldChar w:fldCharType="begin"/>
      </w:r>
      <w:r w:rsidR="00EF39B3">
        <w:instrText xml:space="preserve"> REF _Ref174813238 \r \h </w:instrText>
      </w:r>
      <w:r w:rsidR="00EF39B3">
        <w:fldChar w:fldCharType="separate"/>
      </w:r>
      <w:r w:rsidR="00667604">
        <w:t>[4]</w:t>
      </w:r>
      <w:r w:rsidR="00EF39B3">
        <w:fldChar w:fldCharType="end"/>
      </w:r>
    </w:p>
    <w:p w14:paraId="1211B962" w14:textId="376644B7" w:rsidR="003573B7" w:rsidRPr="003573B7" w:rsidRDefault="0015154D" w:rsidP="003573B7">
      <w:pPr>
        <w:pStyle w:val="Listaszerbekezds"/>
        <w:numPr>
          <w:ilvl w:val="0"/>
          <w:numId w:val="38"/>
        </w:numPr>
        <w:ind w:left="567" w:hanging="567"/>
        <w:rPr>
          <w:b/>
          <w:bCs/>
        </w:rPr>
      </w:pPr>
      <w:r w:rsidRPr="0015154D">
        <w:rPr>
          <w:b/>
          <w:bCs/>
        </w:rPr>
        <w:t>BGO</w:t>
      </w:r>
      <w:r w:rsidR="00AC4325">
        <w:rPr>
          <w:b/>
          <w:bCs/>
        </w:rPr>
        <w:t xml:space="preserve">: </w:t>
      </w:r>
      <w:r w:rsidR="00AC4325">
        <w:t>A kristály fő előnye a magas sűrűsége (7.1g/cm</w:t>
      </w:r>
      <w:r w:rsidR="00AC4325">
        <w:rPr>
          <w:vertAlign w:val="superscript"/>
        </w:rPr>
        <w:t>3</w:t>
      </w:r>
      <w:r w:rsidR="00AC4325">
        <w:t>) és a bizmut magas rendszáma, így kiválóan alkalmas a γ-sugarak detektálására. Mechanikai tulajdonságai is kedvezőek, viszont fényhozama alacsony.</w:t>
      </w:r>
      <w:r w:rsidR="00AC4325">
        <w:fldChar w:fldCharType="begin"/>
      </w:r>
      <w:r w:rsidR="00AC4325">
        <w:instrText xml:space="preserve"> REF _Ref174811772 \r \h </w:instrText>
      </w:r>
      <w:r w:rsidR="00AC4325">
        <w:fldChar w:fldCharType="separate"/>
      </w:r>
      <w:r w:rsidR="00667604">
        <w:t>[2]</w:t>
      </w:r>
      <w:r w:rsidR="00AC4325">
        <w:fldChar w:fldCharType="end"/>
      </w:r>
    </w:p>
    <w:p w14:paraId="08C26415" w14:textId="6F0AF2CE" w:rsidR="003573B7" w:rsidRDefault="003573B7" w:rsidP="003573B7">
      <w:pPr>
        <w:pStyle w:val="Kp"/>
      </w:pPr>
      <w:r>
        <w:rPr>
          <w:noProof/>
        </w:rPr>
        <w:drawing>
          <wp:inline distT="0" distB="0" distL="0" distR="0" wp14:anchorId="174206EF" wp14:editId="66405D3C">
            <wp:extent cx="2000250" cy="1994367"/>
            <wp:effectExtent l="0" t="0" r="0" b="0"/>
            <wp:docPr id="351598469" name="Kép 13" descr="A képen szöveg,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98469" name="Kép 13" descr="A képen szöveg, lámpa látható&#10;&#10;Automatikusan generált leírás"/>
                    <pic:cNvPicPr/>
                  </pic:nvPicPr>
                  <pic:blipFill rotWithShape="1">
                    <a:blip r:embed="rId18">
                      <a:extLst>
                        <a:ext uri="{BEBA8EAE-BF5A-486C-A8C5-ECC9F3942E4B}">
                          <a14:imgProps xmlns:a14="http://schemas.microsoft.com/office/drawing/2010/main">
                            <a14:imgLayer r:embed="rId19">
                              <a14:imgEffect>
                                <a14:backgroundRemoval t="10000" b="90000" l="17333" r="91000">
                                  <a14:foregroundMark x1="22667" y1="45238" x2="17000" y2="22857"/>
                                  <a14:foregroundMark x1="17000" y1="22857" x2="24780" y2="40196"/>
                                  <a14:foregroundMark x1="24933" y1="39984" x2="19667" y2="20952"/>
                                  <a14:foregroundMark x1="19667" y1="20952" x2="20000" y2="45238"/>
                                  <a14:foregroundMark x1="20000" y1="45238" x2="22667" y2="39524"/>
                                  <a14:foregroundMark x1="17333" y1="28571" x2="17333" y2="27619"/>
                                  <a14:backgroundMark x1="42667" y1="80000" x2="27333" y2="36667"/>
                                  <a14:backgroundMark x1="27333" y1="36667" x2="42333" y2="51429"/>
                                  <a14:backgroundMark x1="42333" y1="51429" x2="43667" y2="76667"/>
                                  <a14:backgroundMark x1="43667" y1="76667" x2="36000" y2="44762"/>
                                </a14:backgroundRemoval>
                              </a14:imgEffect>
                            </a14:imgLayer>
                          </a14:imgProps>
                        </a:ext>
                        <a:ext uri="{28A0092B-C50C-407E-A947-70E740481C1C}">
                          <a14:useLocalDpi xmlns:a14="http://schemas.microsoft.com/office/drawing/2010/main" val="0"/>
                        </a:ext>
                      </a:extLst>
                    </a:blip>
                    <a:srcRect l="12650" t="12479" r="25904"/>
                    <a:stretch/>
                  </pic:blipFill>
                  <pic:spPr bwMode="auto">
                    <a:xfrm>
                      <a:off x="0" y="0"/>
                      <a:ext cx="2002658" cy="1996768"/>
                    </a:xfrm>
                    <a:prstGeom prst="rect">
                      <a:avLst/>
                    </a:prstGeom>
                    <a:ln>
                      <a:noFill/>
                    </a:ln>
                    <a:extLst>
                      <a:ext uri="{53640926-AAD7-44D8-BBD7-CCE9431645EC}">
                        <a14:shadowObscured xmlns:a14="http://schemas.microsoft.com/office/drawing/2010/main"/>
                      </a:ext>
                    </a:extLst>
                  </pic:spPr>
                </pic:pic>
              </a:graphicData>
            </a:graphic>
          </wp:inline>
        </w:drawing>
      </w:r>
    </w:p>
    <w:p w14:paraId="390072AE" w14:textId="55983C11" w:rsidR="0015154D" w:rsidRDefault="00427296" w:rsidP="009D54D1">
      <w:pPr>
        <w:pStyle w:val="Kpalrs"/>
      </w:pPr>
      <w:r>
        <w:fldChar w:fldCharType="begin"/>
      </w:r>
      <w:r>
        <w:instrText xml:space="preserve"> STYLEREF 1 \s </w:instrText>
      </w:r>
      <w:r>
        <w:fldChar w:fldCharType="separate"/>
      </w:r>
      <w:r w:rsidR="00667604">
        <w:rPr>
          <w:noProof/>
        </w:rPr>
        <w:t>3</w:t>
      </w:r>
      <w:r>
        <w:fldChar w:fldCharType="end"/>
      </w:r>
      <w:r>
        <w:noBreakHyphen/>
      </w:r>
      <w:r>
        <w:fldChar w:fldCharType="begin"/>
      </w:r>
      <w:r>
        <w:instrText xml:space="preserve"> SEQ ábra \* ARABIC \s 1 </w:instrText>
      </w:r>
      <w:r>
        <w:fldChar w:fldCharType="separate"/>
      </w:r>
      <w:r w:rsidR="00667604">
        <w:rPr>
          <w:noProof/>
        </w:rPr>
        <w:t>6</w:t>
      </w:r>
      <w:r>
        <w:fldChar w:fldCharType="end"/>
      </w:r>
      <w:r w:rsidR="003573B7">
        <w:t>. ábra BGO szcintillátor</w:t>
      </w:r>
    </w:p>
    <w:p w14:paraId="4CB7AB0C" w14:textId="16742B6E" w:rsidR="0015154D" w:rsidRPr="003573B7" w:rsidRDefault="003573B7" w:rsidP="0015154D">
      <w:pPr>
        <w:pStyle w:val="Listaszerbekezds"/>
        <w:numPr>
          <w:ilvl w:val="0"/>
          <w:numId w:val="38"/>
        </w:numPr>
        <w:ind w:left="567" w:hanging="567"/>
        <w:rPr>
          <w:b/>
          <w:bCs/>
        </w:rPr>
      </w:pPr>
      <w:r>
        <w:rPr>
          <w:b/>
          <w:bCs/>
        </w:rPr>
        <w:t xml:space="preserve">LYSO: </w:t>
      </w:r>
      <w:r>
        <w:t xml:space="preserve">Sűrűsége miatt a BGO kristályhoz hasonlóan jól alkalmazható γ-sugarak detektálására. Fényhozama körülbelül négyszerese a </w:t>
      </w:r>
      <w:r w:rsidR="008E4F31">
        <w:t>BGO-hoz</w:t>
      </w:r>
      <w:r>
        <w:t xml:space="preserve"> képest. Emissziós spektrumának maximuma 420 nm, emiatt kiválóan illeszkedik a detektorok többségéhez. mechanikailag rugalmas. Egyetlen hátránya, hogy a</w:t>
      </w:r>
      <w:r w:rsidR="008E4F31">
        <w:t xml:space="preserve"> </w:t>
      </w:r>
      <w:r>
        <w:t>benne lévő Lu</w:t>
      </w:r>
      <w:r>
        <w:rPr>
          <w:vertAlign w:val="superscript"/>
        </w:rPr>
        <w:t>176</w:t>
      </w:r>
      <w:r>
        <w:t xml:space="preserve"> izotóp miatt radioaktív, így beszerzése körülményes, valamint a mérések </w:t>
      </w:r>
      <w:r>
        <w:lastRenderedPageBreak/>
        <w:t>során a megnövekedett háttér miatt számolni kell vele, így bonyolultabb a megvalósítás.</w:t>
      </w:r>
      <w:r w:rsidR="005D6314">
        <w:fldChar w:fldCharType="begin"/>
      </w:r>
      <w:r w:rsidR="005D6314">
        <w:instrText xml:space="preserve"> REF _Ref174814730 \r \h </w:instrText>
      </w:r>
      <w:r w:rsidR="005D6314">
        <w:fldChar w:fldCharType="separate"/>
      </w:r>
      <w:r w:rsidR="00667604">
        <w:t>[6]</w:t>
      </w:r>
      <w:r w:rsidR="005D6314">
        <w:fldChar w:fldCharType="end"/>
      </w:r>
    </w:p>
    <w:p w14:paraId="5F3739C5" w14:textId="77777777" w:rsidR="005D6314" w:rsidRDefault="005D6314" w:rsidP="005D6314">
      <w:pPr>
        <w:pStyle w:val="Kp"/>
      </w:pPr>
      <w:r>
        <w:rPr>
          <w:noProof/>
        </w:rPr>
        <w:drawing>
          <wp:inline distT="0" distB="0" distL="0" distR="0" wp14:anchorId="005C50A8" wp14:editId="2D78F589">
            <wp:extent cx="1143000" cy="1362364"/>
            <wp:effectExtent l="0" t="0" r="0" b="0"/>
            <wp:docPr id="449263705" name="Kép 14" descr="A képen fekete, éjszaka, fekete-fehér látható&#10;&#10;Automatikusan generált leírás közepes megbízhatósá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63705" name="Kép 14" descr="A képen fekete, éjszaka, fekete-fehér látható&#10;&#10;Automatikusan generált leírás közepes megbízhatósággal"/>
                    <pic:cNvPicPr/>
                  </pic:nvPicPr>
                  <pic:blipFill rotWithShape="1">
                    <a:blip r:embed="rId20">
                      <a:extLst>
                        <a:ext uri="{BEBA8EAE-BF5A-486C-A8C5-ECC9F3942E4B}">
                          <a14:imgProps xmlns:a14="http://schemas.microsoft.com/office/drawing/2010/main">
                            <a14:imgLayer r:embed="rId21">
                              <a14:imgEffect>
                                <a14:backgroundRemoval t="10000" b="90000" l="10000" r="90000"/>
                              </a14:imgEffect>
                            </a14:imgLayer>
                          </a14:imgProps>
                        </a:ext>
                        <a:ext uri="{28A0092B-C50C-407E-A947-70E740481C1C}">
                          <a14:useLocalDpi xmlns:a14="http://schemas.microsoft.com/office/drawing/2010/main" val="0"/>
                        </a:ext>
                      </a:extLst>
                    </a:blip>
                    <a:srcRect l="37439" t="28000" r="38647" b="32666"/>
                    <a:stretch/>
                  </pic:blipFill>
                  <pic:spPr bwMode="auto">
                    <a:xfrm>
                      <a:off x="0" y="0"/>
                      <a:ext cx="1146084" cy="1366040"/>
                    </a:xfrm>
                    <a:prstGeom prst="rect">
                      <a:avLst/>
                    </a:prstGeom>
                    <a:ln>
                      <a:noFill/>
                    </a:ln>
                    <a:extLst>
                      <a:ext uri="{53640926-AAD7-44D8-BBD7-CCE9431645EC}">
                        <a14:shadowObscured xmlns:a14="http://schemas.microsoft.com/office/drawing/2010/main"/>
                      </a:ext>
                    </a:extLst>
                  </pic:spPr>
                </pic:pic>
              </a:graphicData>
            </a:graphic>
          </wp:inline>
        </w:drawing>
      </w:r>
    </w:p>
    <w:p w14:paraId="75A1D542" w14:textId="067FC6DE" w:rsidR="003573B7" w:rsidRPr="003573B7" w:rsidRDefault="00427296" w:rsidP="009D54D1">
      <w:pPr>
        <w:pStyle w:val="Kpalrs"/>
      </w:pPr>
      <w:r>
        <w:fldChar w:fldCharType="begin"/>
      </w:r>
      <w:r>
        <w:instrText xml:space="preserve"> STYLEREF 1 \s </w:instrText>
      </w:r>
      <w:r>
        <w:fldChar w:fldCharType="separate"/>
      </w:r>
      <w:r w:rsidR="00667604">
        <w:rPr>
          <w:noProof/>
        </w:rPr>
        <w:t>3</w:t>
      </w:r>
      <w:r>
        <w:fldChar w:fldCharType="end"/>
      </w:r>
      <w:r>
        <w:noBreakHyphen/>
      </w:r>
      <w:r>
        <w:fldChar w:fldCharType="begin"/>
      </w:r>
      <w:r>
        <w:instrText xml:space="preserve"> SEQ ábra \* ARABIC \s 1 </w:instrText>
      </w:r>
      <w:r>
        <w:fldChar w:fldCharType="separate"/>
      </w:r>
      <w:r w:rsidR="00667604">
        <w:rPr>
          <w:noProof/>
        </w:rPr>
        <w:t>7</w:t>
      </w:r>
      <w:r>
        <w:fldChar w:fldCharType="end"/>
      </w:r>
      <w:r w:rsidR="005D6314">
        <w:t xml:space="preserve">. ábra LYSO szcintillátor </w:t>
      </w:r>
      <w:r w:rsidR="005D6314">
        <w:fldChar w:fldCharType="begin"/>
      </w:r>
      <w:r w:rsidR="005D6314">
        <w:instrText xml:space="preserve"> REF _Ref174814632 \r \h </w:instrText>
      </w:r>
      <w:r w:rsidR="005D6314">
        <w:fldChar w:fldCharType="separate"/>
      </w:r>
      <w:r w:rsidR="00667604">
        <w:t>[7]</w:t>
      </w:r>
      <w:r w:rsidR="005D6314">
        <w:fldChar w:fldCharType="end"/>
      </w:r>
    </w:p>
    <w:p w14:paraId="4EA512CB" w14:textId="0A773762" w:rsidR="003573B7" w:rsidRDefault="005D6314" w:rsidP="005D6314">
      <w:r>
        <w:t>A kutatásom eredményét az alábbi táblázatban foglaltam össze:</w:t>
      </w:r>
    </w:p>
    <w:tbl>
      <w:tblPr>
        <w:tblStyle w:val="Rcsostblzat"/>
        <w:tblW w:w="0" w:type="auto"/>
        <w:tblLayout w:type="fixed"/>
        <w:tblLook w:val="04A0" w:firstRow="1" w:lastRow="0" w:firstColumn="1" w:lastColumn="0" w:noHBand="0" w:noVBand="1"/>
      </w:tblPr>
      <w:tblGrid>
        <w:gridCol w:w="941"/>
        <w:gridCol w:w="982"/>
        <w:gridCol w:w="1418"/>
        <w:gridCol w:w="1510"/>
        <w:gridCol w:w="1681"/>
        <w:gridCol w:w="1338"/>
        <w:gridCol w:w="850"/>
      </w:tblGrid>
      <w:tr w:rsidR="008E4F31" w14:paraId="4B2019C1" w14:textId="77777777" w:rsidTr="008E4F31">
        <w:tc>
          <w:tcPr>
            <w:tcW w:w="941" w:type="dxa"/>
          </w:tcPr>
          <w:p w14:paraId="0F47B10B" w14:textId="733FD82B" w:rsidR="005D6314" w:rsidRPr="008E4F31" w:rsidRDefault="005D6314" w:rsidP="005D6314">
            <w:pPr>
              <w:ind w:firstLine="0"/>
              <w:rPr>
                <w:sz w:val="22"/>
                <w:szCs w:val="22"/>
              </w:rPr>
            </w:pPr>
            <w:r w:rsidRPr="008E4F31">
              <w:rPr>
                <w:sz w:val="22"/>
                <w:szCs w:val="22"/>
              </w:rPr>
              <w:t>Név</w:t>
            </w:r>
          </w:p>
        </w:tc>
        <w:tc>
          <w:tcPr>
            <w:tcW w:w="982" w:type="dxa"/>
          </w:tcPr>
          <w:p w14:paraId="4C5FA652" w14:textId="2157E079" w:rsidR="005D6314" w:rsidRPr="008E4F31" w:rsidRDefault="005D6314" w:rsidP="005D6314">
            <w:pPr>
              <w:ind w:firstLine="0"/>
              <w:rPr>
                <w:sz w:val="22"/>
                <w:szCs w:val="22"/>
              </w:rPr>
            </w:pPr>
            <w:r w:rsidRPr="008E4F31">
              <w:rPr>
                <w:sz w:val="22"/>
                <w:szCs w:val="22"/>
              </w:rPr>
              <w:t>Sűrűség</w:t>
            </w:r>
            <w:r w:rsidRPr="008E4F31">
              <w:rPr>
                <w:sz w:val="22"/>
                <w:szCs w:val="22"/>
              </w:rPr>
              <w:br/>
              <w:t>[g/cm</w:t>
            </w:r>
            <w:r w:rsidRPr="008E4F31">
              <w:rPr>
                <w:sz w:val="22"/>
                <w:szCs w:val="22"/>
                <w:vertAlign w:val="superscript"/>
              </w:rPr>
              <w:t>3</w:t>
            </w:r>
            <w:r w:rsidRPr="008E4F31">
              <w:rPr>
                <w:sz w:val="22"/>
                <w:szCs w:val="22"/>
              </w:rPr>
              <w:t>]</w:t>
            </w:r>
          </w:p>
        </w:tc>
        <w:tc>
          <w:tcPr>
            <w:tcW w:w="1418" w:type="dxa"/>
          </w:tcPr>
          <w:p w14:paraId="0C7C81E4" w14:textId="299C94D2" w:rsidR="005D6314" w:rsidRPr="008E4F31" w:rsidRDefault="005D6314" w:rsidP="005D6314">
            <w:pPr>
              <w:ind w:firstLine="0"/>
              <w:rPr>
                <w:sz w:val="22"/>
                <w:szCs w:val="22"/>
              </w:rPr>
            </w:pPr>
            <w:r w:rsidRPr="008E4F31">
              <w:rPr>
                <w:sz w:val="22"/>
                <w:szCs w:val="22"/>
              </w:rPr>
              <w:t>Törésmutató</w:t>
            </w:r>
          </w:p>
        </w:tc>
        <w:tc>
          <w:tcPr>
            <w:tcW w:w="1510" w:type="dxa"/>
          </w:tcPr>
          <w:p w14:paraId="1F8FC319" w14:textId="6CD2B8A6" w:rsidR="005D6314" w:rsidRPr="008E4F31" w:rsidRDefault="005D6314" w:rsidP="005D6314">
            <w:pPr>
              <w:ind w:firstLine="0"/>
              <w:rPr>
                <w:sz w:val="22"/>
                <w:szCs w:val="22"/>
              </w:rPr>
            </w:pPr>
            <w:r w:rsidRPr="008E4F31">
              <w:rPr>
                <w:sz w:val="22"/>
                <w:szCs w:val="22"/>
              </w:rPr>
              <w:t>Max. emisszió hullámhossza</w:t>
            </w:r>
            <w:r w:rsidRPr="008E4F31">
              <w:rPr>
                <w:sz w:val="22"/>
                <w:szCs w:val="22"/>
              </w:rPr>
              <w:br/>
              <w:t>[nm]</w:t>
            </w:r>
          </w:p>
        </w:tc>
        <w:tc>
          <w:tcPr>
            <w:tcW w:w="1681" w:type="dxa"/>
          </w:tcPr>
          <w:p w14:paraId="0C5969D1" w14:textId="77777777" w:rsidR="008E4F31" w:rsidRPr="008E4F31" w:rsidRDefault="005D6314" w:rsidP="005D6314">
            <w:pPr>
              <w:ind w:firstLine="0"/>
              <w:rPr>
                <w:sz w:val="22"/>
                <w:szCs w:val="22"/>
              </w:rPr>
            </w:pPr>
            <w:r w:rsidRPr="008E4F31">
              <w:rPr>
                <w:sz w:val="22"/>
                <w:szCs w:val="22"/>
              </w:rPr>
              <w:t xml:space="preserve">Transzmissziós hatásfok </w:t>
            </w:r>
          </w:p>
          <w:p w14:paraId="693C638E" w14:textId="13179FC8" w:rsidR="005D6314" w:rsidRPr="008E4F31" w:rsidRDefault="005D6314" w:rsidP="005D6314">
            <w:pPr>
              <w:ind w:firstLine="0"/>
              <w:rPr>
                <w:sz w:val="22"/>
                <w:szCs w:val="22"/>
              </w:rPr>
            </w:pPr>
            <w:r w:rsidRPr="008E4F31">
              <w:rPr>
                <w:sz w:val="22"/>
                <w:szCs w:val="22"/>
              </w:rPr>
              <w:t>[%]</w:t>
            </w:r>
          </w:p>
        </w:tc>
        <w:tc>
          <w:tcPr>
            <w:tcW w:w="1338" w:type="dxa"/>
          </w:tcPr>
          <w:p w14:paraId="4CC437BF" w14:textId="21D42C3D" w:rsidR="005D6314" w:rsidRPr="008E4F31" w:rsidRDefault="008E4F31" w:rsidP="005D6314">
            <w:pPr>
              <w:ind w:firstLine="0"/>
              <w:rPr>
                <w:sz w:val="22"/>
                <w:szCs w:val="22"/>
              </w:rPr>
            </w:pPr>
            <w:r w:rsidRPr="008E4F31">
              <w:rPr>
                <w:sz w:val="22"/>
                <w:szCs w:val="22"/>
              </w:rPr>
              <w:t>Fényhozam [foton/</w:t>
            </w:r>
            <w:proofErr w:type="spellStart"/>
            <w:r w:rsidRPr="008E4F31">
              <w:rPr>
                <w:sz w:val="22"/>
                <w:szCs w:val="22"/>
              </w:rPr>
              <w:t>keV</w:t>
            </w:r>
            <w:proofErr w:type="spellEnd"/>
            <w:r w:rsidRPr="008E4F31">
              <w:rPr>
                <w:sz w:val="22"/>
                <w:szCs w:val="22"/>
              </w:rPr>
              <w:t>]</w:t>
            </w:r>
          </w:p>
        </w:tc>
        <w:tc>
          <w:tcPr>
            <w:tcW w:w="850" w:type="dxa"/>
          </w:tcPr>
          <w:p w14:paraId="1E9B6937" w14:textId="2A0BD496" w:rsidR="005D6314" w:rsidRPr="008E4F31" w:rsidRDefault="005D6314" w:rsidP="005D6314">
            <w:pPr>
              <w:ind w:firstLine="0"/>
              <w:rPr>
                <w:sz w:val="22"/>
                <w:szCs w:val="22"/>
              </w:rPr>
            </w:pPr>
            <w:r w:rsidRPr="008E4F31">
              <w:rPr>
                <w:sz w:val="22"/>
                <w:szCs w:val="22"/>
              </w:rPr>
              <w:t>Ár [USD]</w:t>
            </w:r>
          </w:p>
        </w:tc>
      </w:tr>
      <w:tr w:rsidR="008E4F31" w14:paraId="6C7722D6" w14:textId="77777777" w:rsidTr="008E4F31">
        <w:tc>
          <w:tcPr>
            <w:tcW w:w="941" w:type="dxa"/>
          </w:tcPr>
          <w:p w14:paraId="2988D27D" w14:textId="4B253685" w:rsidR="005D6314" w:rsidRPr="008E4F31" w:rsidRDefault="008E4F31" w:rsidP="005D6314">
            <w:pPr>
              <w:ind w:firstLine="0"/>
              <w:rPr>
                <w:sz w:val="22"/>
                <w:szCs w:val="22"/>
              </w:rPr>
            </w:pPr>
            <w:proofErr w:type="spellStart"/>
            <w:r w:rsidRPr="008E4F31">
              <w:rPr>
                <w:sz w:val="22"/>
                <w:szCs w:val="22"/>
              </w:rPr>
              <w:t>NaI</w:t>
            </w:r>
            <w:proofErr w:type="spellEnd"/>
            <w:r w:rsidRPr="008E4F31">
              <w:rPr>
                <w:sz w:val="22"/>
                <w:szCs w:val="22"/>
              </w:rPr>
              <w:t>(</w:t>
            </w:r>
            <w:proofErr w:type="spellStart"/>
            <w:r w:rsidRPr="008E4F31">
              <w:rPr>
                <w:sz w:val="22"/>
                <w:szCs w:val="22"/>
              </w:rPr>
              <w:t>Tl</w:t>
            </w:r>
            <w:proofErr w:type="spellEnd"/>
            <w:r w:rsidRPr="008E4F31">
              <w:rPr>
                <w:sz w:val="22"/>
                <w:szCs w:val="22"/>
              </w:rPr>
              <w:t>)</w:t>
            </w:r>
          </w:p>
        </w:tc>
        <w:tc>
          <w:tcPr>
            <w:tcW w:w="982" w:type="dxa"/>
          </w:tcPr>
          <w:p w14:paraId="00FFC2EE" w14:textId="0325DFE7" w:rsidR="005D6314" w:rsidRPr="008E4F31" w:rsidRDefault="008E4F31" w:rsidP="005D6314">
            <w:pPr>
              <w:ind w:firstLine="0"/>
              <w:rPr>
                <w:sz w:val="22"/>
                <w:szCs w:val="22"/>
              </w:rPr>
            </w:pPr>
            <w:r w:rsidRPr="008E4F31">
              <w:rPr>
                <w:sz w:val="22"/>
                <w:szCs w:val="22"/>
              </w:rPr>
              <w:t>3,67</w:t>
            </w:r>
          </w:p>
        </w:tc>
        <w:tc>
          <w:tcPr>
            <w:tcW w:w="1418" w:type="dxa"/>
          </w:tcPr>
          <w:p w14:paraId="6EE5DCCE" w14:textId="284A22BA" w:rsidR="005D6314" w:rsidRPr="008E4F31" w:rsidRDefault="008E4F31" w:rsidP="005D6314">
            <w:pPr>
              <w:ind w:firstLine="0"/>
              <w:rPr>
                <w:sz w:val="22"/>
                <w:szCs w:val="22"/>
              </w:rPr>
            </w:pPr>
            <w:r w:rsidRPr="008E4F31">
              <w:rPr>
                <w:sz w:val="22"/>
                <w:szCs w:val="22"/>
              </w:rPr>
              <w:t>1,8</w:t>
            </w:r>
          </w:p>
        </w:tc>
        <w:tc>
          <w:tcPr>
            <w:tcW w:w="1510" w:type="dxa"/>
          </w:tcPr>
          <w:p w14:paraId="0354BB75" w14:textId="589B45AA" w:rsidR="005D6314" w:rsidRPr="008E4F31" w:rsidRDefault="008E4F31" w:rsidP="005D6314">
            <w:pPr>
              <w:ind w:firstLine="0"/>
              <w:rPr>
                <w:sz w:val="22"/>
                <w:szCs w:val="22"/>
              </w:rPr>
            </w:pPr>
            <w:r w:rsidRPr="008E4F31">
              <w:rPr>
                <w:sz w:val="22"/>
                <w:szCs w:val="22"/>
              </w:rPr>
              <w:t>410</w:t>
            </w:r>
          </w:p>
        </w:tc>
        <w:tc>
          <w:tcPr>
            <w:tcW w:w="1681" w:type="dxa"/>
          </w:tcPr>
          <w:p w14:paraId="64A836D1" w14:textId="59DB3C5D" w:rsidR="005D6314" w:rsidRPr="008E4F31" w:rsidRDefault="008E4F31" w:rsidP="005D6314">
            <w:pPr>
              <w:ind w:firstLine="0"/>
              <w:rPr>
                <w:sz w:val="22"/>
                <w:szCs w:val="22"/>
              </w:rPr>
            </w:pPr>
            <w:r w:rsidRPr="008E4F31">
              <w:rPr>
                <w:sz w:val="22"/>
                <w:szCs w:val="22"/>
              </w:rPr>
              <w:t>10</w:t>
            </w:r>
          </w:p>
        </w:tc>
        <w:tc>
          <w:tcPr>
            <w:tcW w:w="1338" w:type="dxa"/>
          </w:tcPr>
          <w:p w14:paraId="244BDC6D" w14:textId="43624DB7" w:rsidR="005D6314" w:rsidRPr="008E4F31" w:rsidRDefault="008E4F31" w:rsidP="005D6314">
            <w:pPr>
              <w:ind w:firstLine="0"/>
              <w:rPr>
                <w:sz w:val="22"/>
                <w:szCs w:val="22"/>
              </w:rPr>
            </w:pPr>
            <w:r w:rsidRPr="008E4F31">
              <w:rPr>
                <w:sz w:val="22"/>
                <w:szCs w:val="22"/>
              </w:rPr>
              <w:t>55</w:t>
            </w:r>
          </w:p>
        </w:tc>
        <w:tc>
          <w:tcPr>
            <w:tcW w:w="850" w:type="dxa"/>
          </w:tcPr>
          <w:p w14:paraId="0D540CAE" w14:textId="17DA7809" w:rsidR="005D6314" w:rsidRPr="008E4F31" w:rsidRDefault="008E4F31" w:rsidP="005D6314">
            <w:pPr>
              <w:ind w:firstLine="0"/>
              <w:rPr>
                <w:sz w:val="22"/>
                <w:szCs w:val="22"/>
              </w:rPr>
            </w:pPr>
            <w:r w:rsidRPr="008E4F31">
              <w:rPr>
                <w:sz w:val="22"/>
                <w:szCs w:val="22"/>
              </w:rPr>
              <w:t>~200</w:t>
            </w:r>
          </w:p>
        </w:tc>
      </w:tr>
      <w:tr w:rsidR="008E4F31" w14:paraId="3A25E0B5" w14:textId="77777777" w:rsidTr="008E4F31">
        <w:tc>
          <w:tcPr>
            <w:tcW w:w="941" w:type="dxa"/>
          </w:tcPr>
          <w:p w14:paraId="31804B5A" w14:textId="77E71E43" w:rsidR="005D6314" w:rsidRPr="008E4F31" w:rsidRDefault="008E4F31" w:rsidP="005D6314">
            <w:pPr>
              <w:ind w:firstLine="0"/>
              <w:rPr>
                <w:sz w:val="22"/>
                <w:szCs w:val="22"/>
              </w:rPr>
            </w:pPr>
            <w:proofErr w:type="spellStart"/>
            <w:r w:rsidRPr="008E4F31">
              <w:rPr>
                <w:sz w:val="22"/>
                <w:szCs w:val="22"/>
              </w:rPr>
              <w:t>CsI</w:t>
            </w:r>
            <w:proofErr w:type="spellEnd"/>
            <w:r w:rsidRPr="008E4F31">
              <w:rPr>
                <w:sz w:val="22"/>
                <w:szCs w:val="22"/>
              </w:rPr>
              <w:t>(</w:t>
            </w:r>
            <w:proofErr w:type="spellStart"/>
            <w:r w:rsidRPr="008E4F31">
              <w:rPr>
                <w:sz w:val="22"/>
                <w:szCs w:val="22"/>
              </w:rPr>
              <w:t>Tl</w:t>
            </w:r>
            <w:proofErr w:type="spellEnd"/>
            <w:r w:rsidRPr="008E4F31">
              <w:rPr>
                <w:sz w:val="22"/>
                <w:szCs w:val="22"/>
              </w:rPr>
              <w:t>)</w:t>
            </w:r>
          </w:p>
        </w:tc>
        <w:tc>
          <w:tcPr>
            <w:tcW w:w="982" w:type="dxa"/>
          </w:tcPr>
          <w:p w14:paraId="21D78CD8" w14:textId="52586A50" w:rsidR="005D6314" w:rsidRPr="008E4F31" w:rsidRDefault="008E4F31" w:rsidP="005D6314">
            <w:pPr>
              <w:ind w:firstLine="0"/>
              <w:rPr>
                <w:sz w:val="22"/>
                <w:szCs w:val="22"/>
              </w:rPr>
            </w:pPr>
            <w:r w:rsidRPr="008E4F31">
              <w:rPr>
                <w:sz w:val="22"/>
                <w:szCs w:val="22"/>
              </w:rPr>
              <w:t>4,51</w:t>
            </w:r>
          </w:p>
        </w:tc>
        <w:tc>
          <w:tcPr>
            <w:tcW w:w="1418" w:type="dxa"/>
          </w:tcPr>
          <w:p w14:paraId="65430971" w14:textId="176EEA34" w:rsidR="005D6314" w:rsidRPr="008E4F31" w:rsidRDefault="008E4F31" w:rsidP="005D6314">
            <w:pPr>
              <w:ind w:firstLine="0"/>
              <w:rPr>
                <w:sz w:val="22"/>
                <w:szCs w:val="22"/>
              </w:rPr>
            </w:pPr>
            <w:r w:rsidRPr="008E4F31">
              <w:rPr>
                <w:sz w:val="22"/>
                <w:szCs w:val="22"/>
              </w:rPr>
              <w:t>1,8</w:t>
            </w:r>
          </w:p>
        </w:tc>
        <w:tc>
          <w:tcPr>
            <w:tcW w:w="1510" w:type="dxa"/>
          </w:tcPr>
          <w:p w14:paraId="57CE1F1F" w14:textId="3DF9B6F0" w:rsidR="005D6314" w:rsidRPr="008E4F31" w:rsidRDefault="008E4F31" w:rsidP="005D6314">
            <w:pPr>
              <w:ind w:firstLine="0"/>
              <w:rPr>
                <w:sz w:val="22"/>
                <w:szCs w:val="22"/>
              </w:rPr>
            </w:pPr>
            <w:r w:rsidRPr="008E4F31">
              <w:rPr>
                <w:sz w:val="22"/>
                <w:szCs w:val="22"/>
              </w:rPr>
              <w:t>550</w:t>
            </w:r>
          </w:p>
        </w:tc>
        <w:tc>
          <w:tcPr>
            <w:tcW w:w="1681" w:type="dxa"/>
          </w:tcPr>
          <w:p w14:paraId="198CD7C2" w14:textId="45500855" w:rsidR="005D6314" w:rsidRPr="008E4F31" w:rsidRDefault="008E4F31" w:rsidP="005D6314">
            <w:pPr>
              <w:ind w:firstLine="0"/>
              <w:rPr>
                <w:sz w:val="22"/>
                <w:szCs w:val="22"/>
              </w:rPr>
            </w:pPr>
            <w:r w:rsidRPr="008E4F31">
              <w:rPr>
                <w:sz w:val="22"/>
                <w:szCs w:val="22"/>
              </w:rPr>
              <w:t>4,5</w:t>
            </w:r>
          </w:p>
        </w:tc>
        <w:tc>
          <w:tcPr>
            <w:tcW w:w="1338" w:type="dxa"/>
          </w:tcPr>
          <w:p w14:paraId="4B3DEBBE" w14:textId="1B9671C3" w:rsidR="005D6314" w:rsidRPr="008E4F31" w:rsidRDefault="008E4F31" w:rsidP="005D6314">
            <w:pPr>
              <w:ind w:firstLine="0"/>
              <w:rPr>
                <w:sz w:val="22"/>
                <w:szCs w:val="22"/>
              </w:rPr>
            </w:pPr>
            <w:r w:rsidRPr="008E4F31">
              <w:rPr>
                <w:sz w:val="22"/>
                <w:szCs w:val="22"/>
              </w:rPr>
              <w:t>65</w:t>
            </w:r>
          </w:p>
        </w:tc>
        <w:tc>
          <w:tcPr>
            <w:tcW w:w="850" w:type="dxa"/>
          </w:tcPr>
          <w:p w14:paraId="2189AFB1" w14:textId="5ACEBB39" w:rsidR="005D6314" w:rsidRPr="008E4F31" w:rsidRDefault="008E4F31" w:rsidP="005D6314">
            <w:pPr>
              <w:ind w:firstLine="0"/>
              <w:rPr>
                <w:sz w:val="22"/>
                <w:szCs w:val="22"/>
              </w:rPr>
            </w:pPr>
            <w:r w:rsidRPr="008E4F31">
              <w:rPr>
                <w:sz w:val="22"/>
                <w:szCs w:val="22"/>
              </w:rPr>
              <w:t>~75</w:t>
            </w:r>
          </w:p>
        </w:tc>
      </w:tr>
      <w:tr w:rsidR="008E4F31" w14:paraId="7F4E3BF2" w14:textId="77777777" w:rsidTr="008E4F31">
        <w:tc>
          <w:tcPr>
            <w:tcW w:w="941" w:type="dxa"/>
          </w:tcPr>
          <w:p w14:paraId="5A2A5D90" w14:textId="367E148D" w:rsidR="005D6314" w:rsidRPr="008E4F31" w:rsidRDefault="008E4F31" w:rsidP="005D6314">
            <w:pPr>
              <w:ind w:firstLine="0"/>
              <w:rPr>
                <w:sz w:val="22"/>
                <w:szCs w:val="22"/>
              </w:rPr>
            </w:pPr>
            <w:r w:rsidRPr="008E4F31">
              <w:rPr>
                <w:sz w:val="22"/>
                <w:szCs w:val="22"/>
              </w:rPr>
              <w:t>BGO</w:t>
            </w:r>
          </w:p>
        </w:tc>
        <w:tc>
          <w:tcPr>
            <w:tcW w:w="982" w:type="dxa"/>
          </w:tcPr>
          <w:p w14:paraId="2654470A" w14:textId="33A5F212" w:rsidR="005D6314" w:rsidRPr="008E4F31" w:rsidRDefault="008E4F31" w:rsidP="005D6314">
            <w:pPr>
              <w:ind w:firstLine="0"/>
              <w:rPr>
                <w:sz w:val="22"/>
                <w:szCs w:val="22"/>
              </w:rPr>
            </w:pPr>
            <w:r w:rsidRPr="008E4F31">
              <w:rPr>
                <w:sz w:val="22"/>
                <w:szCs w:val="22"/>
              </w:rPr>
              <w:t>7,1</w:t>
            </w:r>
          </w:p>
        </w:tc>
        <w:tc>
          <w:tcPr>
            <w:tcW w:w="1418" w:type="dxa"/>
          </w:tcPr>
          <w:p w14:paraId="0A36096D" w14:textId="717A2D6F" w:rsidR="005D6314" w:rsidRPr="008E4F31" w:rsidRDefault="008E4F31" w:rsidP="005D6314">
            <w:pPr>
              <w:ind w:firstLine="0"/>
              <w:rPr>
                <w:sz w:val="22"/>
                <w:szCs w:val="22"/>
              </w:rPr>
            </w:pPr>
            <w:r w:rsidRPr="008E4F31">
              <w:rPr>
                <w:sz w:val="22"/>
                <w:szCs w:val="22"/>
              </w:rPr>
              <w:t>2,15</w:t>
            </w:r>
          </w:p>
        </w:tc>
        <w:tc>
          <w:tcPr>
            <w:tcW w:w="1510" w:type="dxa"/>
          </w:tcPr>
          <w:p w14:paraId="56145651" w14:textId="57DE0BEE" w:rsidR="005D6314" w:rsidRPr="008E4F31" w:rsidRDefault="008E4F31" w:rsidP="005D6314">
            <w:pPr>
              <w:ind w:firstLine="0"/>
              <w:rPr>
                <w:sz w:val="22"/>
                <w:szCs w:val="22"/>
              </w:rPr>
            </w:pPr>
            <w:r w:rsidRPr="008E4F31">
              <w:rPr>
                <w:sz w:val="22"/>
                <w:szCs w:val="22"/>
              </w:rPr>
              <w:t>500</w:t>
            </w:r>
          </w:p>
        </w:tc>
        <w:tc>
          <w:tcPr>
            <w:tcW w:w="1681" w:type="dxa"/>
          </w:tcPr>
          <w:p w14:paraId="65403259" w14:textId="2A5C7188" w:rsidR="005D6314" w:rsidRPr="008E4F31" w:rsidRDefault="008E4F31" w:rsidP="005D6314">
            <w:pPr>
              <w:ind w:firstLine="0"/>
              <w:rPr>
                <w:sz w:val="22"/>
                <w:szCs w:val="22"/>
              </w:rPr>
            </w:pPr>
            <w:r w:rsidRPr="008E4F31">
              <w:rPr>
                <w:sz w:val="22"/>
                <w:szCs w:val="22"/>
              </w:rPr>
              <w:t>2</w:t>
            </w:r>
          </w:p>
        </w:tc>
        <w:tc>
          <w:tcPr>
            <w:tcW w:w="1338" w:type="dxa"/>
          </w:tcPr>
          <w:p w14:paraId="6AD860C3" w14:textId="56A9B2E3" w:rsidR="005D6314" w:rsidRPr="008E4F31" w:rsidRDefault="008E4F31" w:rsidP="005D6314">
            <w:pPr>
              <w:ind w:firstLine="0"/>
              <w:rPr>
                <w:sz w:val="22"/>
                <w:szCs w:val="22"/>
              </w:rPr>
            </w:pPr>
            <w:r w:rsidRPr="008E4F31">
              <w:rPr>
                <w:sz w:val="22"/>
                <w:szCs w:val="22"/>
              </w:rPr>
              <w:t>10</w:t>
            </w:r>
          </w:p>
        </w:tc>
        <w:tc>
          <w:tcPr>
            <w:tcW w:w="850" w:type="dxa"/>
          </w:tcPr>
          <w:p w14:paraId="0A051047" w14:textId="380C83E6" w:rsidR="005D6314" w:rsidRPr="008E4F31" w:rsidRDefault="008E4F31" w:rsidP="005D6314">
            <w:pPr>
              <w:ind w:firstLine="0"/>
              <w:rPr>
                <w:sz w:val="22"/>
                <w:szCs w:val="22"/>
              </w:rPr>
            </w:pPr>
            <w:r w:rsidRPr="008E4F31">
              <w:rPr>
                <w:sz w:val="22"/>
                <w:szCs w:val="22"/>
              </w:rPr>
              <w:t>~150</w:t>
            </w:r>
          </w:p>
        </w:tc>
      </w:tr>
      <w:tr w:rsidR="008E4F31" w14:paraId="7D6C588D" w14:textId="77777777" w:rsidTr="008E4F31">
        <w:tc>
          <w:tcPr>
            <w:tcW w:w="941" w:type="dxa"/>
          </w:tcPr>
          <w:p w14:paraId="56D06E9A" w14:textId="66F9DA25" w:rsidR="005D6314" w:rsidRPr="008E4F31" w:rsidRDefault="008E4F31" w:rsidP="005D6314">
            <w:pPr>
              <w:ind w:firstLine="0"/>
              <w:rPr>
                <w:sz w:val="22"/>
                <w:szCs w:val="22"/>
              </w:rPr>
            </w:pPr>
            <w:r w:rsidRPr="008E4F31">
              <w:rPr>
                <w:sz w:val="22"/>
                <w:szCs w:val="22"/>
              </w:rPr>
              <w:t>LYSO</w:t>
            </w:r>
          </w:p>
        </w:tc>
        <w:tc>
          <w:tcPr>
            <w:tcW w:w="982" w:type="dxa"/>
          </w:tcPr>
          <w:p w14:paraId="152FFBEA" w14:textId="5C65071F" w:rsidR="005D6314" w:rsidRPr="008E4F31" w:rsidRDefault="008E4F31" w:rsidP="005D6314">
            <w:pPr>
              <w:ind w:firstLine="0"/>
              <w:rPr>
                <w:sz w:val="22"/>
                <w:szCs w:val="22"/>
              </w:rPr>
            </w:pPr>
            <w:r w:rsidRPr="008E4F31">
              <w:rPr>
                <w:sz w:val="22"/>
                <w:szCs w:val="22"/>
              </w:rPr>
              <w:t>7,3</w:t>
            </w:r>
          </w:p>
        </w:tc>
        <w:tc>
          <w:tcPr>
            <w:tcW w:w="1418" w:type="dxa"/>
          </w:tcPr>
          <w:p w14:paraId="6CDFFE0C" w14:textId="3D1800E1" w:rsidR="005D6314" w:rsidRPr="008E4F31" w:rsidRDefault="008E4F31" w:rsidP="005D6314">
            <w:pPr>
              <w:ind w:firstLine="0"/>
              <w:rPr>
                <w:sz w:val="22"/>
                <w:szCs w:val="22"/>
              </w:rPr>
            </w:pPr>
            <w:r w:rsidRPr="008E4F31">
              <w:rPr>
                <w:sz w:val="22"/>
                <w:szCs w:val="22"/>
              </w:rPr>
              <w:t>1,81</w:t>
            </w:r>
          </w:p>
        </w:tc>
        <w:tc>
          <w:tcPr>
            <w:tcW w:w="1510" w:type="dxa"/>
          </w:tcPr>
          <w:p w14:paraId="6821FB7B" w14:textId="54130F90" w:rsidR="005D6314" w:rsidRPr="008E4F31" w:rsidRDefault="008E4F31" w:rsidP="005D6314">
            <w:pPr>
              <w:ind w:firstLine="0"/>
              <w:rPr>
                <w:sz w:val="22"/>
                <w:szCs w:val="22"/>
              </w:rPr>
            </w:pPr>
            <w:r w:rsidRPr="008E4F31">
              <w:rPr>
                <w:sz w:val="22"/>
                <w:szCs w:val="22"/>
              </w:rPr>
              <w:t>420</w:t>
            </w:r>
          </w:p>
        </w:tc>
        <w:tc>
          <w:tcPr>
            <w:tcW w:w="1681" w:type="dxa"/>
          </w:tcPr>
          <w:p w14:paraId="7AB997E3" w14:textId="3A2C5182" w:rsidR="005D6314" w:rsidRPr="008E4F31" w:rsidRDefault="008E4F31" w:rsidP="005D6314">
            <w:pPr>
              <w:ind w:firstLine="0"/>
              <w:rPr>
                <w:sz w:val="22"/>
                <w:szCs w:val="22"/>
              </w:rPr>
            </w:pPr>
            <w:r w:rsidRPr="008E4F31">
              <w:rPr>
                <w:sz w:val="22"/>
                <w:szCs w:val="22"/>
              </w:rPr>
              <w:t>4</w:t>
            </w:r>
          </w:p>
        </w:tc>
        <w:tc>
          <w:tcPr>
            <w:tcW w:w="1338" w:type="dxa"/>
          </w:tcPr>
          <w:p w14:paraId="3D04E97C" w14:textId="19BB0360" w:rsidR="005D6314" w:rsidRPr="008E4F31" w:rsidRDefault="008E4F31" w:rsidP="005D6314">
            <w:pPr>
              <w:ind w:firstLine="0"/>
              <w:rPr>
                <w:sz w:val="22"/>
                <w:szCs w:val="22"/>
              </w:rPr>
            </w:pPr>
            <w:r w:rsidRPr="008E4F31">
              <w:rPr>
                <w:sz w:val="22"/>
                <w:szCs w:val="22"/>
              </w:rPr>
              <w:t>33</w:t>
            </w:r>
          </w:p>
        </w:tc>
        <w:tc>
          <w:tcPr>
            <w:tcW w:w="850" w:type="dxa"/>
          </w:tcPr>
          <w:p w14:paraId="007E0401" w14:textId="65A6B381" w:rsidR="005D6314" w:rsidRPr="008E4F31" w:rsidRDefault="008E4F31" w:rsidP="008E4F31">
            <w:pPr>
              <w:keepNext/>
              <w:ind w:firstLine="0"/>
              <w:rPr>
                <w:sz w:val="22"/>
                <w:szCs w:val="22"/>
              </w:rPr>
            </w:pPr>
            <w:r w:rsidRPr="008E4F31">
              <w:rPr>
                <w:sz w:val="22"/>
                <w:szCs w:val="22"/>
              </w:rPr>
              <w:t>~25</w:t>
            </w:r>
          </w:p>
        </w:tc>
      </w:tr>
    </w:tbl>
    <w:p w14:paraId="4C0912FC" w14:textId="0C2AA2A4" w:rsidR="005D6314" w:rsidRDefault="00427296" w:rsidP="009D54D1">
      <w:pPr>
        <w:pStyle w:val="Kpalrs"/>
      </w:pPr>
      <w:r>
        <w:fldChar w:fldCharType="begin"/>
      </w:r>
      <w:r>
        <w:instrText xml:space="preserve"> STYLEREF 1 \s </w:instrText>
      </w:r>
      <w:r>
        <w:fldChar w:fldCharType="separate"/>
      </w:r>
      <w:r w:rsidR="00667604">
        <w:rPr>
          <w:noProof/>
        </w:rPr>
        <w:t>3</w:t>
      </w:r>
      <w:r>
        <w:fldChar w:fldCharType="end"/>
      </w:r>
      <w:r>
        <w:noBreakHyphen/>
      </w:r>
      <w:r>
        <w:fldChar w:fldCharType="begin"/>
      </w:r>
      <w:r>
        <w:instrText xml:space="preserve"> SEQ ábra \* ARABIC \s 1 </w:instrText>
      </w:r>
      <w:r>
        <w:fldChar w:fldCharType="separate"/>
      </w:r>
      <w:r w:rsidR="00667604">
        <w:rPr>
          <w:noProof/>
        </w:rPr>
        <w:t>8</w:t>
      </w:r>
      <w:r>
        <w:fldChar w:fldCharType="end"/>
      </w:r>
      <w:r w:rsidR="008E4F31">
        <w:t xml:space="preserve">. ábra Szcintillátorok összehasonlítása </w:t>
      </w:r>
      <w:r w:rsidR="008E4F31">
        <w:fldChar w:fldCharType="begin"/>
      </w:r>
      <w:r w:rsidR="008E4F31">
        <w:instrText xml:space="preserve"> REF _Ref174811772 \r \h </w:instrText>
      </w:r>
      <w:r w:rsidR="008E4F31">
        <w:fldChar w:fldCharType="separate"/>
      </w:r>
      <w:r w:rsidR="00667604">
        <w:t>[2]</w:t>
      </w:r>
      <w:r w:rsidR="008E4F31">
        <w:fldChar w:fldCharType="end"/>
      </w:r>
    </w:p>
    <w:p w14:paraId="4BD29151" w14:textId="10C7B526" w:rsidR="008E4F31" w:rsidRDefault="008E4F31" w:rsidP="008E4F31">
      <w:r>
        <w:t xml:space="preserve">A megfelelő szcintillátor kiválasztásához segítséget kértem Elek Richárdtól az  NNK </w:t>
      </w:r>
      <w:r w:rsidRPr="008E4F31">
        <w:t>Sugárbiológiai és Sugáregészségügyi Főosztály</w:t>
      </w:r>
      <w:r>
        <w:t>ának munkatársától. Valamint tesztelésre kölcsön</w:t>
      </w:r>
      <w:r w:rsidR="00934A0E">
        <w:t>kaptam</w:t>
      </w:r>
      <w:r>
        <w:t xml:space="preserve"> egy </w:t>
      </w:r>
      <w:proofErr w:type="spellStart"/>
      <w:r>
        <w:t>NaI</w:t>
      </w:r>
      <w:proofErr w:type="spellEnd"/>
      <w:r>
        <w:t>(</w:t>
      </w:r>
      <w:proofErr w:type="spellStart"/>
      <w:r>
        <w:t>Tl</w:t>
      </w:r>
      <w:proofErr w:type="spellEnd"/>
      <w:r>
        <w:t>)</w:t>
      </w:r>
      <w:r w:rsidR="00934A0E">
        <w:t xml:space="preserve"> szcintillátort.</w:t>
      </w:r>
    </w:p>
    <w:p w14:paraId="550F9FCE" w14:textId="4FF73F73" w:rsidR="008D7A8A" w:rsidRPr="008D7A8A" w:rsidRDefault="008E4F31" w:rsidP="00002E00">
      <w:pPr>
        <w:spacing w:after="0" w:line="240" w:lineRule="auto"/>
        <w:ind w:firstLine="0"/>
        <w:jc w:val="left"/>
      </w:pPr>
      <w:r>
        <w:br w:type="page"/>
      </w:r>
    </w:p>
    <w:p w14:paraId="008BD00B" w14:textId="62612C57" w:rsidR="000501F9" w:rsidRDefault="000501F9" w:rsidP="000501F9">
      <w:pPr>
        <w:pStyle w:val="Cmsor2"/>
      </w:pPr>
      <w:bookmarkStart w:id="10" w:name="_Toc175423780"/>
      <w:r>
        <w:lastRenderedPageBreak/>
        <w:t>Szcintillátor hatásfokának számítása</w:t>
      </w:r>
      <w:bookmarkEnd w:id="10"/>
    </w:p>
    <w:p w14:paraId="537290E1" w14:textId="267B3C5C" w:rsidR="008D7A8A" w:rsidRPr="00450A58" w:rsidRDefault="00450A58" w:rsidP="008D7A8A">
      <w:pPr>
        <w:rPr>
          <w:b/>
          <w:bCs/>
        </w:rPr>
      </w:pPr>
      <w:r>
        <w:rPr>
          <w:b/>
          <w:bCs/>
        </w:rPr>
        <w:t>LEHET EZT A FEJEZETET INKÁBB A MÉRÉSEKNÉL MINIMÁL TÁRGYALNI</w:t>
      </w:r>
    </w:p>
    <w:p w14:paraId="2529687D" w14:textId="1946DFC1" w:rsidR="005F620E" w:rsidRPr="008D7A8A" w:rsidRDefault="005F620E" w:rsidP="005F620E">
      <w:pPr>
        <w:spacing w:after="0" w:line="240" w:lineRule="auto"/>
        <w:ind w:firstLine="0"/>
        <w:jc w:val="left"/>
      </w:pPr>
      <w:r>
        <w:br w:type="page"/>
      </w:r>
    </w:p>
    <w:p w14:paraId="797C9C92" w14:textId="7376CAAB" w:rsidR="00DA74F6" w:rsidRDefault="00DA74F6" w:rsidP="00DA74F6">
      <w:pPr>
        <w:pStyle w:val="Cmsor2"/>
      </w:pPr>
      <w:bookmarkStart w:id="11" w:name="_Ref174742236"/>
      <w:bookmarkStart w:id="12" w:name="_Toc175423781"/>
      <w:r>
        <w:lastRenderedPageBreak/>
        <w:t>Detektor kiválasztása</w:t>
      </w:r>
      <w:bookmarkEnd w:id="11"/>
      <w:bookmarkEnd w:id="12"/>
    </w:p>
    <w:p w14:paraId="6D2CE8EB" w14:textId="06EBF204" w:rsidR="008D7A8A" w:rsidRDefault="008E6B30" w:rsidP="008D7A8A">
      <w:r>
        <w:t xml:space="preserve">A detektor feladata a szcintillátorból kilépő fotonok detektálása. Nagyságrendre olyan x0000 számban </w:t>
      </w:r>
      <w:r w:rsidR="00123D19">
        <w:t>érkeznek fotonok a detektorra</w:t>
      </w:r>
      <w:r>
        <w:t xml:space="preserve"> (Cs137 667keV γ-fotont bocsájt ki ami </w:t>
      </w:r>
      <w:proofErr w:type="spellStart"/>
      <w:r>
        <w:t>NaI</w:t>
      </w:r>
      <w:proofErr w:type="spellEnd"/>
      <w:r>
        <w:t>(</w:t>
      </w:r>
      <w:proofErr w:type="spellStart"/>
      <w:r>
        <w:t>Tl</w:t>
      </w:r>
      <w:proofErr w:type="spellEnd"/>
      <w:r>
        <w:t>) szcintillátor ~36000 foton állít elő)</w:t>
      </w:r>
      <w:r w:rsidR="00123D19">
        <w:t>. Ez soknak tűnik, viszont egyáltalán nem az, így speciális elektronikára lesz szükség a fotonok mérhető villamos jellé való konverziójához.</w:t>
      </w:r>
      <w:r w:rsidR="00A15A74">
        <w:t xml:space="preserve"> Az irodalomkutatás során 3 fajta detektortípust találtam:</w:t>
      </w:r>
    </w:p>
    <w:p w14:paraId="1A03D9EF" w14:textId="25F02E0E" w:rsidR="00A15A74" w:rsidRDefault="00A15A74" w:rsidP="00A15A74">
      <w:pPr>
        <w:pStyle w:val="Listaszerbekezds"/>
        <w:numPr>
          <w:ilvl w:val="0"/>
          <w:numId w:val="38"/>
        </w:numPr>
      </w:pPr>
      <w:proofErr w:type="spellStart"/>
      <w:r>
        <w:t>Fotoelektronsokszorozó</w:t>
      </w:r>
      <w:proofErr w:type="spellEnd"/>
      <w:r>
        <w:t>-cső</w:t>
      </w:r>
    </w:p>
    <w:p w14:paraId="139EAE96" w14:textId="5686EB77" w:rsidR="00A15A74" w:rsidRDefault="00A15A74" w:rsidP="00A15A74">
      <w:pPr>
        <w:pStyle w:val="Listaszerbekezds"/>
        <w:numPr>
          <w:ilvl w:val="0"/>
          <w:numId w:val="38"/>
        </w:numPr>
      </w:pPr>
      <w:r>
        <w:t>APD (</w:t>
      </w:r>
      <w:proofErr w:type="spellStart"/>
      <w:r>
        <w:t>Avalanche</w:t>
      </w:r>
      <w:proofErr w:type="spellEnd"/>
      <w:r>
        <w:t xml:space="preserve"> </w:t>
      </w:r>
      <w:proofErr w:type="spellStart"/>
      <w:r>
        <w:t>Photodiode</w:t>
      </w:r>
      <w:proofErr w:type="spellEnd"/>
      <w:r>
        <w:t>)</w:t>
      </w:r>
    </w:p>
    <w:p w14:paraId="64A7EE2F" w14:textId="3D48DB90" w:rsidR="00A15A74" w:rsidRDefault="00A15A74" w:rsidP="00A15A74">
      <w:pPr>
        <w:pStyle w:val="Listaszerbekezds"/>
        <w:numPr>
          <w:ilvl w:val="0"/>
          <w:numId w:val="38"/>
        </w:numPr>
      </w:pPr>
      <w:proofErr w:type="spellStart"/>
      <w:r>
        <w:t>SiPM</w:t>
      </w:r>
      <w:proofErr w:type="spellEnd"/>
      <w:r>
        <w:t xml:space="preserve"> (</w:t>
      </w:r>
      <w:proofErr w:type="spellStart"/>
      <w:r>
        <w:t>Silicon</w:t>
      </w:r>
      <w:proofErr w:type="spellEnd"/>
      <w:r>
        <w:t xml:space="preserve"> </w:t>
      </w:r>
      <w:proofErr w:type="spellStart"/>
      <w:r>
        <w:t>Photomultiplier</w:t>
      </w:r>
      <w:proofErr w:type="spellEnd"/>
      <w:r>
        <w:t>)</w:t>
      </w:r>
    </w:p>
    <w:p w14:paraId="6149E1A3" w14:textId="77777777" w:rsidR="00A15A74" w:rsidRDefault="00A15A74" w:rsidP="00A15A74">
      <w:pPr>
        <w:ind w:firstLine="0"/>
      </w:pPr>
    </w:p>
    <w:p w14:paraId="5B3653F2" w14:textId="361459C4" w:rsidR="00A15A74" w:rsidRDefault="00A15A74" w:rsidP="00A15A74">
      <w:pPr>
        <w:ind w:firstLine="0"/>
        <w:rPr>
          <w:b/>
          <w:bCs/>
          <w:sz w:val="28"/>
          <w:szCs w:val="28"/>
        </w:rPr>
      </w:pPr>
      <w:proofErr w:type="spellStart"/>
      <w:r>
        <w:rPr>
          <w:b/>
          <w:bCs/>
          <w:sz w:val="28"/>
          <w:szCs w:val="28"/>
        </w:rPr>
        <w:t>Fotoelektronsokszorozó</w:t>
      </w:r>
      <w:proofErr w:type="spellEnd"/>
      <w:r>
        <w:rPr>
          <w:b/>
          <w:bCs/>
          <w:sz w:val="28"/>
          <w:szCs w:val="28"/>
        </w:rPr>
        <w:t>-cső (PMT)</w:t>
      </w:r>
    </w:p>
    <w:p w14:paraId="28B0B59B" w14:textId="6816C6A6" w:rsidR="009D54D1" w:rsidRDefault="00A15A74" w:rsidP="009D54D1">
      <w:pPr>
        <w:ind w:firstLine="0"/>
      </w:pPr>
      <w:r>
        <w:t xml:space="preserve">A PMT a szcintillátor által keltett fotonokat egy </w:t>
      </w:r>
      <w:proofErr w:type="spellStart"/>
      <w:r>
        <w:t>fotkatód</w:t>
      </w:r>
      <w:proofErr w:type="spellEnd"/>
      <w:r>
        <w:t xml:space="preserve"> segítségével </w:t>
      </w:r>
      <w:proofErr w:type="spellStart"/>
      <w:r>
        <w:t>fotoelektronokká</w:t>
      </w:r>
      <w:proofErr w:type="spellEnd"/>
      <w:r>
        <w:t xml:space="preserve"> alakítja, majd ezeket a </w:t>
      </w:r>
      <w:proofErr w:type="spellStart"/>
      <w:r>
        <w:t>fotoelektronokat</w:t>
      </w:r>
      <w:proofErr w:type="spellEnd"/>
      <w:r>
        <w:t xml:space="preserve"> dinódák segítségével sokszorozza, majd az anódon összegyűjti őket. </w:t>
      </w:r>
      <w:r w:rsidR="006F6209">
        <w:t>A PMT-k hatásfoka ~25% körüli és erősítésük tipikus értéke 10</w:t>
      </w:r>
      <w:r w:rsidR="006F6209">
        <w:rPr>
          <w:vertAlign w:val="superscript"/>
        </w:rPr>
        <w:t>6</w:t>
      </w:r>
      <w:r w:rsidR="006F6209">
        <w:t>-10</w:t>
      </w:r>
      <w:r w:rsidR="006F6209">
        <w:rPr>
          <w:vertAlign w:val="superscript"/>
        </w:rPr>
        <w:t>8</w:t>
      </w:r>
      <w:r w:rsidR="006F6209">
        <w:t xml:space="preserve"> közötti. A cső </w:t>
      </w:r>
      <w:proofErr w:type="spellStart"/>
      <w:r w:rsidR="006F6209">
        <w:t>belsejében</w:t>
      </w:r>
      <w:proofErr w:type="spellEnd"/>
      <w:r w:rsidR="006F6209">
        <w:t xml:space="preserve"> vákuum van, így kis mechanikai sérülés hatására is </w:t>
      </w:r>
      <w:proofErr w:type="spellStart"/>
      <w:r w:rsidR="006F6209">
        <w:t>tönkremehet</w:t>
      </w:r>
      <w:proofErr w:type="spellEnd"/>
      <w:r w:rsidR="006F6209">
        <w:t>.</w:t>
      </w:r>
      <w:r w:rsidR="0070111D">
        <w:t xml:space="preserve"> További hátrány, hogy nagyon magas (800-2000V) stabil tápfeszültséget igényel, valamint fizikai méretei is igen nagyok így hordozható eszközbe való integrálását nehézkessé teszi. </w:t>
      </w:r>
      <w:r w:rsidR="009D54D1">
        <w:t>Előnye, hogy a hőmérséklet változást igen jól tűri és az elektromos zaja is kicsi.</w:t>
      </w:r>
      <w:r w:rsidR="009D54D1">
        <w:fldChar w:fldCharType="begin"/>
      </w:r>
      <w:r w:rsidR="009D54D1">
        <w:instrText xml:space="preserve"> REF _Ref174811772 \r \h </w:instrText>
      </w:r>
      <w:r w:rsidR="009D54D1">
        <w:fldChar w:fldCharType="separate"/>
      </w:r>
      <w:r w:rsidR="00667604">
        <w:t>[2]</w:t>
      </w:r>
      <w:r w:rsidR="009D54D1">
        <w:fldChar w:fldCharType="end"/>
      </w:r>
      <w:r w:rsidR="009D54D1">
        <w:t xml:space="preserve"> </w:t>
      </w:r>
    </w:p>
    <w:p w14:paraId="7CF03AFF" w14:textId="77777777" w:rsidR="009D54D1" w:rsidRDefault="009D54D1" w:rsidP="009D54D1">
      <w:pPr>
        <w:pStyle w:val="Kp"/>
      </w:pPr>
      <w:r>
        <w:rPr>
          <w:noProof/>
        </w:rPr>
        <w:drawing>
          <wp:inline distT="0" distB="0" distL="0" distR="0" wp14:anchorId="538C8605" wp14:editId="56D01E8C">
            <wp:extent cx="5400040" cy="2160270"/>
            <wp:effectExtent l="0" t="0" r="0" b="0"/>
            <wp:docPr id="590018673" name="Kép 15"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18673" name="Kép 15" descr="A képen szöveg, Betűtípus, képernyőkép, Grafika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160270"/>
                    </a:xfrm>
                    <a:prstGeom prst="rect">
                      <a:avLst/>
                    </a:prstGeom>
                  </pic:spPr>
                </pic:pic>
              </a:graphicData>
            </a:graphic>
          </wp:inline>
        </w:drawing>
      </w:r>
    </w:p>
    <w:p w14:paraId="5033563C" w14:textId="08AB4238" w:rsidR="009D54D1" w:rsidRDefault="00427296" w:rsidP="009D54D1">
      <w:pPr>
        <w:pStyle w:val="Kpalrs"/>
      </w:pPr>
      <w:r>
        <w:fldChar w:fldCharType="begin"/>
      </w:r>
      <w:r>
        <w:instrText xml:space="preserve"> STYLEREF 1 \s </w:instrText>
      </w:r>
      <w:r>
        <w:fldChar w:fldCharType="separate"/>
      </w:r>
      <w:r w:rsidR="00667604">
        <w:rPr>
          <w:noProof/>
        </w:rPr>
        <w:t>3</w:t>
      </w:r>
      <w:r>
        <w:fldChar w:fldCharType="end"/>
      </w:r>
      <w:r>
        <w:noBreakHyphen/>
      </w:r>
      <w:r>
        <w:fldChar w:fldCharType="begin"/>
      </w:r>
      <w:r>
        <w:instrText xml:space="preserve"> SEQ ábra \* ARABIC \s 1 </w:instrText>
      </w:r>
      <w:r>
        <w:fldChar w:fldCharType="separate"/>
      </w:r>
      <w:r w:rsidR="00667604">
        <w:rPr>
          <w:noProof/>
        </w:rPr>
        <w:t>9</w:t>
      </w:r>
      <w:r>
        <w:fldChar w:fldCharType="end"/>
      </w:r>
      <w:r w:rsidR="009D54D1">
        <w:t>. ábra PMT felépítése</w:t>
      </w:r>
      <w:r w:rsidR="00886E2C">
        <w:t xml:space="preserve"> </w:t>
      </w:r>
      <w:r w:rsidR="00886E2C">
        <w:fldChar w:fldCharType="begin"/>
      </w:r>
      <w:r w:rsidR="00886E2C">
        <w:instrText xml:space="preserve"> REF _Ref174819240 \r \h </w:instrText>
      </w:r>
      <w:r w:rsidR="00886E2C">
        <w:fldChar w:fldCharType="separate"/>
      </w:r>
      <w:r w:rsidR="00667604">
        <w:t>[8]</w:t>
      </w:r>
      <w:r w:rsidR="00886E2C">
        <w:fldChar w:fldCharType="end"/>
      </w:r>
    </w:p>
    <w:p w14:paraId="4A9AC334" w14:textId="77777777" w:rsidR="009D54D1" w:rsidRDefault="009D54D1" w:rsidP="009D54D1">
      <w:pPr>
        <w:ind w:firstLine="0"/>
      </w:pPr>
    </w:p>
    <w:p w14:paraId="17A78EBC" w14:textId="221DCA15" w:rsidR="001308E1" w:rsidRDefault="001308E1" w:rsidP="001308E1">
      <w:pPr>
        <w:ind w:firstLine="0"/>
        <w:rPr>
          <w:b/>
          <w:bCs/>
          <w:sz w:val="28"/>
          <w:szCs w:val="28"/>
        </w:rPr>
      </w:pPr>
      <w:proofErr w:type="spellStart"/>
      <w:r>
        <w:rPr>
          <w:b/>
          <w:bCs/>
          <w:sz w:val="28"/>
          <w:szCs w:val="28"/>
        </w:rPr>
        <w:lastRenderedPageBreak/>
        <w:t>Avalanche</w:t>
      </w:r>
      <w:proofErr w:type="spellEnd"/>
      <w:r>
        <w:rPr>
          <w:b/>
          <w:bCs/>
          <w:sz w:val="28"/>
          <w:szCs w:val="28"/>
        </w:rPr>
        <w:t xml:space="preserve"> </w:t>
      </w:r>
      <w:proofErr w:type="spellStart"/>
      <w:r>
        <w:rPr>
          <w:b/>
          <w:bCs/>
          <w:sz w:val="28"/>
          <w:szCs w:val="28"/>
        </w:rPr>
        <w:t>Photodiode</w:t>
      </w:r>
      <w:proofErr w:type="spellEnd"/>
      <w:r>
        <w:rPr>
          <w:b/>
          <w:bCs/>
          <w:sz w:val="28"/>
          <w:szCs w:val="28"/>
        </w:rPr>
        <w:t xml:space="preserve"> (APD)</w:t>
      </w:r>
    </w:p>
    <w:p w14:paraId="4B87DEB3" w14:textId="415511A4" w:rsidR="001308E1" w:rsidRPr="001308E1" w:rsidRDefault="001308E1" w:rsidP="001308E1">
      <w:r>
        <w:t>Az APD egy PIN speciális PIN dióda, amit a záróirányú letörési tartományban kell üzemeltetni, ahol egy foton becsapódási ionizációjának hatására belső erősítés jön létre. Előnye, hogy jóval magasabb a detektálási hatásfoka mint a PMT-</w:t>
      </w:r>
      <w:proofErr w:type="spellStart"/>
      <w:r>
        <w:t>nek</w:t>
      </w:r>
      <w:proofErr w:type="spellEnd"/>
      <w:r>
        <w:t xml:space="preserve"> és viszonylag olcsó</w:t>
      </w:r>
      <w:r w:rsidR="00704276">
        <w:t xml:space="preserve"> könnyen beszerezhető</w:t>
      </w:r>
      <w:r>
        <w:t xml:space="preserve"> eszköz</w:t>
      </w:r>
      <w:r w:rsidR="00704276">
        <w:t xml:space="preserve"> </w:t>
      </w:r>
      <w:r>
        <w:t>. Hátránya, hogy erősítése nagyon kicsi (~100) és a kimeneti jel/zaj viszonya is jóval elmarad a PMT-</w:t>
      </w:r>
      <w:proofErr w:type="spellStart"/>
      <w:r>
        <w:t>től</w:t>
      </w:r>
      <w:proofErr w:type="spellEnd"/>
      <w:r>
        <w:t>. Továbbá kisebb feszültséget igényel (100-200V), mint egy PMT, ez viszont még mindig elég magas.</w:t>
      </w:r>
      <w:r w:rsidR="00704276">
        <w:fldChar w:fldCharType="begin"/>
      </w:r>
      <w:r w:rsidR="00704276">
        <w:instrText xml:space="preserve"> REF _Ref174820083 \r \h </w:instrText>
      </w:r>
      <w:r w:rsidR="00704276">
        <w:fldChar w:fldCharType="separate"/>
      </w:r>
      <w:r w:rsidR="00667604">
        <w:t>[29]</w:t>
      </w:r>
      <w:r w:rsidR="00704276">
        <w:fldChar w:fldCharType="end"/>
      </w:r>
    </w:p>
    <w:p w14:paraId="2FB53392" w14:textId="77777777" w:rsidR="00704276" w:rsidRDefault="00704276" w:rsidP="00704276">
      <w:pPr>
        <w:pStyle w:val="Kp"/>
      </w:pPr>
      <w:r>
        <w:rPr>
          <w:noProof/>
        </w:rPr>
        <w:drawing>
          <wp:inline distT="0" distB="0" distL="0" distR="0" wp14:anchorId="11FB90DC" wp14:editId="5C7130E3">
            <wp:extent cx="2214821" cy="1200150"/>
            <wp:effectExtent l="0" t="0" r="0" b="0"/>
            <wp:docPr id="824795725" name="Kép 16" descr="A képen elektroncső, művészet látható&#10;&#10;Automatikusan generált leírás közepes megbízhatósá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95725" name="Kép 16" descr="A képen elektroncső, művészet látható&#10;&#10;Automatikusan generált leírás közepes megbízhatósággal"/>
                    <pic:cNvPicPr/>
                  </pic:nvPicPr>
                  <pic:blipFill rotWithShape="1">
                    <a:blip r:embed="rId23" cstate="print">
                      <a:extLst>
                        <a:ext uri="{28A0092B-C50C-407E-A947-70E740481C1C}">
                          <a14:useLocalDpi xmlns:a14="http://schemas.microsoft.com/office/drawing/2010/main" val="0"/>
                        </a:ext>
                      </a:extLst>
                    </a:blip>
                    <a:srcRect l="15470" t="10933" r="14744" b="8892"/>
                    <a:stretch/>
                  </pic:blipFill>
                  <pic:spPr bwMode="auto">
                    <a:xfrm>
                      <a:off x="0" y="0"/>
                      <a:ext cx="2238285" cy="1212865"/>
                    </a:xfrm>
                    <a:prstGeom prst="rect">
                      <a:avLst/>
                    </a:prstGeom>
                    <a:ln>
                      <a:noFill/>
                    </a:ln>
                    <a:extLst>
                      <a:ext uri="{53640926-AAD7-44D8-BBD7-CCE9431645EC}">
                        <a14:shadowObscured xmlns:a14="http://schemas.microsoft.com/office/drawing/2010/main"/>
                      </a:ext>
                    </a:extLst>
                  </pic:spPr>
                </pic:pic>
              </a:graphicData>
            </a:graphic>
          </wp:inline>
        </w:drawing>
      </w:r>
    </w:p>
    <w:p w14:paraId="51564CF3" w14:textId="08E4CCEB" w:rsidR="00886E2C" w:rsidRDefault="00427296" w:rsidP="00704276">
      <w:pPr>
        <w:pStyle w:val="Kpalrs"/>
      </w:pPr>
      <w:r>
        <w:fldChar w:fldCharType="begin"/>
      </w:r>
      <w:r>
        <w:instrText xml:space="preserve"> STYLEREF 1 \s </w:instrText>
      </w:r>
      <w:r>
        <w:fldChar w:fldCharType="separate"/>
      </w:r>
      <w:r w:rsidR="00667604">
        <w:rPr>
          <w:noProof/>
        </w:rPr>
        <w:t>3</w:t>
      </w:r>
      <w:r>
        <w:fldChar w:fldCharType="end"/>
      </w:r>
      <w:r>
        <w:noBreakHyphen/>
      </w:r>
      <w:r>
        <w:fldChar w:fldCharType="begin"/>
      </w:r>
      <w:r>
        <w:instrText xml:space="preserve"> SEQ ábra \* ARABIC \s 1 </w:instrText>
      </w:r>
      <w:r>
        <w:fldChar w:fldCharType="separate"/>
      </w:r>
      <w:r w:rsidR="00667604">
        <w:rPr>
          <w:noProof/>
        </w:rPr>
        <w:t>10</w:t>
      </w:r>
      <w:r>
        <w:fldChar w:fldCharType="end"/>
      </w:r>
      <w:r w:rsidR="00704276">
        <w:t xml:space="preserve">. ábra APD detektor </w:t>
      </w:r>
      <w:r w:rsidR="00704276">
        <w:fldChar w:fldCharType="begin"/>
      </w:r>
      <w:r w:rsidR="00704276">
        <w:instrText xml:space="preserve"> REF _Ref174820083 \r \h </w:instrText>
      </w:r>
      <w:r w:rsidR="00704276">
        <w:fldChar w:fldCharType="separate"/>
      </w:r>
      <w:r w:rsidR="00667604">
        <w:t>[29]</w:t>
      </w:r>
      <w:r w:rsidR="00704276">
        <w:fldChar w:fldCharType="end"/>
      </w:r>
    </w:p>
    <w:p w14:paraId="73B5534E" w14:textId="4947CD5E" w:rsidR="00704276" w:rsidRDefault="00704276" w:rsidP="00704276">
      <w:pPr>
        <w:ind w:firstLine="0"/>
        <w:rPr>
          <w:b/>
          <w:bCs/>
          <w:sz w:val="28"/>
          <w:szCs w:val="28"/>
        </w:rPr>
      </w:pPr>
      <w:proofErr w:type="spellStart"/>
      <w:r>
        <w:rPr>
          <w:b/>
          <w:bCs/>
          <w:sz w:val="28"/>
          <w:szCs w:val="28"/>
        </w:rPr>
        <w:t>Silicon</w:t>
      </w:r>
      <w:proofErr w:type="spellEnd"/>
      <w:r>
        <w:rPr>
          <w:b/>
          <w:bCs/>
          <w:sz w:val="28"/>
          <w:szCs w:val="28"/>
        </w:rPr>
        <w:t xml:space="preserve"> </w:t>
      </w:r>
      <w:proofErr w:type="spellStart"/>
      <w:r>
        <w:rPr>
          <w:b/>
          <w:bCs/>
          <w:sz w:val="28"/>
          <w:szCs w:val="28"/>
        </w:rPr>
        <w:t>Photomultiplier</w:t>
      </w:r>
      <w:proofErr w:type="spellEnd"/>
      <w:r>
        <w:rPr>
          <w:b/>
          <w:bCs/>
          <w:sz w:val="28"/>
          <w:szCs w:val="28"/>
        </w:rPr>
        <w:t xml:space="preserve"> (</w:t>
      </w:r>
      <w:proofErr w:type="spellStart"/>
      <w:r>
        <w:rPr>
          <w:b/>
          <w:bCs/>
          <w:sz w:val="28"/>
          <w:szCs w:val="28"/>
        </w:rPr>
        <w:t>SiPM</w:t>
      </w:r>
      <w:proofErr w:type="spellEnd"/>
      <w:r>
        <w:rPr>
          <w:b/>
          <w:bCs/>
          <w:sz w:val="28"/>
          <w:szCs w:val="28"/>
        </w:rPr>
        <w:t>)</w:t>
      </w:r>
    </w:p>
    <w:p w14:paraId="4EB6FB67" w14:textId="43576307" w:rsidR="008035A4" w:rsidRDefault="008035A4" w:rsidP="00067300">
      <w:r>
        <w:t xml:space="preserve">Az </w:t>
      </w:r>
      <w:proofErr w:type="spellStart"/>
      <w:r>
        <w:t>SiPM</w:t>
      </w:r>
      <w:proofErr w:type="spellEnd"/>
      <w:r>
        <w:t xml:space="preserve"> detektorok egyesítik az APD és PMT detektorok kedvező tulajdonságait. Az </w:t>
      </w:r>
      <w:proofErr w:type="spellStart"/>
      <w:r>
        <w:t>SiPM</w:t>
      </w:r>
      <w:proofErr w:type="spellEnd"/>
      <w:r>
        <w:t xml:space="preserve"> detektorokat kedvező áruk, kis méretük, jó hatásfok jellemzi. Alacsony feszültséget </w:t>
      </w:r>
      <w:proofErr w:type="spellStart"/>
      <w:r>
        <w:t>ígényelnek</w:t>
      </w:r>
      <w:proofErr w:type="spellEnd"/>
      <w:r>
        <w:t xml:space="preserve"> (~30V), viszont hátrányuk, hogy az általános </w:t>
      </w:r>
      <w:proofErr w:type="spellStart"/>
      <w:r>
        <w:t>tokozási</w:t>
      </w:r>
      <w:proofErr w:type="spellEnd"/>
      <w:r>
        <w:t xml:space="preserve"> formájuk miatt a kézi forrasztásuk nehézkes.</w:t>
      </w:r>
      <w:r w:rsidR="00067300">
        <w:t xml:space="preserve"> </w:t>
      </w:r>
      <w:r>
        <w:t xml:space="preserve">Egy </w:t>
      </w:r>
      <w:proofErr w:type="spellStart"/>
      <w:r>
        <w:t>SiPM</w:t>
      </w:r>
      <w:proofErr w:type="spellEnd"/>
      <w:r>
        <w:t xml:space="preserve"> detektor </w:t>
      </w:r>
      <w:proofErr w:type="spellStart"/>
      <w:r>
        <w:t>belsejében</w:t>
      </w:r>
      <w:proofErr w:type="spellEnd"/>
      <w:r>
        <w:t xml:space="preserve"> több ezer elemi fotodióda található, ezen diódáknak az elnevezése SPAD (</w:t>
      </w:r>
      <w:proofErr w:type="spellStart"/>
      <w:r>
        <w:t>Single</w:t>
      </w:r>
      <w:proofErr w:type="spellEnd"/>
      <w:r>
        <w:t xml:space="preserve"> Photon </w:t>
      </w:r>
      <w:proofErr w:type="spellStart"/>
      <w:r>
        <w:t>Avalanche</w:t>
      </w:r>
      <w:proofErr w:type="spellEnd"/>
      <w:r>
        <w:t xml:space="preserve"> </w:t>
      </w:r>
      <w:proofErr w:type="spellStart"/>
      <w:r>
        <w:t>Diode</w:t>
      </w:r>
      <w:proofErr w:type="spellEnd"/>
      <w:r>
        <w:t xml:space="preserve">). Az SPAD-ok egymással párhuzamosan vannak kapcsolva. Ezen diódák letörési feszültségtartomány felett üzemelnek, így egy foton becsapódása már önfenntartó elektronlavinát idéz elő. Azért, hogy a lavina ne maradjon fenn, egy kioltó ellenállás van minden elemi diódával sorosan kötve, ez biztosítja, hogy a foton becsapódása után pár tíz </w:t>
      </w:r>
      <w:proofErr w:type="spellStart"/>
      <w:r>
        <w:t>nanoszekundum</w:t>
      </w:r>
      <w:proofErr w:type="spellEnd"/>
      <w:r>
        <w:t xml:space="preserve"> elteltével a dióda visszaálljon az alapállapotába</w:t>
      </w:r>
      <w:r w:rsidR="00067300">
        <w:t xml:space="preserve">. </w:t>
      </w:r>
      <w:r w:rsidR="00067300">
        <w:fldChar w:fldCharType="begin"/>
      </w:r>
      <w:r w:rsidR="00067300">
        <w:instrText xml:space="preserve"> REF _Ref174820083 \r \h </w:instrText>
      </w:r>
      <w:r w:rsidR="00067300">
        <w:fldChar w:fldCharType="separate"/>
      </w:r>
      <w:r w:rsidR="00667604">
        <w:t>[29]</w:t>
      </w:r>
      <w:r w:rsidR="00067300">
        <w:fldChar w:fldCharType="end"/>
      </w:r>
      <w:r w:rsidR="00067300">
        <w:t xml:space="preserve">  </w:t>
      </w:r>
      <w:r w:rsidR="00067300">
        <w:fldChar w:fldCharType="begin"/>
      </w:r>
      <w:r w:rsidR="00067300">
        <w:instrText xml:space="preserve"> REF _Ref174822048 \r \h </w:instrText>
      </w:r>
      <w:r w:rsidR="00067300">
        <w:fldChar w:fldCharType="separate"/>
      </w:r>
      <w:r w:rsidR="00667604">
        <w:t>[30]</w:t>
      </w:r>
      <w:r w:rsidR="00067300">
        <w:fldChar w:fldCharType="end"/>
      </w:r>
    </w:p>
    <w:p w14:paraId="3B2A521B" w14:textId="77777777" w:rsidR="00067300" w:rsidRDefault="008035A4" w:rsidP="00067300">
      <w:pPr>
        <w:pStyle w:val="Kp"/>
      </w:pPr>
      <w:r>
        <w:rPr>
          <w:noProof/>
        </w:rPr>
        <w:drawing>
          <wp:inline distT="0" distB="0" distL="0" distR="0" wp14:anchorId="3E2A130D" wp14:editId="71092E79">
            <wp:extent cx="3314700" cy="1212218"/>
            <wp:effectExtent l="0" t="0" r="0" b="6985"/>
            <wp:docPr id="1099921687" name="Kép 17" descr="A képen diagram, sor, rajz,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21687" name="Kép 17" descr="A képen diagram, sor, rajz, tervezés látható&#10;&#10;Automatikusan generált leírá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64770" cy="1267100"/>
                    </a:xfrm>
                    <a:prstGeom prst="rect">
                      <a:avLst/>
                    </a:prstGeom>
                  </pic:spPr>
                </pic:pic>
              </a:graphicData>
            </a:graphic>
          </wp:inline>
        </w:drawing>
      </w:r>
    </w:p>
    <w:bookmarkStart w:id="13" w:name="_Ref174822291"/>
    <w:p w14:paraId="522A4244" w14:textId="319FE1E3" w:rsidR="008035A4" w:rsidRDefault="00427296" w:rsidP="00067300">
      <w:pPr>
        <w:pStyle w:val="Kpalrs"/>
      </w:pPr>
      <w:r>
        <w:fldChar w:fldCharType="begin"/>
      </w:r>
      <w:r>
        <w:instrText xml:space="preserve"> STYLEREF 1 \s </w:instrText>
      </w:r>
      <w:r>
        <w:fldChar w:fldCharType="separate"/>
      </w:r>
      <w:r w:rsidR="00667604">
        <w:rPr>
          <w:noProof/>
        </w:rPr>
        <w:t>3</w:t>
      </w:r>
      <w:r>
        <w:fldChar w:fldCharType="end"/>
      </w:r>
      <w:r>
        <w:noBreakHyphen/>
      </w:r>
      <w:r>
        <w:fldChar w:fldCharType="begin"/>
      </w:r>
      <w:r>
        <w:instrText xml:space="preserve"> SEQ ábra \* ARABIC \s 1 </w:instrText>
      </w:r>
      <w:r>
        <w:fldChar w:fldCharType="separate"/>
      </w:r>
      <w:r w:rsidR="00667604">
        <w:rPr>
          <w:noProof/>
        </w:rPr>
        <w:t>11</w:t>
      </w:r>
      <w:r>
        <w:fldChar w:fldCharType="end"/>
      </w:r>
      <w:r w:rsidR="00067300">
        <w:t xml:space="preserve">. ábra </w:t>
      </w:r>
      <w:proofErr w:type="spellStart"/>
      <w:r w:rsidR="00067300">
        <w:t>SiPM</w:t>
      </w:r>
      <w:proofErr w:type="spellEnd"/>
      <w:r w:rsidR="00067300">
        <w:t xml:space="preserve"> felépítése és működése </w:t>
      </w:r>
      <w:r w:rsidR="00067300">
        <w:fldChar w:fldCharType="begin"/>
      </w:r>
      <w:r w:rsidR="00067300">
        <w:instrText xml:space="preserve"> REF _Ref174822048 \r \h </w:instrText>
      </w:r>
      <w:r w:rsidR="00067300">
        <w:fldChar w:fldCharType="separate"/>
      </w:r>
      <w:r w:rsidR="00667604">
        <w:t>[30]</w:t>
      </w:r>
      <w:r w:rsidR="00067300">
        <w:fldChar w:fldCharType="end"/>
      </w:r>
      <w:bookmarkEnd w:id="13"/>
    </w:p>
    <w:p w14:paraId="20B23E35" w14:textId="358075BB" w:rsidR="000F719D" w:rsidRDefault="00142E34" w:rsidP="00142E34">
      <w:r>
        <w:lastRenderedPageBreak/>
        <w:t>A kiválasztási folyamat egyszerűsítése érdekében egy táblázatban gyűjtöttem össze a fentebb tárgyalt detektorok főbb jellemzőit:</w:t>
      </w:r>
    </w:p>
    <w:tbl>
      <w:tblPr>
        <w:tblStyle w:val="Rcsostblzat"/>
        <w:tblW w:w="0" w:type="auto"/>
        <w:tblLook w:val="04A0" w:firstRow="1" w:lastRow="0" w:firstColumn="1" w:lastColumn="0" w:noHBand="0" w:noVBand="1"/>
      </w:tblPr>
      <w:tblGrid>
        <w:gridCol w:w="2180"/>
        <w:gridCol w:w="2180"/>
        <w:gridCol w:w="2180"/>
        <w:gridCol w:w="2180"/>
      </w:tblGrid>
      <w:tr w:rsidR="0044759A" w14:paraId="703CA1DE" w14:textId="77777777" w:rsidTr="0044759A">
        <w:tc>
          <w:tcPr>
            <w:tcW w:w="2180" w:type="dxa"/>
            <w:vAlign w:val="center"/>
          </w:tcPr>
          <w:p w14:paraId="3BC9F327" w14:textId="77777777" w:rsidR="0044759A" w:rsidRDefault="0044759A" w:rsidP="0044759A">
            <w:pPr>
              <w:ind w:firstLine="0"/>
              <w:jc w:val="center"/>
            </w:pPr>
          </w:p>
        </w:tc>
        <w:tc>
          <w:tcPr>
            <w:tcW w:w="2180" w:type="dxa"/>
            <w:vAlign w:val="center"/>
          </w:tcPr>
          <w:p w14:paraId="4D81FCD4" w14:textId="0539733A" w:rsidR="0044759A" w:rsidRDefault="0044759A" w:rsidP="0044759A">
            <w:pPr>
              <w:ind w:firstLine="0"/>
              <w:jc w:val="center"/>
            </w:pPr>
            <w:r>
              <w:t>PMT</w:t>
            </w:r>
          </w:p>
        </w:tc>
        <w:tc>
          <w:tcPr>
            <w:tcW w:w="2180" w:type="dxa"/>
            <w:vAlign w:val="center"/>
          </w:tcPr>
          <w:p w14:paraId="5B578EC9" w14:textId="006A0992" w:rsidR="0044759A" w:rsidRDefault="0044759A" w:rsidP="0044759A">
            <w:pPr>
              <w:ind w:firstLine="0"/>
              <w:jc w:val="center"/>
            </w:pPr>
            <w:r>
              <w:t>APD</w:t>
            </w:r>
          </w:p>
        </w:tc>
        <w:tc>
          <w:tcPr>
            <w:tcW w:w="2180" w:type="dxa"/>
            <w:vAlign w:val="center"/>
          </w:tcPr>
          <w:p w14:paraId="0ECD2CCE" w14:textId="0E689923" w:rsidR="0044759A" w:rsidRDefault="0044759A" w:rsidP="0044759A">
            <w:pPr>
              <w:ind w:firstLine="0"/>
              <w:jc w:val="center"/>
            </w:pPr>
            <w:proofErr w:type="spellStart"/>
            <w:r>
              <w:t>SiPM</w:t>
            </w:r>
            <w:proofErr w:type="spellEnd"/>
          </w:p>
        </w:tc>
      </w:tr>
      <w:tr w:rsidR="0044759A" w14:paraId="4148AB36" w14:textId="77777777" w:rsidTr="0044759A">
        <w:tc>
          <w:tcPr>
            <w:tcW w:w="2180" w:type="dxa"/>
            <w:vAlign w:val="center"/>
          </w:tcPr>
          <w:p w14:paraId="611AA2FB" w14:textId="065C948D" w:rsidR="0044759A" w:rsidRDefault="0044759A" w:rsidP="0044759A">
            <w:pPr>
              <w:ind w:firstLine="0"/>
              <w:jc w:val="center"/>
            </w:pPr>
            <w:r>
              <w:t>Erősítés</w:t>
            </w:r>
          </w:p>
        </w:tc>
        <w:tc>
          <w:tcPr>
            <w:tcW w:w="2180" w:type="dxa"/>
            <w:vAlign w:val="center"/>
          </w:tcPr>
          <w:p w14:paraId="55EB4F39" w14:textId="28BBA357" w:rsidR="0044759A" w:rsidRDefault="0044759A" w:rsidP="0044759A">
            <w:pPr>
              <w:ind w:firstLine="0"/>
              <w:jc w:val="center"/>
            </w:pPr>
            <w:r>
              <w:t>10</w:t>
            </w:r>
            <w:r>
              <w:rPr>
                <w:vertAlign w:val="superscript"/>
              </w:rPr>
              <w:t>6</w:t>
            </w:r>
            <w:r>
              <w:t>-10</w:t>
            </w:r>
            <w:r>
              <w:rPr>
                <w:vertAlign w:val="superscript"/>
              </w:rPr>
              <w:t>8</w:t>
            </w:r>
          </w:p>
        </w:tc>
        <w:tc>
          <w:tcPr>
            <w:tcW w:w="2180" w:type="dxa"/>
            <w:vAlign w:val="center"/>
          </w:tcPr>
          <w:p w14:paraId="27F20250" w14:textId="41760A56" w:rsidR="0044759A" w:rsidRDefault="0044759A" w:rsidP="0044759A">
            <w:pPr>
              <w:ind w:firstLine="0"/>
              <w:jc w:val="center"/>
            </w:pPr>
            <w:r>
              <w:t>x100</w:t>
            </w:r>
          </w:p>
        </w:tc>
        <w:tc>
          <w:tcPr>
            <w:tcW w:w="2180" w:type="dxa"/>
            <w:vAlign w:val="center"/>
          </w:tcPr>
          <w:p w14:paraId="3F4B27F5" w14:textId="687754E4" w:rsidR="0044759A" w:rsidRDefault="0044759A" w:rsidP="0044759A">
            <w:pPr>
              <w:ind w:firstLine="0"/>
              <w:jc w:val="center"/>
            </w:pPr>
            <w:r>
              <w:t>10</w:t>
            </w:r>
            <w:r>
              <w:rPr>
                <w:vertAlign w:val="superscript"/>
              </w:rPr>
              <w:t>6</w:t>
            </w:r>
          </w:p>
        </w:tc>
      </w:tr>
      <w:tr w:rsidR="0044759A" w14:paraId="17CECE21" w14:textId="77777777" w:rsidTr="0044759A">
        <w:tc>
          <w:tcPr>
            <w:tcW w:w="2180" w:type="dxa"/>
            <w:vAlign w:val="center"/>
          </w:tcPr>
          <w:p w14:paraId="1BDCFBDA" w14:textId="45008BE4" w:rsidR="0044759A" w:rsidRDefault="0044759A" w:rsidP="0044759A">
            <w:pPr>
              <w:ind w:firstLine="0"/>
              <w:jc w:val="center"/>
            </w:pPr>
            <w:r>
              <w:t>Üzemi feszültség</w:t>
            </w:r>
            <w:r>
              <w:br/>
              <w:t>[V]</w:t>
            </w:r>
          </w:p>
        </w:tc>
        <w:tc>
          <w:tcPr>
            <w:tcW w:w="2180" w:type="dxa"/>
            <w:vAlign w:val="center"/>
          </w:tcPr>
          <w:p w14:paraId="07B6ADBE" w14:textId="4103743B" w:rsidR="0044759A" w:rsidRDefault="0044759A" w:rsidP="0044759A">
            <w:pPr>
              <w:ind w:firstLine="0"/>
              <w:jc w:val="center"/>
            </w:pPr>
            <w:r>
              <w:t>800-2000</w:t>
            </w:r>
          </w:p>
        </w:tc>
        <w:tc>
          <w:tcPr>
            <w:tcW w:w="2180" w:type="dxa"/>
            <w:vAlign w:val="center"/>
          </w:tcPr>
          <w:p w14:paraId="251E51A4" w14:textId="3C8EE36F" w:rsidR="0044759A" w:rsidRDefault="0044759A" w:rsidP="0044759A">
            <w:pPr>
              <w:ind w:firstLine="0"/>
              <w:jc w:val="center"/>
            </w:pPr>
            <w:r>
              <w:t>100-200</w:t>
            </w:r>
          </w:p>
        </w:tc>
        <w:tc>
          <w:tcPr>
            <w:tcW w:w="2180" w:type="dxa"/>
            <w:vAlign w:val="center"/>
          </w:tcPr>
          <w:p w14:paraId="063419CF" w14:textId="50B7F7A9" w:rsidR="0044759A" w:rsidRDefault="0044759A" w:rsidP="0044759A">
            <w:pPr>
              <w:ind w:firstLine="0"/>
              <w:jc w:val="center"/>
            </w:pPr>
            <w:r>
              <w:t>~30</w:t>
            </w:r>
          </w:p>
        </w:tc>
      </w:tr>
      <w:tr w:rsidR="0044759A" w14:paraId="30D2C006" w14:textId="77777777" w:rsidTr="0044759A">
        <w:tc>
          <w:tcPr>
            <w:tcW w:w="2180" w:type="dxa"/>
            <w:vAlign w:val="center"/>
          </w:tcPr>
          <w:p w14:paraId="73C676BE" w14:textId="3CA4DC2C" w:rsidR="0044759A" w:rsidRDefault="0044759A" w:rsidP="0044759A">
            <w:pPr>
              <w:ind w:firstLine="0"/>
              <w:jc w:val="center"/>
            </w:pPr>
            <w:r>
              <w:t>Maximális fotondetektálási hatásfok</w:t>
            </w:r>
            <w:r>
              <w:br/>
              <w:t>[%]</w:t>
            </w:r>
          </w:p>
        </w:tc>
        <w:tc>
          <w:tcPr>
            <w:tcW w:w="2180" w:type="dxa"/>
            <w:vAlign w:val="center"/>
          </w:tcPr>
          <w:p w14:paraId="1FC63E0D" w14:textId="1B9F4C4B" w:rsidR="0044759A" w:rsidRDefault="0044759A" w:rsidP="0044759A">
            <w:pPr>
              <w:ind w:firstLine="0"/>
              <w:jc w:val="center"/>
            </w:pPr>
            <w:r>
              <w:t>25</w:t>
            </w:r>
          </w:p>
        </w:tc>
        <w:tc>
          <w:tcPr>
            <w:tcW w:w="2180" w:type="dxa"/>
            <w:vAlign w:val="center"/>
          </w:tcPr>
          <w:p w14:paraId="78F749A3" w14:textId="493E9796" w:rsidR="0044759A" w:rsidRDefault="0044759A" w:rsidP="0044759A">
            <w:pPr>
              <w:ind w:firstLine="0"/>
              <w:jc w:val="center"/>
            </w:pPr>
            <w:r>
              <w:t>&gt;65</w:t>
            </w:r>
          </w:p>
        </w:tc>
        <w:tc>
          <w:tcPr>
            <w:tcW w:w="2180" w:type="dxa"/>
            <w:vAlign w:val="center"/>
          </w:tcPr>
          <w:p w14:paraId="13474946" w14:textId="014A3421" w:rsidR="0044759A" w:rsidRDefault="0044759A" w:rsidP="0044759A">
            <w:pPr>
              <w:ind w:firstLine="0"/>
              <w:jc w:val="center"/>
            </w:pPr>
            <w:r>
              <w:t>55</w:t>
            </w:r>
          </w:p>
        </w:tc>
      </w:tr>
      <w:tr w:rsidR="0044759A" w14:paraId="335CBBEB" w14:textId="77777777" w:rsidTr="0044759A">
        <w:tc>
          <w:tcPr>
            <w:tcW w:w="2180" w:type="dxa"/>
            <w:vAlign w:val="center"/>
          </w:tcPr>
          <w:p w14:paraId="201D657F" w14:textId="16BE9947" w:rsidR="0044759A" w:rsidRDefault="0044759A" w:rsidP="0044759A">
            <w:pPr>
              <w:ind w:firstLine="0"/>
              <w:jc w:val="center"/>
            </w:pPr>
            <w:r>
              <w:t>Aktív terület</w:t>
            </w:r>
            <w:r>
              <w:br/>
              <w:t>[mm</w:t>
            </w:r>
            <w:r>
              <w:rPr>
                <w:vertAlign w:val="superscript"/>
              </w:rPr>
              <w:t>2</w:t>
            </w:r>
            <w:r>
              <w:t>]</w:t>
            </w:r>
          </w:p>
        </w:tc>
        <w:tc>
          <w:tcPr>
            <w:tcW w:w="2180" w:type="dxa"/>
            <w:vAlign w:val="center"/>
          </w:tcPr>
          <w:p w14:paraId="22CB7F46" w14:textId="290AF09E" w:rsidR="0044759A" w:rsidRDefault="0044759A" w:rsidP="0044759A">
            <w:pPr>
              <w:ind w:firstLine="0"/>
              <w:jc w:val="center"/>
            </w:pPr>
            <w:r>
              <w:t>x100</w:t>
            </w:r>
          </w:p>
        </w:tc>
        <w:tc>
          <w:tcPr>
            <w:tcW w:w="2180" w:type="dxa"/>
            <w:vAlign w:val="center"/>
          </w:tcPr>
          <w:p w14:paraId="08D99A12" w14:textId="23BDA8BE" w:rsidR="0044759A" w:rsidRDefault="0044759A" w:rsidP="0044759A">
            <w:pPr>
              <w:ind w:firstLine="0"/>
              <w:jc w:val="center"/>
            </w:pPr>
            <w:r>
              <w:t>x0.01</w:t>
            </w:r>
          </w:p>
        </w:tc>
        <w:tc>
          <w:tcPr>
            <w:tcW w:w="2180" w:type="dxa"/>
            <w:vAlign w:val="center"/>
          </w:tcPr>
          <w:p w14:paraId="73DE5481" w14:textId="3DFF39DB" w:rsidR="0044759A" w:rsidRDefault="0044759A" w:rsidP="0044759A">
            <w:pPr>
              <w:ind w:firstLine="0"/>
              <w:jc w:val="center"/>
            </w:pPr>
            <w:r>
              <w:t>x10</w:t>
            </w:r>
          </w:p>
        </w:tc>
      </w:tr>
      <w:tr w:rsidR="0044759A" w14:paraId="2148BA85" w14:textId="77777777" w:rsidTr="0044759A">
        <w:tc>
          <w:tcPr>
            <w:tcW w:w="2180" w:type="dxa"/>
            <w:vAlign w:val="center"/>
          </w:tcPr>
          <w:p w14:paraId="07A2054F" w14:textId="035B6AEE" w:rsidR="0044759A" w:rsidRDefault="0044759A" w:rsidP="0044759A">
            <w:pPr>
              <w:ind w:firstLine="0"/>
              <w:jc w:val="center"/>
            </w:pPr>
            <w:r>
              <w:t>Zaj</w:t>
            </w:r>
          </w:p>
        </w:tc>
        <w:tc>
          <w:tcPr>
            <w:tcW w:w="2180" w:type="dxa"/>
            <w:vAlign w:val="center"/>
          </w:tcPr>
          <w:p w14:paraId="6DB2607E" w14:textId="6521D884" w:rsidR="0044759A" w:rsidRDefault="0044759A" w:rsidP="0044759A">
            <w:pPr>
              <w:ind w:firstLine="0"/>
              <w:jc w:val="center"/>
            </w:pPr>
            <w:r>
              <w:t>Kicsi</w:t>
            </w:r>
          </w:p>
        </w:tc>
        <w:tc>
          <w:tcPr>
            <w:tcW w:w="2180" w:type="dxa"/>
            <w:vAlign w:val="center"/>
          </w:tcPr>
          <w:p w14:paraId="39FBF01D" w14:textId="5E7C38A9" w:rsidR="0044759A" w:rsidRDefault="0044759A" w:rsidP="0044759A">
            <w:pPr>
              <w:ind w:firstLine="0"/>
              <w:jc w:val="center"/>
            </w:pPr>
            <w:r>
              <w:t>Nagy</w:t>
            </w:r>
          </w:p>
        </w:tc>
        <w:tc>
          <w:tcPr>
            <w:tcW w:w="2180" w:type="dxa"/>
            <w:vAlign w:val="center"/>
          </w:tcPr>
          <w:p w14:paraId="6F2CB5D6" w14:textId="5E969D22" w:rsidR="0044759A" w:rsidRDefault="0044759A" w:rsidP="0044759A">
            <w:pPr>
              <w:ind w:firstLine="0"/>
              <w:jc w:val="center"/>
            </w:pPr>
            <w:r>
              <w:t>Közepes</w:t>
            </w:r>
          </w:p>
        </w:tc>
      </w:tr>
      <w:tr w:rsidR="0044759A" w14:paraId="3361F22E" w14:textId="77777777" w:rsidTr="0044759A">
        <w:tc>
          <w:tcPr>
            <w:tcW w:w="2180" w:type="dxa"/>
            <w:vAlign w:val="center"/>
          </w:tcPr>
          <w:p w14:paraId="7E2849D1" w14:textId="53171737" w:rsidR="0044759A" w:rsidRDefault="0044759A" w:rsidP="0044759A">
            <w:pPr>
              <w:ind w:firstLine="0"/>
              <w:jc w:val="center"/>
            </w:pPr>
            <w:r>
              <w:t>Hőfüggés</w:t>
            </w:r>
          </w:p>
        </w:tc>
        <w:tc>
          <w:tcPr>
            <w:tcW w:w="2180" w:type="dxa"/>
            <w:vAlign w:val="center"/>
          </w:tcPr>
          <w:p w14:paraId="6AA4DE65" w14:textId="37E2681B" w:rsidR="0044759A" w:rsidRDefault="0044759A" w:rsidP="0044759A">
            <w:pPr>
              <w:ind w:firstLine="0"/>
              <w:jc w:val="center"/>
            </w:pPr>
            <w:r>
              <w:t>Kicsi</w:t>
            </w:r>
          </w:p>
        </w:tc>
        <w:tc>
          <w:tcPr>
            <w:tcW w:w="2180" w:type="dxa"/>
            <w:vAlign w:val="center"/>
          </w:tcPr>
          <w:p w14:paraId="15E8217D" w14:textId="03C0A675" w:rsidR="0044759A" w:rsidRDefault="0044759A" w:rsidP="0044759A">
            <w:pPr>
              <w:ind w:firstLine="0"/>
              <w:jc w:val="center"/>
            </w:pPr>
            <w:r>
              <w:t>Közepes</w:t>
            </w:r>
          </w:p>
        </w:tc>
        <w:tc>
          <w:tcPr>
            <w:tcW w:w="2180" w:type="dxa"/>
            <w:vAlign w:val="center"/>
          </w:tcPr>
          <w:p w14:paraId="51F4B21D" w14:textId="10BE9765" w:rsidR="0044759A" w:rsidRDefault="0044759A" w:rsidP="0044759A">
            <w:pPr>
              <w:ind w:firstLine="0"/>
              <w:jc w:val="center"/>
            </w:pPr>
            <w:r>
              <w:t>Közepes</w:t>
            </w:r>
          </w:p>
        </w:tc>
      </w:tr>
      <w:tr w:rsidR="0044759A" w14:paraId="37B8A974" w14:textId="77777777" w:rsidTr="0044759A">
        <w:tc>
          <w:tcPr>
            <w:tcW w:w="2180" w:type="dxa"/>
            <w:vAlign w:val="center"/>
          </w:tcPr>
          <w:p w14:paraId="4F949AEA" w14:textId="7AC2BCB4" w:rsidR="0044759A" w:rsidRDefault="0044759A" w:rsidP="0044759A">
            <w:pPr>
              <w:ind w:firstLine="0"/>
              <w:jc w:val="center"/>
            </w:pPr>
            <w:r>
              <w:t>Tokozás</w:t>
            </w:r>
          </w:p>
        </w:tc>
        <w:tc>
          <w:tcPr>
            <w:tcW w:w="2180" w:type="dxa"/>
            <w:vAlign w:val="center"/>
          </w:tcPr>
          <w:p w14:paraId="1307D26F" w14:textId="1BCE3C61" w:rsidR="0044759A" w:rsidRDefault="0044759A" w:rsidP="0044759A">
            <w:pPr>
              <w:ind w:firstLine="0"/>
              <w:jc w:val="center"/>
            </w:pPr>
            <w:r>
              <w:t>THT</w:t>
            </w:r>
          </w:p>
        </w:tc>
        <w:tc>
          <w:tcPr>
            <w:tcW w:w="2180" w:type="dxa"/>
            <w:vAlign w:val="center"/>
          </w:tcPr>
          <w:p w14:paraId="5358CBF4" w14:textId="51EF19CC" w:rsidR="0044759A" w:rsidRDefault="0044759A" w:rsidP="0044759A">
            <w:pPr>
              <w:ind w:firstLine="0"/>
              <w:jc w:val="center"/>
            </w:pPr>
            <w:r>
              <w:t>THT/SMD</w:t>
            </w:r>
          </w:p>
        </w:tc>
        <w:tc>
          <w:tcPr>
            <w:tcW w:w="2180" w:type="dxa"/>
            <w:vAlign w:val="center"/>
          </w:tcPr>
          <w:p w14:paraId="2E20B47B" w14:textId="5CBD88AA" w:rsidR="0044759A" w:rsidRDefault="0044759A" w:rsidP="0044759A">
            <w:pPr>
              <w:ind w:firstLine="0"/>
              <w:jc w:val="center"/>
            </w:pPr>
            <w:r>
              <w:t>SMD</w:t>
            </w:r>
          </w:p>
        </w:tc>
      </w:tr>
      <w:tr w:rsidR="0044759A" w14:paraId="4456D84C" w14:textId="77777777" w:rsidTr="0044759A">
        <w:tc>
          <w:tcPr>
            <w:tcW w:w="2180" w:type="dxa"/>
            <w:vAlign w:val="center"/>
          </w:tcPr>
          <w:p w14:paraId="5CCDB555" w14:textId="699DF437" w:rsidR="0044759A" w:rsidRDefault="0044759A" w:rsidP="0044759A">
            <w:pPr>
              <w:ind w:firstLine="0"/>
              <w:jc w:val="center"/>
            </w:pPr>
            <w:r>
              <w:t xml:space="preserve">Ár </w:t>
            </w:r>
            <w:r>
              <w:br/>
              <w:t>[USD]</w:t>
            </w:r>
          </w:p>
        </w:tc>
        <w:tc>
          <w:tcPr>
            <w:tcW w:w="2180" w:type="dxa"/>
            <w:vAlign w:val="center"/>
          </w:tcPr>
          <w:p w14:paraId="5AB25FE2" w14:textId="6BAEDF55" w:rsidR="0044759A" w:rsidRDefault="0044759A" w:rsidP="0044759A">
            <w:pPr>
              <w:ind w:firstLine="0"/>
              <w:jc w:val="center"/>
            </w:pPr>
            <w:r>
              <w:t>50-150</w:t>
            </w:r>
          </w:p>
        </w:tc>
        <w:tc>
          <w:tcPr>
            <w:tcW w:w="2180" w:type="dxa"/>
            <w:vAlign w:val="center"/>
          </w:tcPr>
          <w:p w14:paraId="0815516C" w14:textId="2EBABBA9" w:rsidR="0044759A" w:rsidRDefault="0044759A" w:rsidP="0044759A">
            <w:pPr>
              <w:ind w:firstLine="0"/>
              <w:jc w:val="center"/>
            </w:pPr>
            <w:r>
              <w:t>35-50</w:t>
            </w:r>
          </w:p>
        </w:tc>
        <w:tc>
          <w:tcPr>
            <w:tcW w:w="2180" w:type="dxa"/>
            <w:vAlign w:val="center"/>
          </w:tcPr>
          <w:p w14:paraId="34E15A6D" w14:textId="4CBE1EEE" w:rsidR="0044759A" w:rsidRDefault="0044759A" w:rsidP="0044759A">
            <w:pPr>
              <w:keepNext/>
              <w:ind w:firstLine="0"/>
              <w:jc w:val="center"/>
            </w:pPr>
            <w:r>
              <w:t>25-70</w:t>
            </w:r>
          </w:p>
        </w:tc>
      </w:tr>
    </w:tbl>
    <w:p w14:paraId="2C8E46C9" w14:textId="01462A2E" w:rsidR="00142E34" w:rsidRDefault="00427296" w:rsidP="0044759A">
      <w:pPr>
        <w:pStyle w:val="Kpalrs"/>
      </w:pPr>
      <w:r>
        <w:fldChar w:fldCharType="begin"/>
      </w:r>
      <w:r>
        <w:instrText xml:space="preserve"> STYLEREF 1 \s </w:instrText>
      </w:r>
      <w:r>
        <w:fldChar w:fldCharType="separate"/>
      </w:r>
      <w:r w:rsidR="00667604">
        <w:rPr>
          <w:noProof/>
        </w:rPr>
        <w:t>3</w:t>
      </w:r>
      <w:r>
        <w:fldChar w:fldCharType="end"/>
      </w:r>
      <w:r>
        <w:noBreakHyphen/>
      </w:r>
      <w:r>
        <w:fldChar w:fldCharType="begin"/>
      </w:r>
      <w:r>
        <w:instrText xml:space="preserve"> SEQ ábra \* ARABIC \s 1 </w:instrText>
      </w:r>
      <w:r>
        <w:fldChar w:fldCharType="separate"/>
      </w:r>
      <w:r w:rsidR="00667604">
        <w:rPr>
          <w:noProof/>
        </w:rPr>
        <w:t>12</w:t>
      </w:r>
      <w:r>
        <w:fldChar w:fldCharType="end"/>
      </w:r>
      <w:r w:rsidR="0044759A">
        <w:t>. ábra Detektor összehasonlító táblázat</w:t>
      </w:r>
    </w:p>
    <w:p w14:paraId="01B43CC5" w14:textId="7A882FE1" w:rsidR="0044759A" w:rsidRPr="00970A86" w:rsidRDefault="0044759A" w:rsidP="0044759A">
      <w:pPr>
        <w:rPr>
          <w:iCs/>
        </w:rPr>
      </w:pPr>
      <w:r>
        <w:t xml:space="preserve">Mivel az eszköz hordozhatóságának megteremtése kiemelt fontosságú, ezért a választás az </w:t>
      </w:r>
      <w:proofErr w:type="spellStart"/>
      <w:r>
        <w:t>SiPM</w:t>
      </w:r>
      <w:proofErr w:type="spellEnd"/>
      <w:r>
        <w:t xml:space="preserve"> detektorra esett. Ilyen detektorokat két nagy félvezetőgyártó fejleszt. A </w:t>
      </w:r>
      <w:proofErr w:type="spellStart"/>
      <w:r>
        <w:t>BSc</w:t>
      </w:r>
      <w:proofErr w:type="spellEnd"/>
      <w:r>
        <w:t xml:space="preserve"> szakdolgozat </w:t>
      </w:r>
      <w:r w:rsidR="00970A86">
        <w:t xml:space="preserve">készítése során az </w:t>
      </w:r>
      <w:r w:rsidR="00970A86" w:rsidRPr="00581D5C">
        <w:rPr>
          <w:rStyle w:val="Irodalomjegyzkforrs"/>
        </w:rPr>
        <w:t>AFBR-S4N44C013</w:t>
      </w:r>
      <w:r w:rsidR="00970A86">
        <w:rPr>
          <w:rStyle w:val="Irodalomjegyzkforrs"/>
        </w:rPr>
        <w:t xml:space="preserve"> </w:t>
      </w:r>
      <w:r w:rsidR="00970A86">
        <w:rPr>
          <w:rStyle w:val="Irodalomjegyzkforrs"/>
          <w:i w:val="0"/>
          <w:iCs/>
        </w:rPr>
        <w:t xml:space="preserve">típust választottam, sajnos azonban ennek gyártása megszűnt. Helyettesítőnek az </w:t>
      </w:r>
      <w:proofErr w:type="spellStart"/>
      <w:r w:rsidR="00970A86">
        <w:rPr>
          <w:rStyle w:val="Irodalomjegyzkforrs"/>
          <w:i w:val="0"/>
          <w:iCs/>
        </w:rPr>
        <w:t>onsemi</w:t>
      </w:r>
      <w:proofErr w:type="spellEnd"/>
      <w:r w:rsidR="00970A86">
        <w:rPr>
          <w:rStyle w:val="Irodalomjegyzkforrs"/>
          <w:i w:val="0"/>
          <w:iCs/>
        </w:rPr>
        <w:t xml:space="preserve"> által gyártott </w:t>
      </w:r>
      <w:r w:rsidR="00970A86" w:rsidRPr="00970A86">
        <w:rPr>
          <w:rStyle w:val="Irodalomjegyzkforrs"/>
          <w:i w:val="0"/>
          <w:iCs/>
        </w:rPr>
        <w:t>MICROFC-60035</w:t>
      </w:r>
      <w:r w:rsidR="00970A86">
        <w:rPr>
          <w:rStyle w:val="Irodalomjegyzkforrs"/>
          <w:i w:val="0"/>
          <w:iCs/>
        </w:rPr>
        <w:t xml:space="preserve">-t választottam. Paramétereiben hasonló az </w:t>
      </w:r>
      <w:r w:rsidR="00970A86" w:rsidRPr="00970A86">
        <w:rPr>
          <w:rStyle w:val="Irodalomjegyzkforrs"/>
          <w:i w:val="0"/>
          <w:iCs/>
        </w:rPr>
        <w:t>AFBR-S4N44C013-hez</w:t>
      </w:r>
      <w:r w:rsidR="00970A86">
        <w:rPr>
          <w:iCs/>
        </w:rPr>
        <w:t>, annál egy kicsit nagyobb felületű.</w:t>
      </w:r>
      <w:r w:rsidR="00970A86" w:rsidRPr="00970A86">
        <w:rPr>
          <w:iCs/>
        </w:rPr>
        <w:t xml:space="preserve"> </w:t>
      </w:r>
      <w:r w:rsidR="00970A86">
        <w:rPr>
          <w:iCs/>
        </w:rPr>
        <w:fldChar w:fldCharType="begin"/>
      </w:r>
      <w:r w:rsidR="00970A86">
        <w:rPr>
          <w:iCs/>
        </w:rPr>
        <w:instrText xml:space="preserve"> REF _Ref174448589 \n \h </w:instrText>
      </w:r>
      <w:r w:rsidR="00970A86">
        <w:rPr>
          <w:iCs/>
        </w:rPr>
      </w:r>
      <w:r w:rsidR="00970A86">
        <w:rPr>
          <w:iCs/>
        </w:rPr>
        <w:fldChar w:fldCharType="separate"/>
      </w:r>
      <w:r w:rsidR="00667604">
        <w:rPr>
          <w:iCs/>
        </w:rPr>
        <w:t>[27]</w:t>
      </w:r>
      <w:r w:rsidR="00970A86">
        <w:rPr>
          <w:iCs/>
        </w:rPr>
        <w:fldChar w:fldCharType="end"/>
      </w:r>
    </w:p>
    <w:p w14:paraId="36006841" w14:textId="62B6FA6E" w:rsidR="000501F9" w:rsidRDefault="000501F9" w:rsidP="000F719D">
      <w:pPr>
        <w:ind w:firstLine="0"/>
      </w:pPr>
      <w:r>
        <w:br w:type="page"/>
      </w:r>
    </w:p>
    <w:p w14:paraId="15361514" w14:textId="39A426E0" w:rsidR="000501F9" w:rsidRDefault="000501F9" w:rsidP="000501F9">
      <w:pPr>
        <w:pStyle w:val="Cmsor1"/>
      </w:pPr>
      <w:bookmarkStart w:id="14" w:name="_Toc175423782"/>
      <w:r>
        <w:lastRenderedPageBreak/>
        <w:t>Hardver</w:t>
      </w:r>
      <w:bookmarkEnd w:id="14"/>
    </w:p>
    <w:p w14:paraId="4F079901" w14:textId="77777777" w:rsidR="00421CC5" w:rsidRDefault="002D17B8" w:rsidP="00421CC5">
      <w:r>
        <w:t xml:space="preserve">Ebben a fejezetben </w:t>
      </w:r>
      <w:r w:rsidR="00421CC5">
        <w:t>ismertetem az eszköz hardveres felépítését, sorra veszem az egyes részegységek tervezését, alkatrészeinek kiválasztását, indokolt esetben a szimulációjukat valamint a megvalósításukat.</w:t>
      </w:r>
    </w:p>
    <w:p w14:paraId="57035779" w14:textId="3776437B" w:rsidR="000501F9" w:rsidRDefault="000501F9" w:rsidP="00421CC5">
      <w:pPr>
        <w:pStyle w:val="Cmsor2"/>
      </w:pPr>
      <w:bookmarkStart w:id="15" w:name="_Toc175423783"/>
      <w:r>
        <w:t>Hardver blokkvázlat</w:t>
      </w:r>
      <w:bookmarkEnd w:id="15"/>
    </w:p>
    <w:p w14:paraId="3992D18C" w14:textId="0B1F8233" w:rsidR="00421CC5" w:rsidRDefault="004B13C0" w:rsidP="00421CC5">
      <w:r>
        <w:t>Az eszközben 4 darab nyomtatott áramkör helyezkedik el</w:t>
      </w:r>
      <w:r w:rsidR="00FA737A">
        <w:t>, ezek az alábbiak</w:t>
      </w:r>
      <w:r>
        <w:t>:</w:t>
      </w:r>
    </w:p>
    <w:p w14:paraId="68B9E35F" w14:textId="7645DEDB" w:rsidR="004B13C0" w:rsidRDefault="004B13C0" w:rsidP="004B13C0">
      <w:pPr>
        <w:pStyle w:val="Listaszerbekezds"/>
        <w:numPr>
          <w:ilvl w:val="0"/>
          <w:numId w:val="24"/>
        </w:numPr>
      </w:pPr>
      <w:proofErr w:type="spellStart"/>
      <w:r>
        <w:t>MainBoard</w:t>
      </w:r>
      <w:proofErr w:type="spellEnd"/>
      <w:r>
        <w:t>: főpanel</w:t>
      </w:r>
      <w:r w:rsidR="00FA737A">
        <w:t>,</w:t>
      </w:r>
      <w:r>
        <w:t xml:space="preserve"> az elektronika nagy</w:t>
      </w:r>
      <w:r w:rsidR="00FA737A">
        <w:t xml:space="preserve"> </w:t>
      </w:r>
      <w:r>
        <w:t>része itt található</w:t>
      </w:r>
    </w:p>
    <w:p w14:paraId="33355275" w14:textId="77777777" w:rsidR="00FA737A" w:rsidRDefault="00FA737A" w:rsidP="00FA737A">
      <w:pPr>
        <w:pStyle w:val="Listaszerbekezds"/>
        <w:numPr>
          <w:ilvl w:val="1"/>
          <w:numId w:val="24"/>
        </w:numPr>
      </w:pPr>
      <w:r>
        <w:t>Akkumulátor kezelés</w:t>
      </w:r>
    </w:p>
    <w:p w14:paraId="1FA91052" w14:textId="77777777" w:rsidR="00FA737A" w:rsidRDefault="00FA737A" w:rsidP="00FA737A">
      <w:pPr>
        <w:pStyle w:val="Listaszerbekezds"/>
        <w:numPr>
          <w:ilvl w:val="1"/>
          <w:numId w:val="24"/>
        </w:numPr>
      </w:pPr>
      <w:r>
        <w:t>Tápellátás</w:t>
      </w:r>
    </w:p>
    <w:p w14:paraId="33E3EE02" w14:textId="77777777" w:rsidR="00FA737A" w:rsidRDefault="00FA737A" w:rsidP="00FA737A">
      <w:pPr>
        <w:pStyle w:val="Listaszerbekezds"/>
        <w:numPr>
          <w:ilvl w:val="1"/>
          <w:numId w:val="24"/>
        </w:numPr>
      </w:pPr>
      <w:r>
        <w:t>Analóg feldolgozó egység</w:t>
      </w:r>
    </w:p>
    <w:p w14:paraId="4A2EA2DC" w14:textId="74EC5245" w:rsidR="00FA737A" w:rsidRDefault="00F07FE7" w:rsidP="00FA737A">
      <w:pPr>
        <w:pStyle w:val="Listaszerbekezds"/>
        <w:numPr>
          <w:ilvl w:val="1"/>
          <w:numId w:val="24"/>
        </w:numPr>
      </w:pPr>
      <w:r>
        <w:t>Mikrovezérlő</w:t>
      </w:r>
    </w:p>
    <w:p w14:paraId="7A2AAD7B" w14:textId="77777777" w:rsidR="00FA737A" w:rsidRDefault="00FA737A" w:rsidP="00FA737A">
      <w:pPr>
        <w:pStyle w:val="Listaszerbekezds"/>
        <w:numPr>
          <w:ilvl w:val="1"/>
          <w:numId w:val="24"/>
        </w:numPr>
      </w:pPr>
      <w:r>
        <w:t>SD kártya interfész</w:t>
      </w:r>
    </w:p>
    <w:p w14:paraId="524E4689" w14:textId="77777777" w:rsidR="00FA737A" w:rsidRDefault="00FA737A" w:rsidP="00FA737A">
      <w:pPr>
        <w:pStyle w:val="Listaszerbekezds"/>
        <w:numPr>
          <w:ilvl w:val="1"/>
          <w:numId w:val="24"/>
        </w:numPr>
      </w:pPr>
      <w:r>
        <w:t>USB csatlakozó</w:t>
      </w:r>
    </w:p>
    <w:p w14:paraId="66DA3D8C" w14:textId="392C4427" w:rsidR="00FA737A" w:rsidRDefault="00FA737A" w:rsidP="00FA737A">
      <w:pPr>
        <w:pStyle w:val="Listaszerbekezds"/>
        <w:numPr>
          <w:ilvl w:val="1"/>
          <w:numId w:val="24"/>
        </w:numPr>
      </w:pPr>
      <w:r>
        <w:t>Kijelző</w:t>
      </w:r>
    </w:p>
    <w:p w14:paraId="2A85B44B" w14:textId="74E9C8A2" w:rsidR="00FA737A" w:rsidRDefault="00FA737A" w:rsidP="004B13C0">
      <w:pPr>
        <w:pStyle w:val="Listaszerbekezds"/>
        <w:numPr>
          <w:ilvl w:val="0"/>
          <w:numId w:val="24"/>
        </w:numPr>
      </w:pPr>
      <w:r>
        <w:t xml:space="preserve"> </w:t>
      </w:r>
      <w:proofErr w:type="spellStart"/>
      <w:r>
        <w:t>DetectorBoard</w:t>
      </w:r>
      <w:proofErr w:type="spellEnd"/>
      <w:r>
        <w:t>: γ fotonok detektálása itt történik</w:t>
      </w:r>
    </w:p>
    <w:p w14:paraId="3AF91A34" w14:textId="4E580A5D" w:rsidR="00FA737A" w:rsidRDefault="00FA737A" w:rsidP="00FA737A">
      <w:pPr>
        <w:pStyle w:val="Listaszerbekezds"/>
        <w:numPr>
          <w:ilvl w:val="1"/>
          <w:numId w:val="24"/>
        </w:numPr>
      </w:pPr>
      <w:proofErr w:type="spellStart"/>
      <w:r>
        <w:t>SiPM</w:t>
      </w:r>
      <w:proofErr w:type="spellEnd"/>
      <w:r>
        <w:t xml:space="preserve"> fotonsokszorozó</w:t>
      </w:r>
    </w:p>
    <w:p w14:paraId="4515DB3E" w14:textId="0B92887C" w:rsidR="00FA737A" w:rsidRDefault="00FA737A" w:rsidP="00FA737A">
      <w:pPr>
        <w:pStyle w:val="Listaszerbekezds"/>
        <w:numPr>
          <w:ilvl w:val="1"/>
          <w:numId w:val="24"/>
        </w:numPr>
      </w:pPr>
      <w:proofErr w:type="spellStart"/>
      <w:r>
        <w:t>NaI</w:t>
      </w:r>
      <w:proofErr w:type="spellEnd"/>
      <w:r>
        <w:t>(</w:t>
      </w:r>
      <w:proofErr w:type="spellStart"/>
      <w:r>
        <w:t>Tl</w:t>
      </w:r>
      <w:proofErr w:type="spellEnd"/>
      <w:r>
        <w:t>) szcintillátor</w:t>
      </w:r>
    </w:p>
    <w:p w14:paraId="6F966495" w14:textId="6790D604" w:rsidR="00FA737A" w:rsidRDefault="00FA737A" w:rsidP="00FA737A">
      <w:pPr>
        <w:pStyle w:val="Listaszerbekezds"/>
        <w:numPr>
          <w:ilvl w:val="1"/>
          <w:numId w:val="24"/>
        </w:numPr>
      </w:pPr>
      <w:r>
        <w:t>EEPROM kalibrációs célból</w:t>
      </w:r>
    </w:p>
    <w:p w14:paraId="53C23A6A" w14:textId="520DFD60" w:rsidR="00FA737A" w:rsidRDefault="00FA737A" w:rsidP="00FA737A">
      <w:pPr>
        <w:pStyle w:val="Listaszerbekezds"/>
        <w:numPr>
          <w:ilvl w:val="0"/>
          <w:numId w:val="24"/>
        </w:numPr>
      </w:pPr>
      <w:proofErr w:type="spellStart"/>
      <w:r>
        <w:t>AdapterBoard</w:t>
      </w:r>
      <w:proofErr w:type="spellEnd"/>
      <w:r>
        <w:t xml:space="preserve">: kompatibilitás biztosítása az előző generációs detektorkártyával </w:t>
      </w:r>
    </w:p>
    <w:p w14:paraId="24FCE279" w14:textId="134B1246" w:rsidR="00FA737A" w:rsidRDefault="00FA737A" w:rsidP="00FA737A">
      <w:pPr>
        <w:pStyle w:val="Listaszerbekezds"/>
        <w:numPr>
          <w:ilvl w:val="0"/>
          <w:numId w:val="24"/>
        </w:numPr>
      </w:pPr>
      <w:proofErr w:type="spellStart"/>
      <w:r>
        <w:t>Folie_KeyBoard</w:t>
      </w:r>
      <w:proofErr w:type="spellEnd"/>
      <w:r>
        <w:t>: Fóliatasztatúrás kezelői felület.</w:t>
      </w:r>
    </w:p>
    <w:p w14:paraId="34D027A2" w14:textId="77777777" w:rsidR="00C72D9D" w:rsidRDefault="00C72D9D" w:rsidP="004B13C0">
      <w:pPr>
        <w:rPr>
          <w:b/>
          <w:bCs/>
        </w:rPr>
      </w:pPr>
    </w:p>
    <w:p w14:paraId="34AF58BA" w14:textId="77777777" w:rsidR="00C72D9D" w:rsidRDefault="00C72D9D" w:rsidP="004B13C0">
      <w:pPr>
        <w:rPr>
          <w:b/>
          <w:bCs/>
        </w:rPr>
      </w:pPr>
    </w:p>
    <w:p w14:paraId="7E273922" w14:textId="77777777" w:rsidR="00C72D9D" w:rsidRDefault="00C72D9D" w:rsidP="004B13C0">
      <w:pPr>
        <w:rPr>
          <w:b/>
          <w:bCs/>
        </w:rPr>
      </w:pPr>
    </w:p>
    <w:p w14:paraId="26CCCD70" w14:textId="77777777" w:rsidR="00C72D9D" w:rsidRDefault="00C72D9D" w:rsidP="004B13C0">
      <w:pPr>
        <w:rPr>
          <w:b/>
          <w:bCs/>
        </w:rPr>
      </w:pPr>
    </w:p>
    <w:p w14:paraId="0BB6E80B" w14:textId="77777777" w:rsidR="00C72D9D" w:rsidRDefault="00C72D9D" w:rsidP="00C72D9D">
      <w:pPr>
        <w:pStyle w:val="Kp"/>
      </w:pPr>
      <w:r>
        <w:rPr>
          <w:noProof/>
          <w:lang w:eastAsia="hu-HU"/>
        </w:rPr>
        <w:lastRenderedPageBreak/>
        <w:drawing>
          <wp:inline distT="0" distB="0" distL="0" distR="0" wp14:anchorId="76FB20A4" wp14:editId="75EBC98E">
            <wp:extent cx="8144746" cy="2553374"/>
            <wp:effectExtent l="0" t="4763" r="4128" b="4127"/>
            <wp:docPr id="489704647" name="Ábr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4647" name="Ábra 489704647"/>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rot="16200000">
                      <a:off x="0" y="0"/>
                      <a:ext cx="8172506" cy="2562077"/>
                    </a:xfrm>
                    <a:prstGeom prst="rect">
                      <a:avLst/>
                    </a:prstGeom>
                  </pic:spPr>
                </pic:pic>
              </a:graphicData>
            </a:graphic>
          </wp:inline>
        </w:drawing>
      </w:r>
    </w:p>
    <w:p w14:paraId="76F488C6" w14:textId="2BF16A21" w:rsidR="00C72D9D"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1</w:t>
      </w:r>
      <w:r>
        <w:fldChar w:fldCharType="end"/>
      </w:r>
      <w:r w:rsidR="00C72D9D">
        <w:t>. ábra A tervezett készülék blokkvázlat</w:t>
      </w:r>
    </w:p>
    <w:p w14:paraId="119BBF89" w14:textId="71A03F73" w:rsidR="00FA737A" w:rsidRPr="00FA737A" w:rsidRDefault="00FA737A" w:rsidP="00FA737A">
      <w:pPr>
        <w:spacing w:after="0" w:line="240" w:lineRule="auto"/>
        <w:ind w:firstLine="0"/>
        <w:jc w:val="left"/>
      </w:pPr>
    </w:p>
    <w:p w14:paraId="1651AD28" w14:textId="5CB268DA" w:rsidR="000501F9" w:rsidRDefault="00B508AD" w:rsidP="000501F9">
      <w:pPr>
        <w:pStyle w:val="Cmsor2"/>
      </w:pPr>
      <w:bookmarkStart w:id="16" w:name="_Toc175423784"/>
      <w:r>
        <w:lastRenderedPageBreak/>
        <w:t>Tápegység</w:t>
      </w:r>
      <w:bookmarkEnd w:id="16"/>
    </w:p>
    <w:p w14:paraId="378D7BEA" w14:textId="157E2261" w:rsidR="00E82CEB" w:rsidRDefault="009F3941" w:rsidP="00A03EC3">
      <w:r>
        <w:t>Az eszköz egyik legfontosabb részegysége a tápegység, mivel ennek a részegységnek a helyes működése elengedhetetlen a többi számára. A tápegységnek biztosítania kell az akkumulátor töltését, a digitális és analóg áramkörök valamint a detektor tápellátását.</w:t>
      </w:r>
      <w:r w:rsidR="00A03EC3">
        <w:t xml:space="preserve"> Az analóg és digitális földeket a tervezés során külön kezeltem, azokat csillagpontosan kötöttem össze a </w:t>
      </w:r>
      <w:r w:rsidR="00F07FE7">
        <w:t>„</w:t>
      </w:r>
      <w:r w:rsidR="00A03EC3">
        <w:t>keletkezési</w:t>
      </w:r>
      <w:r w:rsidR="00F07FE7">
        <w:t>”</w:t>
      </w:r>
      <w:r w:rsidR="00A03EC3">
        <w:t xml:space="preserve"> helyüknél.</w:t>
      </w:r>
    </w:p>
    <w:p w14:paraId="47C7C38B" w14:textId="77777777" w:rsidR="00FC542A" w:rsidRDefault="00FC542A" w:rsidP="00FC542A">
      <w:pPr>
        <w:pStyle w:val="Kp"/>
      </w:pPr>
      <w:r w:rsidRPr="00FC542A">
        <w:rPr>
          <w:noProof/>
          <w:lang w:eastAsia="hu-HU"/>
        </w:rPr>
        <w:drawing>
          <wp:inline distT="0" distB="0" distL="0" distR="0" wp14:anchorId="33DF60C3" wp14:editId="6FF8E4F1">
            <wp:extent cx="5400040" cy="2201545"/>
            <wp:effectExtent l="0" t="0" r="0" b="8255"/>
            <wp:docPr id="100968085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201545"/>
                    </a:xfrm>
                    <a:prstGeom prst="rect">
                      <a:avLst/>
                    </a:prstGeom>
                    <a:noFill/>
                    <a:ln>
                      <a:noFill/>
                    </a:ln>
                  </pic:spPr>
                </pic:pic>
              </a:graphicData>
            </a:graphic>
          </wp:inline>
        </w:drawing>
      </w:r>
    </w:p>
    <w:p w14:paraId="705FE004" w14:textId="448FF569" w:rsidR="00FC542A"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2</w:t>
      </w:r>
      <w:r>
        <w:fldChar w:fldCharType="end"/>
      </w:r>
      <w:r w:rsidR="00FC542A">
        <w:t>. ábra Tápstruktúra</w:t>
      </w:r>
    </w:p>
    <w:p w14:paraId="141ABB7F" w14:textId="66E1F4BE" w:rsidR="000501F9" w:rsidRDefault="00B508AD" w:rsidP="000501F9">
      <w:pPr>
        <w:pStyle w:val="Cmsor3"/>
      </w:pPr>
      <w:bookmarkStart w:id="17" w:name="_Toc175423785"/>
      <w:r>
        <w:t>Akkumulátor töltő</w:t>
      </w:r>
      <w:bookmarkEnd w:id="17"/>
    </w:p>
    <w:p w14:paraId="7E466703" w14:textId="029E443E" w:rsidR="00FA737A" w:rsidRDefault="00212B07" w:rsidP="00FA737A">
      <w:r>
        <w:t xml:space="preserve">Mivel az eszközünk hordozható, ezért a tápellátás biztosítása érdekében valamilyen akkumulátort kell alkalmaznunk. </w:t>
      </w:r>
      <w:r w:rsidR="00264550">
        <w:t>A töltőáramkör kiválasztása előtt meg kell határoznunk az akkumulátor típusát és a cellá</w:t>
      </w:r>
      <w:r w:rsidR="00F07FE7">
        <w:t>k számát. Akkumulátor típusnak</w:t>
      </w:r>
      <w:r w:rsidR="00264550">
        <w:t xml:space="preserve"> Li-ion akkumulátort választottam, mivel energia</w:t>
      </w:r>
      <w:r w:rsidR="00E82CEB">
        <w:t>sűrűsége magas és napjainkban az egyik legelterjedtebb akkumul</w:t>
      </w:r>
      <w:r w:rsidR="00F07FE7">
        <w:t>átor típus, ezért</w:t>
      </w:r>
      <w:r w:rsidR="00E82CEB">
        <w:t xml:space="preserve"> sok integrált töltő megoldás létezik a félvezető gyártók részéről.</w:t>
      </w:r>
    </w:p>
    <w:p w14:paraId="6D019AB1" w14:textId="7928644F" w:rsidR="000B2CEC" w:rsidRDefault="001B6B2B" w:rsidP="000B2CEC">
      <w:r>
        <w:t xml:space="preserve">A minél hosszabb üzemidő biztosítása érdekében úgy döntöttem, hogy nem egy cellát fogok használni hanem 2S1P (2series1parallel) konfigurációban 2 darabot. Mivel az eszközt USB-n keresztül </w:t>
      </w:r>
      <w:r w:rsidR="00F07FE7">
        <w:t>fogom</w:t>
      </w:r>
      <w:r>
        <w:t xml:space="preserve"> tölteni (5V), ezért </w:t>
      </w:r>
      <w:r w:rsidR="000B2CEC">
        <w:t xml:space="preserve">olyan megoldást kell </w:t>
      </w:r>
      <w:r w:rsidR="00F07FE7">
        <w:t>választani</w:t>
      </w:r>
      <w:r w:rsidR="000B2CEC">
        <w:t xml:space="preserve"> ami képes a két sorba kapcsolt akkumulátort feltölteni (8.4V). Látható, hogy valamilyen módon az USB feszültségét meg kell emelnünk, hogy tölteni tudjuk az akkumulátorokat.</w:t>
      </w:r>
      <w:r w:rsidR="0015204B">
        <w:t xml:space="preserve"> Erre kézenfekvő megoldás lenne, hogy egy </w:t>
      </w:r>
      <w:proofErr w:type="spellStart"/>
      <w:r w:rsidR="0015204B">
        <w:t>boost</w:t>
      </w:r>
      <w:proofErr w:type="spellEnd"/>
      <w:r w:rsidR="0015204B">
        <w:t xml:space="preserve"> konverter segítségével ~9V körüli feszültséget hozunk létre, majd innen az akkumulátor töltő áramkörre bíznánk a töltést. Ennek a megoldásnak a hátránya, hogy a legtöbb akkumulátor töltő integrált áramkör lineáris</w:t>
      </w:r>
      <w:r w:rsidR="00F07FE7">
        <w:t>,</w:t>
      </w:r>
      <w:r w:rsidR="0015204B">
        <w:t xml:space="preserve"> nagy disszipációt, így rossz hatásfokot </w:t>
      </w:r>
      <w:r w:rsidR="0015204B">
        <w:lastRenderedPageBreak/>
        <w:t>eredményezne. Ez a gyakorlatban a következőket jelentené majdnem teljesen lemerült esetben 1A töltőáram mellett:</w:t>
      </w:r>
    </w:p>
    <w:p w14:paraId="544B4803" w14:textId="6AAE10C0" w:rsidR="0015204B" w:rsidRPr="0015204B" w:rsidRDefault="0015204B" w:rsidP="000B2CEC">
      <m:oMathPara>
        <m:oMath>
          <m:r>
            <w:rPr>
              <w:rFonts w:ascii="Cambria Math" w:hAnsi="Cambria Math"/>
            </w:rPr>
            <m:t>P=∆U∙</m:t>
          </m:r>
          <m:sSub>
            <m:sSubPr>
              <m:ctrlPr>
                <w:rPr>
                  <w:rFonts w:ascii="Cambria Math" w:hAnsi="Cambria Math"/>
                  <w:i/>
                </w:rPr>
              </m:ctrlPr>
            </m:sSubPr>
            <m:e>
              <m:r>
                <w:rPr>
                  <w:rFonts w:ascii="Cambria Math" w:hAnsi="Cambria Math"/>
                </w:rPr>
                <m:t>I</m:t>
              </m:r>
            </m:e>
            <m:sub>
              <m:r>
                <w:rPr>
                  <w:rFonts w:ascii="Cambria Math" w:hAnsi="Cambria Math"/>
                </w:rPr>
                <m:t>töltő</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be</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cella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töltő</m:t>
              </m:r>
            </m:sub>
          </m:sSub>
        </m:oMath>
      </m:oMathPara>
    </w:p>
    <w:p w14:paraId="03B5404A" w14:textId="6A565245" w:rsidR="0015204B" w:rsidRPr="0015204B" w:rsidRDefault="0015204B" w:rsidP="000B2CEC">
      <m:oMathPara>
        <m:oMath>
          <m:r>
            <w:rPr>
              <w:rFonts w:ascii="Cambria Math" w:hAnsi="Cambria Math"/>
            </w:rPr>
            <m:t>P=</m:t>
          </m:r>
          <m:d>
            <m:dPr>
              <m:ctrlPr>
                <w:rPr>
                  <w:rFonts w:ascii="Cambria Math" w:hAnsi="Cambria Math"/>
                  <w:i/>
                </w:rPr>
              </m:ctrlPr>
            </m:dPr>
            <m:e>
              <m:r>
                <w:rPr>
                  <w:rFonts w:ascii="Cambria Math" w:hAnsi="Cambria Math"/>
                </w:rPr>
                <m:t>9V-2∙3.5V</m:t>
              </m:r>
            </m:e>
          </m:d>
          <m:r>
            <w:rPr>
              <w:rFonts w:ascii="Cambria Math" w:hAnsi="Cambria Math"/>
            </w:rPr>
            <m:t>∙1A=2W</m:t>
          </m:r>
        </m:oMath>
      </m:oMathPara>
    </w:p>
    <w:p w14:paraId="7E385A97" w14:textId="1D9D2330" w:rsidR="0015204B" w:rsidRDefault="0015204B" w:rsidP="000B2CEC">
      <w:r>
        <w:t xml:space="preserve">Ez a disszipáció olyan nagy mértékű amit a töltő </w:t>
      </w:r>
      <w:r w:rsidR="00C765D3">
        <w:t>áramkörök nem viselnének el. Megoldás lehetne a töltőáram csökkentése, így viszont a töltési idő növekedne meg</w:t>
      </w:r>
      <w:r w:rsidR="00F07FE7">
        <w:t>,</w:t>
      </w:r>
      <w:r w:rsidR="00C765D3">
        <w:t xml:space="preserve"> ami szintén nem szerencsés.</w:t>
      </w:r>
      <w:r w:rsidR="00B32543">
        <w:t xml:space="preserve"> Ezen okok miatt egy kapcsolóüzemű </w:t>
      </w:r>
      <w:proofErr w:type="spellStart"/>
      <w:r w:rsidR="00B32543">
        <w:t>boost</w:t>
      </w:r>
      <w:proofErr w:type="spellEnd"/>
      <w:r w:rsidR="00B32543">
        <w:t xml:space="preserve"> topológiás akkumulátor töltő áramkört kerestem a  különböző gyártóknál. Az eredményeket az alábbi táblázatban gyűjtöttem :</w:t>
      </w:r>
    </w:p>
    <w:tbl>
      <w:tblPr>
        <w:tblStyle w:val="Rcsostblzat"/>
        <w:tblW w:w="0" w:type="auto"/>
        <w:tblLook w:val="04A0" w:firstRow="1" w:lastRow="0" w:firstColumn="1" w:lastColumn="0" w:noHBand="0" w:noVBand="1"/>
      </w:tblPr>
      <w:tblGrid>
        <w:gridCol w:w="1377"/>
        <w:gridCol w:w="1522"/>
        <w:gridCol w:w="1500"/>
        <w:gridCol w:w="1178"/>
        <w:gridCol w:w="1515"/>
        <w:gridCol w:w="1463"/>
      </w:tblGrid>
      <w:tr w:rsidR="00791CF8" w14:paraId="371C95EE" w14:textId="77777777" w:rsidTr="00791CF8">
        <w:tc>
          <w:tcPr>
            <w:tcW w:w="1316" w:type="dxa"/>
            <w:vAlign w:val="center"/>
          </w:tcPr>
          <w:p w14:paraId="553D745F" w14:textId="4749BEFF" w:rsidR="00791CF8" w:rsidRDefault="00791CF8" w:rsidP="00B32543">
            <w:pPr>
              <w:ind w:firstLine="0"/>
              <w:jc w:val="center"/>
            </w:pPr>
            <w:r>
              <w:t>Név</w:t>
            </w:r>
          </w:p>
        </w:tc>
        <w:tc>
          <w:tcPr>
            <w:tcW w:w="1522" w:type="dxa"/>
            <w:vAlign w:val="center"/>
          </w:tcPr>
          <w:p w14:paraId="31A639AD" w14:textId="0AE8728C" w:rsidR="00791CF8" w:rsidRDefault="00791CF8" w:rsidP="00B32543">
            <w:pPr>
              <w:ind w:firstLine="0"/>
              <w:jc w:val="center"/>
            </w:pPr>
            <w:proofErr w:type="spellStart"/>
            <w:r>
              <w:t>Max.áram</w:t>
            </w:r>
            <w:proofErr w:type="spellEnd"/>
            <w:r>
              <w:t xml:space="preserve"> [A]</w:t>
            </w:r>
          </w:p>
        </w:tc>
        <w:tc>
          <w:tcPr>
            <w:tcW w:w="1500" w:type="dxa"/>
            <w:vAlign w:val="center"/>
          </w:tcPr>
          <w:p w14:paraId="50FF8188" w14:textId="102001E4" w:rsidR="00791CF8" w:rsidRDefault="00791CF8" w:rsidP="00B32543">
            <w:pPr>
              <w:ind w:firstLine="0"/>
              <w:jc w:val="center"/>
            </w:pPr>
            <w:r>
              <w:t>Bemeneti fesz.[V]</w:t>
            </w:r>
          </w:p>
        </w:tc>
        <w:tc>
          <w:tcPr>
            <w:tcW w:w="1178" w:type="dxa"/>
            <w:vAlign w:val="center"/>
          </w:tcPr>
          <w:p w14:paraId="6FA5546C" w14:textId="437E6690" w:rsidR="00791CF8" w:rsidRDefault="00791CF8" w:rsidP="00791CF8">
            <w:pPr>
              <w:ind w:firstLine="0"/>
              <w:jc w:val="center"/>
            </w:pPr>
            <w:r>
              <w:t>Vezérlés</w:t>
            </w:r>
          </w:p>
        </w:tc>
        <w:tc>
          <w:tcPr>
            <w:tcW w:w="1515" w:type="dxa"/>
            <w:vAlign w:val="center"/>
          </w:tcPr>
          <w:p w14:paraId="75191685" w14:textId="48B8ABD8" w:rsidR="00791CF8" w:rsidRDefault="00791CF8" w:rsidP="00B32543">
            <w:pPr>
              <w:ind w:firstLine="0"/>
              <w:jc w:val="center"/>
            </w:pPr>
            <w:r>
              <w:t>USB detektálás</w:t>
            </w:r>
          </w:p>
        </w:tc>
        <w:tc>
          <w:tcPr>
            <w:tcW w:w="1463" w:type="dxa"/>
            <w:vAlign w:val="center"/>
          </w:tcPr>
          <w:p w14:paraId="5E81DD88" w14:textId="3147E730" w:rsidR="00791CF8" w:rsidRDefault="00791CF8" w:rsidP="00B32543">
            <w:pPr>
              <w:ind w:firstLine="0"/>
              <w:jc w:val="center"/>
            </w:pPr>
            <w:r>
              <w:t>Tokozás</w:t>
            </w:r>
          </w:p>
        </w:tc>
      </w:tr>
      <w:tr w:rsidR="00791CF8" w14:paraId="084FC032" w14:textId="77777777" w:rsidTr="00791CF8">
        <w:tc>
          <w:tcPr>
            <w:tcW w:w="1316" w:type="dxa"/>
            <w:vAlign w:val="center"/>
          </w:tcPr>
          <w:p w14:paraId="7F3D81D4" w14:textId="384584B9" w:rsidR="00791CF8" w:rsidRDefault="003C70F3" w:rsidP="00B32543">
            <w:pPr>
              <w:ind w:firstLine="0"/>
              <w:jc w:val="center"/>
            </w:pPr>
            <w:r>
              <w:t>BQ25882</w:t>
            </w:r>
          </w:p>
        </w:tc>
        <w:tc>
          <w:tcPr>
            <w:tcW w:w="1522" w:type="dxa"/>
            <w:vAlign w:val="center"/>
          </w:tcPr>
          <w:p w14:paraId="75AAAF8D" w14:textId="6F3668FC" w:rsidR="00791CF8" w:rsidRDefault="003C70F3" w:rsidP="00B32543">
            <w:pPr>
              <w:ind w:firstLine="0"/>
              <w:jc w:val="center"/>
            </w:pPr>
            <w:r>
              <w:t>2</w:t>
            </w:r>
          </w:p>
        </w:tc>
        <w:tc>
          <w:tcPr>
            <w:tcW w:w="1500" w:type="dxa"/>
            <w:vAlign w:val="center"/>
          </w:tcPr>
          <w:p w14:paraId="301DB912" w14:textId="3FEC81A5" w:rsidR="00791CF8" w:rsidRDefault="003C70F3" w:rsidP="00B32543">
            <w:pPr>
              <w:ind w:firstLine="0"/>
              <w:jc w:val="center"/>
            </w:pPr>
            <w:r>
              <w:t>3.9-6.2</w:t>
            </w:r>
          </w:p>
        </w:tc>
        <w:tc>
          <w:tcPr>
            <w:tcW w:w="1178" w:type="dxa"/>
            <w:vAlign w:val="center"/>
          </w:tcPr>
          <w:p w14:paraId="2976F033" w14:textId="5C26BC29" w:rsidR="00791CF8" w:rsidRDefault="003C70F3" w:rsidP="00791CF8">
            <w:pPr>
              <w:ind w:firstLine="0"/>
              <w:jc w:val="center"/>
            </w:pPr>
            <w:r>
              <w:t>I2C</w:t>
            </w:r>
          </w:p>
        </w:tc>
        <w:tc>
          <w:tcPr>
            <w:tcW w:w="1515" w:type="dxa"/>
            <w:vAlign w:val="center"/>
          </w:tcPr>
          <w:p w14:paraId="7F51C353" w14:textId="10F37C6A" w:rsidR="00791CF8" w:rsidRDefault="003C70F3" w:rsidP="00B32543">
            <w:pPr>
              <w:ind w:firstLine="0"/>
              <w:jc w:val="center"/>
            </w:pPr>
            <w:r>
              <w:t>D+/D-</w:t>
            </w:r>
          </w:p>
        </w:tc>
        <w:tc>
          <w:tcPr>
            <w:tcW w:w="1463" w:type="dxa"/>
            <w:vAlign w:val="center"/>
          </w:tcPr>
          <w:p w14:paraId="7EBF348B" w14:textId="44A36B9F" w:rsidR="00791CF8" w:rsidRDefault="003C70F3" w:rsidP="00B32543">
            <w:pPr>
              <w:ind w:firstLine="0"/>
              <w:jc w:val="center"/>
            </w:pPr>
            <w:r>
              <w:t>WCSP-25</w:t>
            </w:r>
          </w:p>
        </w:tc>
      </w:tr>
      <w:tr w:rsidR="00791CF8" w14:paraId="00D3C2BE" w14:textId="77777777" w:rsidTr="00791CF8">
        <w:tc>
          <w:tcPr>
            <w:tcW w:w="1316" w:type="dxa"/>
            <w:vAlign w:val="center"/>
          </w:tcPr>
          <w:p w14:paraId="3DC6747C" w14:textId="36776BF4" w:rsidR="00791CF8" w:rsidRDefault="003C70F3" w:rsidP="00B32543">
            <w:pPr>
              <w:ind w:firstLine="0"/>
              <w:jc w:val="center"/>
            </w:pPr>
            <w:r>
              <w:t>BQ25886</w:t>
            </w:r>
          </w:p>
        </w:tc>
        <w:tc>
          <w:tcPr>
            <w:tcW w:w="1522" w:type="dxa"/>
            <w:vAlign w:val="center"/>
          </w:tcPr>
          <w:p w14:paraId="016F8C4C" w14:textId="06B7762A" w:rsidR="00791CF8" w:rsidRDefault="003C70F3" w:rsidP="00B32543">
            <w:pPr>
              <w:ind w:firstLine="0"/>
              <w:jc w:val="center"/>
            </w:pPr>
            <w:r>
              <w:t>2</w:t>
            </w:r>
          </w:p>
        </w:tc>
        <w:tc>
          <w:tcPr>
            <w:tcW w:w="1500" w:type="dxa"/>
            <w:vAlign w:val="center"/>
          </w:tcPr>
          <w:p w14:paraId="2F65EB85" w14:textId="033E9F1B" w:rsidR="00791CF8" w:rsidRDefault="003C70F3" w:rsidP="00B32543">
            <w:pPr>
              <w:ind w:firstLine="0"/>
              <w:jc w:val="center"/>
            </w:pPr>
            <w:r>
              <w:t>4.2-6.2</w:t>
            </w:r>
          </w:p>
        </w:tc>
        <w:tc>
          <w:tcPr>
            <w:tcW w:w="1178" w:type="dxa"/>
            <w:vAlign w:val="center"/>
          </w:tcPr>
          <w:p w14:paraId="64D3F75E" w14:textId="03E21C89" w:rsidR="00791CF8" w:rsidRDefault="003C70F3" w:rsidP="00791CF8">
            <w:pPr>
              <w:ind w:firstLine="0"/>
              <w:jc w:val="center"/>
            </w:pPr>
            <w:r>
              <w:t>Passzív RC</w:t>
            </w:r>
          </w:p>
        </w:tc>
        <w:tc>
          <w:tcPr>
            <w:tcW w:w="1515" w:type="dxa"/>
            <w:vAlign w:val="center"/>
          </w:tcPr>
          <w:p w14:paraId="740911B9" w14:textId="13E3FBED" w:rsidR="00791CF8" w:rsidRDefault="003C70F3" w:rsidP="00B32543">
            <w:pPr>
              <w:ind w:firstLine="0"/>
              <w:jc w:val="center"/>
            </w:pPr>
            <w:r>
              <w:t>D+/D-</w:t>
            </w:r>
          </w:p>
        </w:tc>
        <w:tc>
          <w:tcPr>
            <w:tcW w:w="1463" w:type="dxa"/>
            <w:vAlign w:val="center"/>
          </w:tcPr>
          <w:p w14:paraId="1AF9EBB2" w14:textId="4E349443" w:rsidR="00791CF8" w:rsidRDefault="003C70F3" w:rsidP="00B32543">
            <w:pPr>
              <w:ind w:firstLine="0"/>
              <w:jc w:val="center"/>
            </w:pPr>
            <w:r>
              <w:t>QFN-24</w:t>
            </w:r>
          </w:p>
        </w:tc>
      </w:tr>
      <w:tr w:rsidR="00791CF8" w14:paraId="516B75DA" w14:textId="77777777" w:rsidTr="00791CF8">
        <w:tc>
          <w:tcPr>
            <w:tcW w:w="1316" w:type="dxa"/>
            <w:vAlign w:val="center"/>
          </w:tcPr>
          <w:p w14:paraId="5601E933" w14:textId="6A9C4D96" w:rsidR="00791CF8" w:rsidRDefault="00990913" w:rsidP="00B32543">
            <w:pPr>
              <w:ind w:firstLine="0"/>
              <w:jc w:val="center"/>
            </w:pPr>
            <w:r w:rsidRPr="00990913">
              <w:t>MAX77960</w:t>
            </w:r>
          </w:p>
        </w:tc>
        <w:tc>
          <w:tcPr>
            <w:tcW w:w="1522" w:type="dxa"/>
            <w:vAlign w:val="center"/>
          </w:tcPr>
          <w:p w14:paraId="225C1B20" w14:textId="16CEB4FD" w:rsidR="00791CF8" w:rsidRDefault="00990913" w:rsidP="00B32543">
            <w:pPr>
              <w:ind w:firstLine="0"/>
              <w:jc w:val="center"/>
            </w:pPr>
            <w:r>
              <w:t>3</w:t>
            </w:r>
          </w:p>
        </w:tc>
        <w:tc>
          <w:tcPr>
            <w:tcW w:w="1500" w:type="dxa"/>
            <w:vAlign w:val="center"/>
          </w:tcPr>
          <w:p w14:paraId="42896D0C" w14:textId="6EFDB9D3" w:rsidR="00791CF8" w:rsidRDefault="00990913" w:rsidP="00B32543">
            <w:pPr>
              <w:ind w:firstLine="0"/>
              <w:jc w:val="center"/>
            </w:pPr>
            <w:r>
              <w:t>3.5-25.4</w:t>
            </w:r>
          </w:p>
        </w:tc>
        <w:tc>
          <w:tcPr>
            <w:tcW w:w="1178" w:type="dxa"/>
            <w:vAlign w:val="center"/>
          </w:tcPr>
          <w:p w14:paraId="68C9A934" w14:textId="5EB0CD3A" w:rsidR="00791CF8" w:rsidRDefault="00990913" w:rsidP="00791CF8">
            <w:pPr>
              <w:ind w:firstLine="0"/>
              <w:jc w:val="center"/>
            </w:pPr>
            <w:r>
              <w:t>I2C</w:t>
            </w:r>
          </w:p>
        </w:tc>
        <w:tc>
          <w:tcPr>
            <w:tcW w:w="1515" w:type="dxa"/>
            <w:vAlign w:val="center"/>
          </w:tcPr>
          <w:p w14:paraId="2D2937B5" w14:textId="3FBE15AB" w:rsidR="00791CF8" w:rsidRDefault="00990913" w:rsidP="00B32543">
            <w:pPr>
              <w:ind w:firstLine="0"/>
              <w:jc w:val="center"/>
            </w:pPr>
            <w:r>
              <w:t>-</w:t>
            </w:r>
          </w:p>
        </w:tc>
        <w:tc>
          <w:tcPr>
            <w:tcW w:w="1463" w:type="dxa"/>
            <w:vAlign w:val="center"/>
          </w:tcPr>
          <w:p w14:paraId="214AE622" w14:textId="756A3F02" w:rsidR="00791CF8" w:rsidRDefault="00990913" w:rsidP="00B32543">
            <w:pPr>
              <w:ind w:firstLine="0"/>
              <w:jc w:val="center"/>
            </w:pPr>
            <w:r>
              <w:rPr>
                <w:rFonts w:ascii="Inter" w:hAnsi="Inter"/>
                <w:spacing w:val="2"/>
                <w:shd w:val="clear" w:color="auto" w:fill="FFFFFF"/>
              </w:rPr>
              <w:t>FC2QFN</w:t>
            </w:r>
          </w:p>
        </w:tc>
      </w:tr>
      <w:tr w:rsidR="00791CF8" w14:paraId="43BFC7B7" w14:textId="77777777" w:rsidTr="00791CF8">
        <w:tc>
          <w:tcPr>
            <w:tcW w:w="1316" w:type="dxa"/>
            <w:vAlign w:val="center"/>
          </w:tcPr>
          <w:p w14:paraId="2294FB52" w14:textId="43B63DCE" w:rsidR="00791CF8" w:rsidRDefault="00990913" w:rsidP="00B32543">
            <w:pPr>
              <w:ind w:firstLine="0"/>
              <w:jc w:val="center"/>
            </w:pPr>
            <w:r>
              <w:t>BQ25887</w:t>
            </w:r>
          </w:p>
        </w:tc>
        <w:tc>
          <w:tcPr>
            <w:tcW w:w="1522" w:type="dxa"/>
            <w:vAlign w:val="center"/>
          </w:tcPr>
          <w:p w14:paraId="487A4B6F" w14:textId="6F382E85" w:rsidR="00791CF8" w:rsidRDefault="00990913" w:rsidP="00B32543">
            <w:pPr>
              <w:ind w:firstLine="0"/>
              <w:jc w:val="center"/>
            </w:pPr>
            <w:r>
              <w:t>2</w:t>
            </w:r>
          </w:p>
        </w:tc>
        <w:tc>
          <w:tcPr>
            <w:tcW w:w="1500" w:type="dxa"/>
            <w:vAlign w:val="center"/>
          </w:tcPr>
          <w:p w14:paraId="16ACC894" w14:textId="42939403" w:rsidR="00791CF8" w:rsidRDefault="00990913" w:rsidP="00B32543">
            <w:pPr>
              <w:ind w:firstLine="0"/>
              <w:jc w:val="center"/>
            </w:pPr>
            <w:r>
              <w:t>4.2-6.2</w:t>
            </w:r>
          </w:p>
        </w:tc>
        <w:tc>
          <w:tcPr>
            <w:tcW w:w="1178" w:type="dxa"/>
            <w:vAlign w:val="center"/>
          </w:tcPr>
          <w:p w14:paraId="43E11CA9" w14:textId="53A7766F" w:rsidR="00791CF8" w:rsidRDefault="00990913" w:rsidP="00791CF8">
            <w:pPr>
              <w:ind w:firstLine="0"/>
              <w:jc w:val="center"/>
            </w:pPr>
            <w:r>
              <w:t>I2C</w:t>
            </w:r>
          </w:p>
        </w:tc>
        <w:tc>
          <w:tcPr>
            <w:tcW w:w="1515" w:type="dxa"/>
            <w:vAlign w:val="center"/>
          </w:tcPr>
          <w:p w14:paraId="7D9794C7" w14:textId="0E67251D" w:rsidR="00791CF8" w:rsidRDefault="00990913" w:rsidP="00B32543">
            <w:pPr>
              <w:ind w:firstLine="0"/>
              <w:jc w:val="center"/>
            </w:pPr>
            <w:r>
              <w:t>PSEL</w:t>
            </w:r>
          </w:p>
        </w:tc>
        <w:tc>
          <w:tcPr>
            <w:tcW w:w="1463" w:type="dxa"/>
            <w:vAlign w:val="center"/>
          </w:tcPr>
          <w:p w14:paraId="3B338D48" w14:textId="5EBB9D44" w:rsidR="00791CF8" w:rsidRDefault="00990913" w:rsidP="00B32543">
            <w:pPr>
              <w:keepNext/>
              <w:ind w:firstLine="0"/>
              <w:jc w:val="center"/>
            </w:pPr>
            <w:r>
              <w:t>QFN-24</w:t>
            </w:r>
          </w:p>
        </w:tc>
      </w:tr>
    </w:tbl>
    <w:p w14:paraId="4A681553" w14:textId="3D2D0809" w:rsidR="00B32543" w:rsidRDefault="00000000" w:rsidP="009D54D1">
      <w:pPr>
        <w:pStyle w:val="Kpalrs"/>
      </w:pPr>
      <w:r>
        <w:fldChar w:fldCharType="begin"/>
      </w:r>
      <w:r>
        <w:instrText xml:space="preserve"> SEQ táblázat \* ARABIC </w:instrText>
      </w:r>
      <w:r>
        <w:fldChar w:fldCharType="separate"/>
      </w:r>
      <w:r w:rsidR="00667604">
        <w:rPr>
          <w:noProof/>
        </w:rPr>
        <w:t>1</w:t>
      </w:r>
      <w:r>
        <w:rPr>
          <w:noProof/>
        </w:rPr>
        <w:fldChar w:fldCharType="end"/>
      </w:r>
      <w:r w:rsidR="00B32543">
        <w:t>. táblázat Akkumulátor töltő áramkörök</w:t>
      </w:r>
    </w:p>
    <w:p w14:paraId="01B35569" w14:textId="47967AC2" w:rsidR="00B32543" w:rsidRDefault="00791CF8" w:rsidP="000B2CEC">
      <w:r>
        <w:t xml:space="preserve">A választás a Texas Instruments által gyártott </w:t>
      </w:r>
      <w:r w:rsidRPr="00791CF8">
        <w:t>BQ25886</w:t>
      </w:r>
      <w:r>
        <w:t xml:space="preserve"> típusra esett, mivel paraméterei alapján ezt ítéltem a feladat megvalósítása szempontjából a </w:t>
      </w:r>
      <w:r w:rsidR="00F07FE7">
        <w:t>legalkalmasabbnak</w:t>
      </w:r>
      <w:r>
        <w:t xml:space="preserve">. Maximális kimeneti árama 2A, ami lehetővé teszi az akkumulátorok gyors töltését. Bemeneti feszültségtartománya számunkra éppen az ideális tartományban van, így nem igényel semmilyen közbenső átalakítót maga és az USB csatlakozó közé. Vezérlése különböző értékű ellenállásokkal történik, így ezt szoftveres oldalról már nem kell kezelni, ezzel egyszerűsítve a fejlesztést. Az USB BC1.2 protokoll segítségével képes az USB </w:t>
      </w:r>
      <w:proofErr w:type="spellStart"/>
      <w:r>
        <w:t>Host-tól</w:t>
      </w:r>
      <w:proofErr w:type="spellEnd"/>
      <w:r>
        <w:t xml:space="preserve"> lekérdezni a maximális áramot amit az adott interfészen keresztül szolgáltatni tud a </w:t>
      </w:r>
      <w:proofErr w:type="spellStart"/>
      <w:r>
        <w:t>Host</w:t>
      </w:r>
      <w:proofErr w:type="spellEnd"/>
      <w:r>
        <w:t>, így elkerülve annak túlterhelését. Az áramkör egyetlen hátránya, hogy VQFN24 a tokozása, így</w:t>
      </w:r>
      <w:r w:rsidR="00F07FE7">
        <w:t xml:space="preserve"> kézi beültetése</w:t>
      </w:r>
      <w:r>
        <w:t xml:space="preserve"> nehezebb, mint az átlagos integrált áramköröké.</w:t>
      </w:r>
      <w:r w:rsidR="00AD303B">
        <w:fldChar w:fldCharType="begin"/>
      </w:r>
      <w:r w:rsidR="00AD303B">
        <w:instrText xml:space="preserve"> REF _Ref167436424 \r \h </w:instrText>
      </w:r>
      <w:r w:rsidR="00AD303B">
        <w:fldChar w:fldCharType="separate"/>
      </w:r>
      <w:r w:rsidR="00667604">
        <w:t>[1]</w:t>
      </w:r>
      <w:r w:rsidR="00AD303B">
        <w:fldChar w:fldCharType="end"/>
      </w:r>
    </w:p>
    <w:p w14:paraId="275A031D" w14:textId="77777777" w:rsidR="00C8142E" w:rsidRDefault="00C8142E" w:rsidP="00C8142E">
      <w:pPr>
        <w:pStyle w:val="Kp"/>
      </w:pPr>
      <w:r w:rsidRPr="00C8142E">
        <w:rPr>
          <w:noProof/>
          <w:lang w:eastAsia="hu-HU"/>
        </w:rPr>
        <w:lastRenderedPageBreak/>
        <w:drawing>
          <wp:inline distT="0" distB="0" distL="0" distR="0" wp14:anchorId="0B1E2BAA" wp14:editId="60EDEEAA">
            <wp:extent cx="5400040" cy="2640965"/>
            <wp:effectExtent l="0" t="0" r="0" b="6985"/>
            <wp:docPr id="14302222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40965"/>
                    </a:xfrm>
                    <a:prstGeom prst="rect">
                      <a:avLst/>
                    </a:prstGeom>
                    <a:noFill/>
                    <a:ln>
                      <a:noFill/>
                    </a:ln>
                  </pic:spPr>
                </pic:pic>
              </a:graphicData>
            </a:graphic>
          </wp:inline>
        </w:drawing>
      </w:r>
    </w:p>
    <w:p w14:paraId="2102CB45" w14:textId="4F2C9774" w:rsidR="00791CF8"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3</w:t>
      </w:r>
      <w:r>
        <w:fldChar w:fldCharType="end"/>
      </w:r>
      <w:r w:rsidR="00C8142E">
        <w:t xml:space="preserve">. ábra </w:t>
      </w:r>
      <w:r w:rsidR="00C8142E" w:rsidRPr="00791CF8">
        <w:t>BQ25886</w:t>
      </w:r>
      <w:r w:rsidR="00C8142E">
        <w:t xml:space="preserve"> bekötése</w:t>
      </w:r>
    </w:p>
    <w:p w14:paraId="2F93296E" w14:textId="32B212BC" w:rsidR="00C8142E" w:rsidRDefault="00C8142E" w:rsidP="00C8142E">
      <w:r>
        <w:t xml:space="preserve">Mivel az akkumulátorokat 2S1P struktúrában használom, ezért gondoskodni kell az akkumulátorok feszültségének kiegyenlítéséről. Erre azért van szükség, mivel a gyártási szórások miatt az egyes akkumulátorok kapacitásai egymástól eltérőek lehetnek, ezért szélsőséges esetekben előfordulhat, hogy az egyik akkumulátort túltöltjük. Ez az akkumulátor élettartamának csökkenéséhez, szélsőséges esetekben a tönkremenetelhez vezethet. Ennek elkerülésére egy kiegyenlítő elektronikát kell beépíteni. Erre a </w:t>
      </w:r>
      <w:r w:rsidR="00F07FE7">
        <w:t>problémára</w:t>
      </w:r>
      <w:r>
        <w:t xml:space="preserve"> sok félvezetőket gyártó vállalatnak van megoldása. Én a Texas által gyártott </w:t>
      </w:r>
      <w:r w:rsidRPr="00C8142E">
        <w:t>BQ29209</w:t>
      </w:r>
      <w:r>
        <w:t xml:space="preserve"> áramkört választottam, mivel nyugalmi árama kicsi (1 </w:t>
      </w:r>
      <w:proofErr w:type="spellStart"/>
      <w:r>
        <w:t>uA</w:t>
      </w:r>
      <w:proofErr w:type="spellEnd"/>
      <w:r>
        <w:t>), így kikapcsolt állapotban sem terheli az akkumulátort</w:t>
      </w:r>
      <w:r w:rsidR="00B25876">
        <w:t>. Valamint minimális külső alkatrészek használatával 15 mA-es kiegyenlítő áramot tud létrehozni az egyes cellák között.</w:t>
      </w:r>
      <w:r w:rsidR="00FC542A">
        <w:t xml:space="preserve"> Ezt elegendőnek éreztem, mivel a két cella ugyan azon gyártó terméke, ezért csak a gyártási szórásaikat kell kompenzálnunk.</w:t>
      </w:r>
      <w:r w:rsidR="00AD303B">
        <w:fldChar w:fldCharType="begin"/>
      </w:r>
      <w:r w:rsidR="00AD303B">
        <w:instrText xml:space="preserve"> REF _Ref167436532 \r \h </w:instrText>
      </w:r>
      <w:r w:rsidR="00AD303B">
        <w:fldChar w:fldCharType="separate"/>
      </w:r>
      <w:r w:rsidR="00667604">
        <w:t>[10]</w:t>
      </w:r>
      <w:r w:rsidR="00AD303B">
        <w:fldChar w:fldCharType="end"/>
      </w:r>
    </w:p>
    <w:p w14:paraId="23DF3CA4" w14:textId="77777777" w:rsidR="00FC542A" w:rsidRDefault="00FC542A" w:rsidP="00FC542A">
      <w:pPr>
        <w:pStyle w:val="Kp"/>
      </w:pPr>
      <w:r w:rsidRPr="00FC542A">
        <w:rPr>
          <w:noProof/>
          <w:lang w:eastAsia="hu-HU"/>
        </w:rPr>
        <w:drawing>
          <wp:inline distT="0" distB="0" distL="0" distR="0" wp14:anchorId="36ACF743" wp14:editId="66BBDC4C">
            <wp:extent cx="5400040" cy="2038985"/>
            <wp:effectExtent l="0" t="0" r="0" b="0"/>
            <wp:docPr id="62081949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038985"/>
                    </a:xfrm>
                    <a:prstGeom prst="rect">
                      <a:avLst/>
                    </a:prstGeom>
                    <a:noFill/>
                    <a:ln>
                      <a:noFill/>
                    </a:ln>
                  </pic:spPr>
                </pic:pic>
              </a:graphicData>
            </a:graphic>
          </wp:inline>
        </w:drawing>
      </w:r>
    </w:p>
    <w:p w14:paraId="6467517B" w14:textId="42D797DE" w:rsidR="00C8142E" w:rsidRPr="00C8142E"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4</w:t>
      </w:r>
      <w:r>
        <w:fldChar w:fldCharType="end"/>
      </w:r>
      <w:r w:rsidR="00FC542A">
        <w:t>. ábra Akkumulátor töltéskiegyenlítő kapcsolási rajza</w:t>
      </w:r>
    </w:p>
    <w:p w14:paraId="4233B393" w14:textId="6C7E4D61" w:rsidR="00B508AD" w:rsidRDefault="00B508AD" w:rsidP="00B508AD">
      <w:pPr>
        <w:pStyle w:val="Cmsor3"/>
      </w:pPr>
      <w:bookmarkStart w:id="18" w:name="_Toc175423786"/>
      <w:r>
        <w:lastRenderedPageBreak/>
        <w:t>Digitális tápegység</w:t>
      </w:r>
      <w:bookmarkEnd w:id="18"/>
    </w:p>
    <w:p w14:paraId="6758C9D0" w14:textId="224FDD06" w:rsidR="00FA737A" w:rsidRDefault="00A40B72" w:rsidP="00FA737A">
      <w:r>
        <w:t>A digitális részegségek számára egy +3.3V-os tápfeszültséget fogok előállítani. Ebben az esetben mindenképp célszerű kapcsoló üzemű átalakítót használni. A kapcsoló üzemű átalakító kiválasztása előtt egy nagyságrendi becslést készítettem, hogy az egyes komponensek mennyi áramot fognak felvenni:</w:t>
      </w:r>
    </w:p>
    <w:p w14:paraId="42EB5C2E" w14:textId="12892CEC" w:rsidR="00A40B72" w:rsidRDefault="00A40B72" w:rsidP="00A40B72">
      <w:pPr>
        <w:pStyle w:val="Listaszerbekezds"/>
        <w:numPr>
          <w:ilvl w:val="0"/>
          <w:numId w:val="27"/>
        </w:numPr>
      </w:pPr>
      <w:r>
        <w:t>Mikrokontroller: ~ 50 mA</w:t>
      </w:r>
    </w:p>
    <w:p w14:paraId="04DAA26D" w14:textId="046C4AD9" w:rsidR="00A40B72" w:rsidRDefault="00A40B72" w:rsidP="00A40B72">
      <w:pPr>
        <w:pStyle w:val="Listaszerbekezds"/>
        <w:numPr>
          <w:ilvl w:val="0"/>
          <w:numId w:val="27"/>
        </w:numPr>
      </w:pPr>
      <w:r>
        <w:t>Kijelző: ~100 mA</w:t>
      </w:r>
    </w:p>
    <w:p w14:paraId="7B8E9710" w14:textId="0A60E6B7" w:rsidR="00657FDC" w:rsidRDefault="00657FDC" w:rsidP="00A40B72">
      <w:pPr>
        <w:pStyle w:val="Listaszerbekezds"/>
        <w:numPr>
          <w:ilvl w:val="0"/>
          <w:numId w:val="27"/>
        </w:numPr>
      </w:pPr>
      <w:r>
        <w:t>SD kártya írás: ~100 mA</w:t>
      </w:r>
    </w:p>
    <w:p w14:paraId="3901CD80" w14:textId="2C83B655" w:rsidR="00657FDC" w:rsidRDefault="00657FDC" w:rsidP="00A40B72">
      <w:pPr>
        <w:pStyle w:val="Listaszerbekezds"/>
        <w:numPr>
          <w:ilvl w:val="0"/>
          <w:numId w:val="27"/>
        </w:numPr>
      </w:pPr>
      <w:r>
        <w:t>Egyéb áramköri komponensek: ~20 mA</w:t>
      </w:r>
    </w:p>
    <w:p w14:paraId="18E490CD" w14:textId="23627315" w:rsidR="00657FDC" w:rsidRDefault="00657FDC" w:rsidP="004C6AC8">
      <w:r>
        <w:t>Ezen áramokat összegezve arra számítok, hogy az áramfelvétel a +3.3V-os sínen 270 mA környékén fog alakulni. A biztonság kedvéért a konvertert 300 mA kimeneti áramra fogom méretezni, hogy elégégséges t</w:t>
      </w:r>
      <w:r w:rsidR="004C6AC8">
        <w:t xml:space="preserve">artalék maradjon a rendszerben. </w:t>
      </w:r>
      <w:r w:rsidR="00DF66D8">
        <w:t xml:space="preserve">Konverternek a Texas által gyártott TPS560430XF szinkron </w:t>
      </w:r>
      <w:proofErr w:type="spellStart"/>
      <w:r w:rsidR="00DF66D8">
        <w:t>buck</w:t>
      </w:r>
      <w:proofErr w:type="spellEnd"/>
      <w:r w:rsidR="00DF66D8">
        <w:t xml:space="preserve"> konvertert választottam, mivel paraméterei kiválóan alkalmassá teszik a feladatra. A kiválasztás főbb paramétereit táblázatos formában az alábbiakban foglalom össze:</w:t>
      </w:r>
      <w:r w:rsidR="004C6AC8" w:rsidRPr="004C6AC8">
        <w:t xml:space="preserve"> </w:t>
      </w:r>
      <w:r w:rsidR="004C6AC8">
        <w:fldChar w:fldCharType="begin"/>
      </w:r>
      <w:r w:rsidR="004C6AC8">
        <w:instrText xml:space="preserve"> REF _Ref167436613 \r \h </w:instrText>
      </w:r>
      <w:r w:rsidR="004C6AC8">
        <w:fldChar w:fldCharType="separate"/>
      </w:r>
      <w:r w:rsidR="00667604">
        <w:t>[11]</w:t>
      </w:r>
      <w:r w:rsidR="004C6AC8">
        <w:fldChar w:fldCharType="end"/>
      </w:r>
    </w:p>
    <w:tbl>
      <w:tblPr>
        <w:tblStyle w:val="Rcsostblzat"/>
        <w:tblW w:w="0" w:type="auto"/>
        <w:tblLook w:val="04A0" w:firstRow="1" w:lastRow="0" w:firstColumn="1" w:lastColumn="0" w:noHBand="0" w:noVBand="1"/>
      </w:tblPr>
      <w:tblGrid>
        <w:gridCol w:w="4247"/>
        <w:gridCol w:w="4247"/>
      </w:tblGrid>
      <w:tr w:rsidR="00DF66D8" w14:paraId="1B3CDBF8" w14:textId="77777777" w:rsidTr="00E32156">
        <w:tc>
          <w:tcPr>
            <w:tcW w:w="4247" w:type="dxa"/>
            <w:vAlign w:val="center"/>
          </w:tcPr>
          <w:p w14:paraId="5719C7AC" w14:textId="3D8184D2" w:rsidR="00DF66D8" w:rsidRDefault="00DF66D8" w:rsidP="00E32156">
            <w:pPr>
              <w:ind w:firstLine="0"/>
              <w:jc w:val="center"/>
            </w:pPr>
            <w:r>
              <w:t>Bemeneti feszültségtartomány [V]</w:t>
            </w:r>
          </w:p>
        </w:tc>
        <w:tc>
          <w:tcPr>
            <w:tcW w:w="4247" w:type="dxa"/>
            <w:vAlign w:val="center"/>
          </w:tcPr>
          <w:p w14:paraId="130E00AE" w14:textId="3E17DF82" w:rsidR="00DF66D8" w:rsidRDefault="00DF66D8" w:rsidP="00E32156">
            <w:pPr>
              <w:ind w:firstLine="0"/>
              <w:jc w:val="center"/>
            </w:pPr>
            <w:r>
              <w:t>4-36</w:t>
            </w:r>
          </w:p>
        </w:tc>
      </w:tr>
      <w:tr w:rsidR="00DF66D8" w14:paraId="054F96A1" w14:textId="77777777" w:rsidTr="00E32156">
        <w:tc>
          <w:tcPr>
            <w:tcW w:w="4247" w:type="dxa"/>
            <w:vAlign w:val="center"/>
          </w:tcPr>
          <w:p w14:paraId="08CF7AE2" w14:textId="438C44D6" w:rsidR="00DF66D8" w:rsidRDefault="00DF66D8" w:rsidP="00E32156">
            <w:pPr>
              <w:ind w:firstLine="0"/>
              <w:jc w:val="center"/>
            </w:pPr>
            <w:r>
              <w:t>Maximális kimeneti áram [mA]</w:t>
            </w:r>
          </w:p>
        </w:tc>
        <w:tc>
          <w:tcPr>
            <w:tcW w:w="4247" w:type="dxa"/>
            <w:vAlign w:val="center"/>
          </w:tcPr>
          <w:p w14:paraId="1AA9F603" w14:textId="1B68EA26" w:rsidR="00DF66D8" w:rsidRDefault="00DF66D8" w:rsidP="00E32156">
            <w:pPr>
              <w:ind w:firstLine="0"/>
              <w:jc w:val="center"/>
            </w:pPr>
            <w:r>
              <w:t>600</w:t>
            </w:r>
          </w:p>
        </w:tc>
      </w:tr>
      <w:tr w:rsidR="00DF66D8" w14:paraId="3AA69B4D" w14:textId="77777777" w:rsidTr="00E32156">
        <w:tc>
          <w:tcPr>
            <w:tcW w:w="4247" w:type="dxa"/>
            <w:vAlign w:val="center"/>
          </w:tcPr>
          <w:p w14:paraId="5952412E" w14:textId="44E8D0A0" w:rsidR="00DF66D8" w:rsidRDefault="00DF66D8" w:rsidP="00E32156">
            <w:pPr>
              <w:ind w:firstLine="0"/>
              <w:jc w:val="center"/>
            </w:pPr>
            <w:r>
              <w:t>Hatásfok (8V@300mA) [%]</w:t>
            </w:r>
          </w:p>
        </w:tc>
        <w:tc>
          <w:tcPr>
            <w:tcW w:w="4247" w:type="dxa"/>
            <w:vAlign w:val="center"/>
          </w:tcPr>
          <w:p w14:paraId="439B5F5F" w14:textId="1AB012DF" w:rsidR="00DF66D8" w:rsidRDefault="00DF66D8" w:rsidP="00E32156">
            <w:pPr>
              <w:ind w:firstLine="0"/>
              <w:jc w:val="center"/>
            </w:pPr>
            <w:r>
              <w:t>92</w:t>
            </w:r>
          </w:p>
        </w:tc>
      </w:tr>
      <w:tr w:rsidR="00DF66D8" w14:paraId="162AAFA2" w14:textId="77777777" w:rsidTr="00E32156">
        <w:tc>
          <w:tcPr>
            <w:tcW w:w="4247" w:type="dxa"/>
            <w:vAlign w:val="center"/>
          </w:tcPr>
          <w:p w14:paraId="24A0A002" w14:textId="37266EB4" w:rsidR="00DF66D8" w:rsidRDefault="00DF66D8" w:rsidP="00E32156">
            <w:pPr>
              <w:ind w:firstLine="0"/>
              <w:jc w:val="center"/>
            </w:pPr>
            <w:r>
              <w:t>Kapcsolási frekvencia [MHz]</w:t>
            </w:r>
          </w:p>
        </w:tc>
        <w:tc>
          <w:tcPr>
            <w:tcW w:w="4247" w:type="dxa"/>
            <w:vAlign w:val="center"/>
          </w:tcPr>
          <w:p w14:paraId="412727B2" w14:textId="166FC639" w:rsidR="00DF66D8" w:rsidRDefault="00DF66D8" w:rsidP="00E32156">
            <w:pPr>
              <w:ind w:firstLine="0"/>
              <w:jc w:val="center"/>
            </w:pPr>
            <w:r>
              <w:t>1.1</w:t>
            </w:r>
          </w:p>
        </w:tc>
      </w:tr>
      <w:tr w:rsidR="00DF66D8" w14:paraId="268EA60D" w14:textId="77777777" w:rsidTr="00E32156">
        <w:tc>
          <w:tcPr>
            <w:tcW w:w="4247" w:type="dxa"/>
            <w:vAlign w:val="center"/>
          </w:tcPr>
          <w:p w14:paraId="7EA096C4" w14:textId="55DE5BE4" w:rsidR="00DF66D8" w:rsidRDefault="00DF66D8" w:rsidP="00E32156">
            <w:pPr>
              <w:ind w:firstLine="0"/>
              <w:jc w:val="center"/>
            </w:pPr>
            <w:r>
              <w:t>Tokozás</w:t>
            </w:r>
          </w:p>
        </w:tc>
        <w:tc>
          <w:tcPr>
            <w:tcW w:w="4247" w:type="dxa"/>
            <w:vAlign w:val="center"/>
          </w:tcPr>
          <w:p w14:paraId="71C4D0E4" w14:textId="6ED2EA50" w:rsidR="00DF66D8" w:rsidRDefault="00DF66D8" w:rsidP="00E32156">
            <w:pPr>
              <w:keepNext/>
              <w:ind w:firstLine="0"/>
              <w:jc w:val="center"/>
            </w:pPr>
            <w:r>
              <w:t>SOT-23-6</w:t>
            </w:r>
          </w:p>
        </w:tc>
      </w:tr>
    </w:tbl>
    <w:p w14:paraId="7AC48CDD" w14:textId="06BF527C" w:rsidR="00DF66D8"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5</w:t>
      </w:r>
      <w:r>
        <w:fldChar w:fldCharType="end"/>
      </w:r>
      <w:r w:rsidR="00DF66D8">
        <w:t>. ábra TPS560430XF főbb paraméterei</w:t>
      </w:r>
    </w:p>
    <w:p w14:paraId="24CF3168" w14:textId="77777777" w:rsidR="00E32156" w:rsidRDefault="00E32156" w:rsidP="00E32156">
      <w:pPr>
        <w:pStyle w:val="Kp"/>
      </w:pPr>
      <w:r w:rsidRPr="00E32156">
        <w:rPr>
          <w:noProof/>
          <w:lang w:eastAsia="hu-HU"/>
        </w:rPr>
        <w:drawing>
          <wp:inline distT="0" distB="0" distL="0" distR="0" wp14:anchorId="3C4AD890" wp14:editId="137D9B71">
            <wp:extent cx="5464455" cy="1716957"/>
            <wp:effectExtent l="0" t="0" r="0" b="0"/>
            <wp:docPr id="91003245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7453" cy="1736751"/>
                    </a:xfrm>
                    <a:prstGeom prst="rect">
                      <a:avLst/>
                    </a:prstGeom>
                    <a:noFill/>
                    <a:ln>
                      <a:noFill/>
                    </a:ln>
                  </pic:spPr>
                </pic:pic>
              </a:graphicData>
            </a:graphic>
          </wp:inline>
        </w:drawing>
      </w:r>
    </w:p>
    <w:p w14:paraId="03172F08" w14:textId="081FE5C4" w:rsidR="00657FDC" w:rsidRPr="00FA737A"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6</w:t>
      </w:r>
      <w:r>
        <w:fldChar w:fldCharType="end"/>
      </w:r>
      <w:r w:rsidR="00E32156">
        <w:t>. ábra +3.3V-ot előállító áramkör kapcsolási rajza</w:t>
      </w:r>
    </w:p>
    <w:p w14:paraId="688C9C6C" w14:textId="58A1F1E6" w:rsidR="00B508AD" w:rsidRDefault="00B508AD" w:rsidP="00B508AD">
      <w:pPr>
        <w:pStyle w:val="Cmsor3"/>
      </w:pPr>
      <w:bookmarkStart w:id="19" w:name="_Toc175423787"/>
      <w:r>
        <w:lastRenderedPageBreak/>
        <w:t>Analóg bemeneti fokozat tápegysége</w:t>
      </w:r>
      <w:bookmarkEnd w:id="19"/>
    </w:p>
    <w:p w14:paraId="00CE2232" w14:textId="7B1D9892" w:rsidR="00E105F7" w:rsidRDefault="00596A27" w:rsidP="00FA737A">
      <w:r>
        <w:t>Az analóg bemeneti fokozatnak szüksége van a pozitív mellett negatív tápfeszültségre is. A negatív tápfeszültségre, azért van szükség, mivel a detektorról érkező áramimpulzust negatív előjelű feszültségimpulzussá alakítjuk át.</w:t>
      </w:r>
      <w:r w:rsidR="0006472D">
        <w:t xml:space="preserve"> A szimmetrikus tápsín előállításához szükségünk lesz valamilyen DC-DC átalakítóra, viszont ezen átalakítók jelentős zajt okozhatnak, ami esetünkben nem szerencsés, mivel az érzékeny analóg áramköri részegységet tápláljuk meg. Emiatt gondoskodnunk kell a DC-DC konverter kimenetének szűréséről.</w:t>
      </w:r>
      <w:r w:rsidR="00E105F7">
        <w:t xml:space="preserve"> Ennek a megvalósítása, úgy fog történni, hogy a DC-DC konverter kimenetére egy LC szűrő kerül, az LC szűrő kimenetére pedig egy-egy lineáris stabilizátort kötök, ezzel biztosítva a minél kisebb zajt az analóg tápsínen.</w:t>
      </w:r>
      <w:r w:rsidR="006E2CF1">
        <w:t xml:space="preserve"> Ezen felül a mikrokontroller A/D és D/A átalakítójának is elő kell állítani egy pontos referenciafeszültséget.</w:t>
      </w:r>
    </w:p>
    <w:p w14:paraId="290D2C6D" w14:textId="77777777" w:rsidR="00E33496" w:rsidRDefault="00E33496" w:rsidP="00FA737A"/>
    <w:p w14:paraId="0893B959" w14:textId="497AE749" w:rsidR="00E33496" w:rsidRDefault="00E33496" w:rsidP="00E33496">
      <w:pPr>
        <w:pStyle w:val="Kp"/>
      </w:pPr>
      <w:r>
        <w:rPr>
          <w:noProof/>
          <w:lang w:eastAsia="hu-HU"/>
        </w:rPr>
        <w:drawing>
          <wp:inline distT="0" distB="0" distL="0" distR="0" wp14:anchorId="0B07BD74" wp14:editId="00F23EAA">
            <wp:extent cx="5400040" cy="1482090"/>
            <wp:effectExtent l="0" t="0" r="0" b="3810"/>
            <wp:docPr id="510434340" name="Ábr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34340" name="Ábra 510434340"/>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400040" cy="1482090"/>
                    </a:xfrm>
                    <a:prstGeom prst="rect">
                      <a:avLst/>
                    </a:prstGeom>
                  </pic:spPr>
                </pic:pic>
              </a:graphicData>
            </a:graphic>
          </wp:inline>
        </w:drawing>
      </w:r>
    </w:p>
    <w:p w14:paraId="4B321442" w14:textId="580740A2" w:rsidR="00E105F7"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7</w:t>
      </w:r>
      <w:r>
        <w:fldChar w:fldCharType="end"/>
      </w:r>
      <w:r w:rsidR="00E33496">
        <w:t>. ábra Analóg tápstruktúra</w:t>
      </w:r>
    </w:p>
    <w:p w14:paraId="7E65A964" w14:textId="1D20558B" w:rsidR="0014752B" w:rsidRDefault="0014752B">
      <w:pPr>
        <w:spacing w:after="0" w:line="240" w:lineRule="auto"/>
        <w:ind w:firstLine="0"/>
        <w:jc w:val="left"/>
        <w:rPr>
          <w:b/>
          <w:bCs/>
        </w:rPr>
      </w:pPr>
      <w:r>
        <w:rPr>
          <w:b/>
          <w:bCs/>
        </w:rPr>
        <w:br w:type="page"/>
      </w:r>
    </w:p>
    <w:p w14:paraId="0C315682" w14:textId="4FC94A07" w:rsidR="00D23088" w:rsidRPr="00D23088" w:rsidRDefault="00D23088" w:rsidP="00D23088">
      <w:pPr>
        <w:ind w:firstLine="0"/>
        <w:jc w:val="left"/>
        <w:rPr>
          <w:b/>
          <w:bCs/>
        </w:rPr>
      </w:pPr>
      <w:r w:rsidRPr="00D23088">
        <w:rPr>
          <w:b/>
          <w:bCs/>
        </w:rPr>
        <w:lastRenderedPageBreak/>
        <w:t>DC-DC átalakító:</w:t>
      </w:r>
    </w:p>
    <w:p w14:paraId="30BE205C" w14:textId="6FCFA672" w:rsidR="00FA737A" w:rsidRDefault="00DD6FA1" w:rsidP="00FA737A">
      <w:r>
        <w:t>Mivel a rendelkezésre álló hely kicsi, ezért egy integrált DC-DC átalakító modult kezdtem el keresni</w:t>
      </w:r>
      <w:r w:rsidR="00E915BF">
        <w:t>. Ezen modulokra jellemző, hogy galvanikus izolációt biztosítanak a be- és kimeneteik között, viszont ezt ebben az esetben nem fogom kihasználni, mivel a feladat jellege nem indokolja. Fontos paramétere, hogy bemeneti +5V-os feszültségből a kimeneten +/-5V-os feszültséget állítson elő és legalább +/-100 mA terhelő árammal lehessen terhelni.</w:t>
      </w:r>
      <w:r w:rsidR="00D23088">
        <w:t xml:space="preserve"> Ez az áramterhelhetőség bőven elég lesz, hiszen erről a tápegységről csak az analóg részegységek fognak üzemelni, amik nem vesznek fel nagy teljesítményt.</w:t>
      </w:r>
    </w:p>
    <w:p w14:paraId="6B82B064" w14:textId="346BDFEB" w:rsidR="00D23088" w:rsidRDefault="00D23088" w:rsidP="00FA737A">
      <w:r>
        <w:t xml:space="preserve">A választás a Texas által gyártott </w:t>
      </w:r>
      <w:r w:rsidRPr="00D23088">
        <w:t>DCPA10505DP</w:t>
      </w:r>
      <w:r>
        <w:t xml:space="preserve"> modulra esett. A modul főbb paraméterei az alábbiak:</w:t>
      </w:r>
      <w:r w:rsidR="00AD303B">
        <w:fldChar w:fldCharType="begin"/>
      </w:r>
      <w:r w:rsidR="00AD303B">
        <w:instrText xml:space="preserve"> REF _Ref167436712 \r \h </w:instrText>
      </w:r>
      <w:r w:rsidR="00AD303B">
        <w:fldChar w:fldCharType="separate"/>
      </w:r>
      <w:r w:rsidR="00667604">
        <w:t>[12]</w:t>
      </w:r>
      <w:r w:rsidR="00AD303B">
        <w:fldChar w:fldCharType="end"/>
      </w:r>
    </w:p>
    <w:tbl>
      <w:tblPr>
        <w:tblStyle w:val="Rcsostblzat"/>
        <w:tblW w:w="0" w:type="auto"/>
        <w:tblLook w:val="04A0" w:firstRow="1" w:lastRow="0" w:firstColumn="1" w:lastColumn="0" w:noHBand="0" w:noVBand="1"/>
      </w:tblPr>
      <w:tblGrid>
        <w:gridCol w:w="4247"/>
        <w:gridCol w:w="4247"/>
      </w:tblGrid>
      <w:tr w:rsidR="004663EC" w14:paraId="6DD2D0AD" w14:textId="77777777" w:rsidTr="00485BE2">
        <w:tc>
          <w:tcPr>
            <w:tcW w:w="4247" w:type="dxa"/>
            <w:vAlign w:val="center"/>
          </w:tcPr>
          <w:p w14:paraId="11FF7425" w14:textId="03125AEC" w:rsidR="004663EC" w:rsidRDefault="004663EC" w:rsidP="004663EC">
            <w:pPr>
              <w:ind w:firstLine="0"/>
            </w:pPr>
            <w:r>
              <w:t>Bemeneti feszültségtartomány [V]</w:t>
            </w:r>
          </w:p>
        </w:tc>
        <w:tc>
          <w:tcPr>
            <w:tcW w:w="4247" w:type="dxa"/>
            <w:vAlign w:val="center"/>
          </w:tcPr>
          <w:p w14:paraId="10176D8F" w14:textId="50AB9440" w:rsidR="004663EC" w:rsidRDefault="004663EC" w:rsidP="00B0662B">
            <w:pPr>
              <w:ind w:firstLine="0"/>
              <w:jc w:val="center"/>
            </w:pPr>
            <w:r>
              <w:t>4.5-5.5</w:t>
            </w:r>
          </w:p>
        </w:tc>
      </w:tr>
      <w:tr w:rsidR="004663EC" w14:paraId="3452F3D3" w14:textId="77777777" w:rsidTr="00485BE2">
        <w:tc>
          <w:tcPr>
            <w:tcW w:w="4247" w:type="dxa"/>
            <w:vAlign w:val="center"/>
          </w:tcPr>
          <w:p w14:paraId="4B9C72DC" w14:textId="3B223253" w:rsidR="004663EC" w:rsidRDefault="004663EC" w:rsidP="004663EC">
            <w:pPr>
              <w:ind w:firstLine="0"/>
            </w:pPr>
            <w:r>
              <w:t>Maximális kimeneti áram [mA]</w:t>
            </w:r>
          </w:p>
        </w:tc>
        <w:tc>
          <w:tcPr>
            <w:tcW w:w="4247" w:type="dxa"/>
            <w:vAlign w:val="center"/>
          </w:tcPr>
          <w:p w14:paraId="4BEF3F0F" w14:textId="3976FE4B" w:rsidR="004663EC" w:rsidRDefault="004663EC" w:rsidP="00B0662B">
            <w:pPr>
              <w:ind w:firstLine="0"/>
              <w:jc w:val="center"/>
            </w:pPr>
            <w:r>
              <w:t>+/-100</w:t>
            </w:r>
          </w:p>
        </w:tc>
      </w:tr>
      <w:tr w:rsidR="004663EC" w14:paraId="25349223" w14:textId="77777777" w:rsidTr="00485BE2">
        <w:tc>
          <w:tcPr>
            <w:tcW w:w="4247" w:type="dxa"/>
            <w:vAlign w:val="center"/>
          </w:tcPr>
          <w:p w14:paraId="6D60A32B" w14:textId="2EEA69B9" w:rsidR="004663EC" w:rsidRDefault="004663EC" w:rsidP="004663EC">
            <w:pPr>
              <w:ind w:firstLine="0"/>
            </w:pPr>
            <w:r>
              <w:t>Hatásfok (8V@300mA) [%]</w:t>
            </w:r>
          </w:p>
        </w:tc>
        <w:tc>
          <w:tcPr>
            <w:tcW w:w="4247" w:type="dxa"/>
            <w:vAlign w:val="center"/>
          </w:tcPr>
          <w:p w14:paraId="2F608755" w14:textId="5EC2A229" w:rsidR="004663EC" w:rsidRDefault="004663EC" w:rsidP="00B0662B">
            <w:pPr>
              <w:ind w:firstLine="0"/>
              <w:jc w:val="center"/>
            </w:pPr>
            <w:r>
              <w:t>~70</w:t>
            </w:r>
          </w:p>
        </w:tc>
      </w:tr>
      <w:tr w:rsidR="004663EC" w14:paraId="6B32FA17" w14:textId="77777777" w:rsidTr="00485BE2">
        <w:tc>
          <w:tcPr>
            <w:tcW w:w="4247" w:type="dxa"/>
            <w:vAlign w:val="center"/>
          </w:tcPr>
          <w:p w14:paraId="6CD6FC6A" w14:textId="17AC0EE8" w:rsidR="004663EC" w:rsidRDefault="004663EC" w:rsidP="004663EC">
            <w:pPr>
              <w:ind w:firstLine="0"/>
            </w:pPr>
            <w:r>
              <w:t>Kapcsolási frekvencia [kHz]</w:t>
            </w:r>
          </w:p>
        </w:tc>
        <w:tc>
          <w:tcPr>
            <w:tcW w:w="4247" w:type="dxa"/>
            <w:vAlign w:val="center"/>
          </w:tcPr>
          <w:p w14:paraId="0E9E5517" w14:textId="3D8B624A" w:rsidR="004663EC" w:rsidRDefault="004663EC" w:rsidP="00B0662B">
            <w:pPr>
              <w:keepNext/>
              <w:ind w:firstLine="0"/>
              <w:jc w:val="center"/>
            </w:pPr>
            <w:r>
              <w:t>425</w:t>
            </w:r>
          </w:p>
        </w:tc>
      </w:tr>
    </w:tbl>
    <w:p w14:paraId="1372582B" w14:textId="7E855E9E" w:rsidR="00D23088"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8</w:t>
      </w:r>
      <w:r>
        <w:fldChar w:fldCharType="end"/>
      </w:r>
      <w:r w:rsidR="00AF7FAE">
        <w:t>. ábra DCPA10505DP modul főbb paraméterei</w:t>
      </w:r>
    </w:p>
    <w:p w14:paraId="4F3CD9C7" w14:textId="06DF73C3" w:rsidR="00D23088" w:rsidRDefault="00D23088" w:rsidP="00D23088">
      <w:pPr>
        <w:ind w:firstLine="0"/>
        <w:jc w:val="left"/>
        <w:rPr>
          <w:b/>
          <w:bCs/>
        </w:rPr>
      </w:pPr>
      <w:r>
        <w:rPr>
          <w:b/>
          <w:bCs/>
        </w:rPr>
        <w:t>LC szűrő:</w:t>
      </w:r>
    </w:p>
    <w:p w14:paraId="5D0D1816" w14:textId="3233C5E3" w:rsidR="00D23088" w:rsidRDefault="004663EC" w:rsidP="00FA737A">
      <w:r>
        <w:t>Az szűrő tervezésénél a legfontosabb paraméter amit figyelembe kell vennünk a DC-DC átalakító kapcsolási frekvenciája. Ökölszabályként elmondható, hogyha a</w:t>
      </w:r>
      <w:r w:rsidR="009C1EEE">
        <w:t>z</w:t>
      </w:r>
      <w:r>
        <w:t xml:space="preserve"> LC szűrő kiemelési frekvenciáját a kapcsolási frekvencia 1/10 (vagy ennél alacsonyabb) értékre választjuk meg, akkor már jó eredményt fogunk kapni. Ezen felül érdemes figyelembe venni az eddig felhasznált alkatrészeket (kondenzátor, tekercs)</w:t>
      </w:r>
      <w:r w:rsidR="0014752B">
        <w:t>, hogy ezekből a fenti paramétereknek megfelelő szűrőt tudunk-e építeni, így egyszerűsítve az ültetést. A fenti paramétereket figyelembe véve egy 22uH-is tekercset és egy 10uF-os kondenzátorból alakítottam ki a szűrőt. Ezen értékű alkatrészekkel az alábbi kiemelési frekvenciát kaptam:</w:t>
      </w:r>
    </w:p>
    <w:p w14:paraId="7A66BA39" w14:textId="1B7E51AB" w:rsidR="0014752B" w:rsidRPr="0014752B" w:rsidRDefault="0014752B" w:rsidP="00FA737A">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r>
            <w:rPr>
              <w:rFonts w:ascii="Cambria Math" w:hAnsi="Cambria Math"/>
            </w:rPr>
            <m:t>=10.73 kHz</m:t>
          </m:r>
        </m:oMath>
      </m:oMathPara>
    </w:p>
    <w:p w14:paraId="4050FBC0" w14:textId="77777777" w:rsidR="009C1EEE" w:rsidRDefault="009C1EEE" w:rsidP="0014752B">
      <w:pPr>
        <w:ind w:firstLine="0"/>
        <w:rPr>
          <w:b/>
          <w:bCs/>
        </w:rPr>
      </w:pPr>
    </w:p>
    <w:p w14:paraId="7DD6BD94" w14:textId="77777777" w:rsidR="009C1EEE" w:rsidRDefault="009C1EEE" w:rsidP="0014752B">
      <w:pPr>
        <w:ind w:firstLine="0"/>
        <w:rPr>
          <w:b/>
          <w:bCs/>
        </w:rPr>
      </w:pPr>
    </w:p>
    <w:p w14:paraId="71030C3E" w14:textId="1F4E3EFA" w:rsidR="0014752B" w:rsidRDefault="0014752B" w:rsidP="0014752B">
      <w:pPr>
        <w:ind w:firstLine="0"/>
        <w:rPr>
          <w:b/>
          <w:bCs/>
        </w:rPr>
      </w:pPr>
      <w:r w:rsidRPr="0014752B">
        <w:rPr>
          <w:b/>
          <w:bCs/>
        </w:rPr>
        <w:lastRenderedPageBreak/>
        <w:t>Lineáris szabályzó</w:t>
      </w:r>
      <w:r>
        <w:rPr>
          <w:b/>
          <w:bCs/>
        </w:rPr>
        <w:t>:</w:t>
      </w:r>
    </w:p>
    <w:p w14:paraId="0C87F9D5" w14:textId="7541DED5" w:rsidR="0014752B" w:rsidRPr="0014752B" w:rsidRDefault="00FE5E8B" w:rsidP="0014752B">
      <w:pPr>
        <w:ind w:firstLine="851"/>
      </w:pPr>
      <w:r>
        <w:t xml:space="preserve">Az utolsó fokozatot egy-egy lineáris szabályzó fogja adni. Ezeknek a szerepe a minél nagyobb zajelnyomás biztosítása. A kiválasztási folyamatban a minél nagyobb PSRR érték, a fizikai méret, valamint az játszott szerepet, hogy mind a pozitív, mind a negatív tápfeszültséget előállító stabilizátor egy termékcsalád tagja legyen. Erre, azért van szükség, hogy mindkét tápfeszültség zajparaméterei egymáshoz hasonlóak legyenek. </w:t>
      </w:r>
      <w:r w:rsidR="00D17356">
        <w:t xml:space="preserve">A nagy alkatrészdisztribútoroknál végzett keresgélés után a Texas által gyártott TPS7A49 és </w:t>
      </w:r>
      <w:r w:rsidR="00D17356" w:rsidRPr="00D17356">
        <w:t>TPS7A30</w:t>
      </w:r>
      <w:r w:rsidR="00D17356">
        <w:t xml:space="preserve"> stabilizátorokra esett a választás. Ezen áramköröket maga a gyártó is DC-DC átalakítók utáni szűrésre ajánlja az érzékeny analóg elektronika (műveleti erősítők, D/A, A/D átalakítók) tápellátására. A két általam választott áramkörnek a jellemzője a nagy PSRR érték, valamint az alacsony kimeneti zaj.</w:t>
      </w:r>
      <w:r w:rsidR="0014255F">
        <w:t xml:space="preserve"> </w:t>
      </w:r>
      <w:r w:rsidR="0014255F">
        <w:fldChar w:fldCharType="begin"/>
      </w:r>
      <w:r w:rsidR="0014255F">
        <w:instrText xml:space="preserve"> REF _Ref167436878 \r \h </w:instrText>
      </w:r>
      <w:r w:rsidR="0014255F">
        <w:fldChar w:fldCharType="separate"/>
      </w:r>
      <w:r w:rsidR="00667604">
        <w:t>[13]</w:t>
      </w:r>
      <w:r w:rsidR="0014255F">
        <w:fldChar w:fldCharType="end"/>
      </w:r>
      <w:r w:rsidR="0014255F">
        <w:fldChar w:fldCharType="begin"/>
      </w:r>
      <w:r w:rsidR="0014255F">
        <w:instrText xml:space="preserve"> REF _Ref167436880 \r \h </w:instrText>
      </w:r>
      <w:r w:rsidR="0014255F">
        <w:fldChar w:fldCharType="separate"/>
      </w:r>
      <w:r w:rsidR="00667604">
        <w:t>[14]</w:t>
      </w:r>
      <w:r w:rsidR="0014255F">
        <w:fldChar w:fldCharType="end"/>
      </w:r>
    </w:p>
    <w:tbl>
      <w:tblPr>
        <w:tblStyle w:val="Rcsostblzat"/>
        <w:tblW w:w="7508" w:type="dxa"/>
        <w:jc w:val="center"/>
        <w:tblLook w:val="04A0" w:firstRow="1" w:lastRow="0" w:firstColumn="1" w:lastColumn="0" w:noHBand="0" w:noVBand="1"/>
      </w:tblPr>
      <w:tblGrid>
        <w:gridCol w:w="4106"/>
        <w:gridCol w:w="1701"/>
        <w:gridCol w:w="1701"/>
      </w:tblGrid>
      <w:tr w:rsidR="00FE5E8B" w14:paraId="102F74ED" w14:textId="77777777" w:rsidTr="00D17356">
        <w:trPr>
          <w:jc w:val="center"/>
        </w:trPr>
        <w:tc>
          <w:tcPr>
            <w:tcW w:w="4106" w:type="dxa"/>
          </w:tcPr>
          <w:p w14:paraId="33CBF41D" w14:textId="1781F9B4" w:rsidR="00FE5E8B" w:rsidRPr="006E2CF1" w:rsidRDefault="00D17356" w:rsidP="006E2CF1">
            <w:pPr>
              <w:ind w:firstLine="0"/>
              <w:jc w:val="center"/>
            </w:pPr>
            <w:r w:rsidRPr="006E2CF1">
              <w:t>Típus</w:t>
            </w:r>
          </w:p>
        </w:tc>
        <w:tc>
          <w:tcPr>
            <w:tcW w:w="1701" w:type="dxa"/>
          </w:tcPr>
          <w:p w14:paraId="3260DB65" w14:textId="08FADC8F" w:rsidR="00FE5E8B" w:rsidRPr="006E2CF1" w:rsidRDefault="00D17356" w:rsidP="006E2CF1">
            <w:pPr>
              <w:ind w:firstLine="0"/>
              <w:jc w:val="center"/>
            </w:pPr>
            <w:r w:rsidRPr="006E2CF1">
              <w:t>TPS7A49</w:t>
            </w:r>
          </w:p>
        </w:tc>
        <w:tc>
          <w:tcPr>
            <w:tcW w:w="1701" w:type="dxa"/>
          </w:tcPr>
          <w:p w14:paraId="48CD89E2" w14:textId="0BC7A1EA" w:rsidR="00FE5E8B" w:rsidRPr="006E2CF1" w:rsidRDefault="00D17356" w:rsidP="006E2CF1">
            <w:pPr>
              <w:ind w:firstLine="0"/>
              <w:jc w:val="center"/>
            </w:pPr>
            <w:r w:rsidRPr="006E2CF1">
              <w:t>TPS7A30</w:t>
            </w:r>
          </w:p>
        </w:tc>
      </w:tr>
      <w:tr w:rsidR="00FE5E8B" w14:paraId="5BC4420B" w14:textId="77777777" w:rsidTr="00D17356">
        <w:trPr>
          <w:jc w:val="center"/>
        </w:trPr>
        <w:tc>
          <w:tcPr>
            <w:tcW w:w="4106" w:type="dxa"/>
          </w:tcPr>
          <w:p w14:paraId="07A56910" w14:textId="21496516" w:rsidR="00FE5E8B" w:rsidRPr="006E2CF1" w:rsidRDefault="00D17356" w:rsidP="006E2CF1">
            <w:pPr>
              <w:ind w:firstLine="0"/>
              <w:jc w:val="center"/>
            </w:pPr>
            <w:r w:rsidRPr="006E2CF1">
              <w:t>Bemeneti feszültség tartomány [V]</w:t>
            </w:r>
          </w:p>
        </w:tc>
        <w:tc>
          <w:tcPr>
            <w:tcW w:w="1701" w:type="dxa"/>
          </w:tcPr>
          <w:p w14:paraId="6FBC50CB" w14:textId="47374978" w:rsidR="00FE5E8B" w:rsidRPr="006E2CF1" w:rsidRDefault="00D17356" w:rsidP="006E2CF1">
            <w:pPr>
              <w:ind w:firstLine="0"/>
              <w:jc w:val="center"/>
            </w:pPr>
            <w:r w:rsidRPr="006E2CF1">
              <w:t>3-36</w:t>
            </w:r>
          </w:p>
        </w:tc>
        <w:tc>
          <w:tcPr>
            <w:tcW w:w="1701" w:type="dxa"/>
          </w:tcPr>
          <w:p w14:paraId="26746E9D" w14:textId="034BD636" w:rsidR="00FE5E8B" w:rsidRPr="006E2CF1" w:rsidRDefault="00D17356" w:rsidP="006E2CF1">
            <w:pPr>
              <w:ind w:firstLine="0"/>
              <w:jc w:val="center"/>
            </w:pPr>
            <w:r w:rsidRPr="006E2CF1">
              <w:t>-3 - -35</w:t>
            </w:r>
          </w:p>
        </w:tc>
      </w:tr>
      <w:tr w:rsidR="00D17356" w14:paraId="1AADA908" w14:textId="77777777" w:rsidTr="00D17356">
        <w:trPr>
          <w:jc w:val="center"/>
        </w:trPr>
        <w:tc>
          <w:tcPr>
            <w:tcW w:w="4106" w:type="dxa"/>
          </w:tcPr>
          <w:p w14:paraId="1DD83162" w14:textId="1EF122B3" w:rsidR="00D17356" w:rsidRPr="006E2CF1" w:rsidRDefault="00D17356" w:rsidP="006E2CF1">
            <w:pPr>
              <w:ind w:firstLine="0"/>
              <w:jc w:val="center"/>
            </w:pPr>
            <w:r w:rsidRPr="006E2CF1">
              <w:t>Kimeneti feszültség tartomány [V]</w:t>
            </w:r>
          </w:p>
        </w:tc>
        <w:tc>
          <w:tcPr>
            <w:tcW w:w="1701" w:type="dxa"/>
          </w:tcPr>
          <w:p w14:paraId="09EB2BA9" w14:textId="7D934E6A" w:rsidR="00D17356" w:rsidRPr="006E2CF1" w:rsidRDefault="00D17356" w:rsidP="006E2CF1">
            <w:pPr>
              <w:ind w:firstLine="0"/>
              <w:jc w:val="center"/>
            </w:pPr>
            <w:r w:rsidRPr="006E2CF1">
              <w:t>1.194-33</w:t>
            </w:r>
          </w:p>
        </w:tc>
        <w:tc>
          <w:tcPr>
            <w:tcW w:w="1701" w:type="dxa"/>
          </w:tcPr>
          <w:p w14:paraId="1DF6A892" w14:textId="015E14A6" w:rsidR="00D17356" w:rsidRPr="006E2CF1" w:rsidRDefault="006E2CF1" w:rsidP="006E2CF1">
            <w:pPr>
              <w:ind w:firstLine="0"/>
              <w:jc w:val="center"/>
            </w:pPr>
            <w:r w:rsidRPr="006E2CF1">
              <w:t>-1.18 - -33</w:t>
            </w:r>
          </w:p>
        </w:tc>
      </w:tr>
      <w:tr w:rsidR="00FE5E8B" w14:paraId="23E97AFE" w14:textId="77777777" w:rsidTr="00D17356">
        <w:trPr>
          <w:jc w:val="center"/>
        </w:trPr>
        <w:tc>
          <w:tcPr>
            <w:tcW w:w="4106" w:type="dxa"/>
          </w:tcPr>
          <w:p w14:paraId="13268501" w14:textId="2E54A562" w:rsidR="00D17356" w:rsidRPr="006E2CF1" w:rsidRDefault="00D17356" w:rsidP="006E2CF1">
            <w:pPr>
              <w:ind w:firstLine="0"/>
              <w:jc w:val="center"/>
            </w:pPr>
            <w:r w:rsidRPr="006E2CF1">
              <w:t>Maximális kimeneti áram [mA]</w:t>
            </w:r>
          </w:p>
        </w:tc>
        <w:tc>
          <w:tcPr>
            <w:tcW w:w="1701" w:type="dxa"/>
          </w:tcPr>
          <w:p w14:paraId="47C92525" w14:textId="5376A4A2" w:rsidR="00FE5E8B" w:rsidRPr="006E2CF1" w:rsidRDefault="00D17356" w:rsidP="006E2CF1">
            <w:pPr>
              <w:ind w:firstLine="0"/>
              <w:jc w:val="center"/>
            </w:pPr>
            <w:r w:rsidRPr="006E2CF1">
              <w:t>150</w:t>
            </w:r>
          </w:p>
        </w:tc>
        <w:tc>
          <w:tcPr>
            <w:tcW w:w="1701" w:type="dxa"/>
          </w:tcPr>
          <w:p w14:paraId="0AA2D59C" w14:textId="677A5F91" w:rsidR="00FE5E8B" w:rsidRPr="006E2CF1" w:rsidRDefault="006E2CF1" w:rsidP="006E2CF1">
            <w:pPr>
              <w:ind w:firstLine="0"/>
              <w:jc w:val="center"/>
            </w:pPr>
            <w:r w:rsidRPr="006E2CF1">
              <w:t>200</w:t>
            </w:r>
          </w:p>
        </w:tc>
      </w:tr>
      <w:tr w:rsidR="00FE5E8B" w14:paraId="2CD0DB81" w14:textId="77777777" w:rsidTr="00D17356">
        <w:trPr>
          <w:jc w:val="center"/>
        </w:trPr>
        <w:tc>
          <w:tcPr>
            <w:tcW w:w="4106" w:type="dxa"/>
          </w:tcPr>
          <w:p w14:paraId="4F203A63" w14:textId="27368DD9" w:rsidR="00FE5E8B" w:rsidRPr="006E2CF1" w:rsidRDefault="00D17356" w:rsidP="006E2CF1">
            <w:pPr>
              <w:ind w:firstLine="0"/>
              <w:jc w:val="center"/>
            </w:pPr>
            <w:r w:rsidRPr="006E2CF1">
              <w:t>PSRR [dB] (120 Hz)</w:t>
            </w:r>
          </w:p>
        </w:tc>
        <w:tc>
          <w:tcPr>
            <w:tcW w:w="1701" w:type="dxa"/>
          </w:tcPr>
          <w:p w14:paraId="226CD92F" w14:textId="249A2531" w:rsidR="00FE5E8B" w:rsidRPr="006E2CF1" w:rsidRDefault="00D17356" w:rsidP="006E2CF1">
            <w:pPr>
              <w:ind w:firstLine="0"/>
              <w:jc w:val="center"/>
            </w:pPr>
            <w:r w:rsidRPr="006E2CF1">
              <w:t>72</w:t>
            </w:r>
          </w:p>
        </w:tc>
        <w:tc>
          <w:tcPr>
            <w:tcW w:w="1701" w:type="dxa"/>
          </w:tcPr>
          <w:p w14:paraId="44D4A528" w14:textId="143A0987" w:rsidR="00FE5E8B" w:rsidRPr="006E2CF1" w:rsidRDefault="006E2CF1" w:rsidP="006E2CF1">
            <w:pPr>
              <w:ind w:firstLine="0"/>
              <w:jc w:val="center"/>
            </w:pPr>
            <w:r w:rsidRPr="006E2CF1">
              <w:t>72</w:t>
            </w:r>
          </w:p>
        </w:tc>
      </w:tr>
      <w:tr w:rsidR="00FE5E8B" w14:paraId="3F39858E" w14:textId="77777777" w:rsidTr="00D17356">
        <w:trPr>
          <w:jc w:val="center"/>
        </w:trPr>
        <w:tc>
          <w:tcPr>
            <w:tcW w:w="4106" w:type="dxa"/>
          </w:tcPr>
          <w:p w14:paraId="6381B3E3" w14:textId="6E6A2699" w:rsidR="00FE5E8B" w:rsidRPr="006E2CF1" w:rsidRDefault="00D17356" w:rsidP="006E2CF1">
            <w:pPr>
              <w:ind w:firstLine="0"/>
              <w:jc w:val="center"/>
            </w:pPr>
            <w:r w:rsidRPr="006E2CF1">
              <w:t>PSRR [dB] (10 Hz – 400 kHz)</w:t>
            </w:r>
          </w:p>
        </w:tc>
        <w:tc>
          <w:tcPr>
            <w:tcW w:w="1701" w:type="dxa"/>
          </w:tcPr>
          <w:p w14:paraId="01DEE502" w14:textId="595A29C0" w:rsidR="00FE5E8B" w:rsidRPr="006E2CF1" w:rsidRDefault="00D17356" w:rsidP="006E2CF1">
            <w:pPr>
              <w:tabs>
                <w:tab w:val="left" w:pos="796"/>
                <w:tab w:val="left" w:pos="881"/>
              </w:tabs>
              <w:ind w:right="37" w:firstLine="0"/>
              <w:jc w:val="center"/>
            </w:pPr>
            <w:r w:rsidRPr="006E2CF1">
              <w:t>&gt;52</w:t>
            </w:r>
          </w:p>
        </w:tc>
        <w:tc>
          <w:tcPr>
            <w:tcW w:w="1701" w:type="dxa"/>
          </w:tcPr>
          <w:p w14:paraId="5F043386" w14:textId="14ABD43C" w:rsidR="00FE5E8B" w:rsidRPr="006E2CF1" w:rsidRDefault="006E2CF1" w:rsidP="006E2CF1">
            <w:pPr>
              <w:ind w:firstLine="0"/>
              <w:jc w:val="center"/>
            </w:pPr>
            <w:r w:rsidRPr="006E2CF1">
              <w:t>&gt;52</w:t>
            </w:r>
          </w:p>
        </w:tc>
      </w:tr>
      <w:tr w:rsidR="00FE5E8B" w14:paraId="469DFA7E" w14:textId="77777777" w:rsidTr="00D17356">
        <w:trPr>
          <w:jc w:val="center"/>
        </w:trPr>
        <w:tc>
          <w:tcPr>
            <w:tcW w:w="4106" w:type="dxa"/>
          </w:tcPr>
          <w:p w14:paraId="1CC57C51" w14:textId="23E4A8D7" w:rsidR="00FE5E8B" w:rsidRPr="006E2CF1" w:rsidRDefault="00D17356" w:rsidP="006E2CF1">
            <w:pPr>
              <w:ind w:firstLine="0"/>
              <w:jc w:val="center"/>
            </w:pPr>
            <w:r w:rsidRPr="006E2CF1">
              <w:t>Zaj [</w:t>
            </w:r>
            <w:proofErr w:type="spellStart"/>
            <w:r w:rsidRPr="006E2CF1">
              <w:t>uVrms</w:t>
            </w:r>
            <w:proofErr w:type="spellEnd"/>
            <w:r w:rsidRPr="006E2CF1">
              <w:t>] (10 Hz – 100 kHz)</w:t>
            </w:r>
          </w:p>
        </w:tc>
        <w:tc>
          <w:tcPr>
            <w:tcW w:w="1701" w:type="dxa"/>
          </w:tcPr>
          <w:p w14:paraId="5F3F0032" w14:textId="5DA6B35F" w:rsidR="00FE5E8B" w:rsidRPr="006E2CF1" w:rsidRDefault="00D17356" w:rsidP="006E2CF1">
            <w:pPr>
              <w:ind w:firstLine="0"/>
              <w:jc w:val="center"/>
            </w:pPr>
            <w:r w:rsidRPr="006E2CF1">
              <w:t>15.4</w:t>
            </w:r>
          </w:p>
        </w:tc>
        <w:tc>
          <w:tcPr>
            <w:tcW w:w="1701" w:type="dxa"/>
          </w:tcPr>
          <w:p w14:paraId="0EF77707" w14:textId="785E10EF" w:rsidR="00FE5E8B" w:rsidRPr="006E2CF1" w:rsidRDefault="006E2CF1" w:rsidP="00AF7FAE">
            <w:pPr>
              <w:keepNext/>
              <w:ind w:firstLine="0"/>
              <w:jc w:val="center"/>
            </w:pPr>
            <w:r w:rsidRPr="006E2CF1">
              <w:t>15.1</w:t>
            </w:r>
          </w:p>
        </w:tc>
      </w:tr>
    </w:tbl>
    <w:p w14:paraId="26A5604B" w14:textId="7BADC56A" w:rsidR="0014752B"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9</w:t>
      </w:r>
      <w:r>
        <w:fldChar w:fldCharType="end"/>
      </w:r>
      <w:r w:rsidR="00AF7FAE">
        <w:t>. ábra Lineáris stabilizátorok főbb paraméterei</w:t>
      </w:r>
    </w:p>
    <w:p w14:paraId="1F136CD5" w14:textId="783E0480" w:rsidR="006E2CF1" w:rsidRDefault="006E2CF1" w:rsidP="0014752B">
      <w:pPr>
        <w:ind w:firstLine="0"/>
        <w:rPr>
          <w:b/>
          <w:bCs/>
        </w:rPr>
      </w:pPr>
      <w:r>
        <w:rPr>
          <w:b/>
          <w:bCs/>
        </w:rPr>
        <w:t>Referencia feszültség előállítása:</w:t>
      </w:r>
    </w:p>
    <w:p w14:paraId="7FE29A8F" w14:textId="1E130A74" w:rsidR="006E2CF1" w:rsidRDefault="006E2CF1" w:rsidP="006E2CF1">
      <w:pPr>
        <w:ind w:firstLine="851"/>
      </w:pPr>
      <w:r>
        <w:t xml:space="preserve">A félvezető gyártók számos integrált megoldást kidolgoztak erre a problémára. A kiválasztásnál a hőfüggést, </w:t>
      </w:r>
      <w:r w:rsidR="00F778B5">
        <w:t xml:space="preserve">a pontosságot, </w:t>
      </w:r>
      <w:r>
        <w:t xml:space="preserve">a </w:t>
      </w:r>
      <w:proofErr w:type="spellStart"/>
      <w:r>
        <w:t>dropout</w:t>
      </w:r>
      <w:proofErr w:type="spellEnd"/>
      <w:r>
        <w:t xml:space="preserve"> feszültséget és a kimeneti zajt vettem figyelembe.</w:t>
      </w:r>
      <w:r w:rsidR="00F778B5">
        <w:t xml:space="preserve"> A kiválasztás során nem ítéltem szükségesnek a legpotensebb alkatrészeket választani, mivel az alkalmazás jellege ezt nem indokolja, így költségcsökkentési okokból a </w:t>
      </w:r>
      <w:r w:rsidR="00AD392B">
        <w:t xml:space="preserve">„középkategóriás” referenciák között kutattam. Ezek alapján a  </w:t>
      </w:r>
      <w:r w:rsidR="00AD392B" w:rsidRPr="00AD392B">
        <w:t>REF3333</w:t>
      </w:r>
      <w:r w:rsidR="00AD392B">
        <w:t xml:space="preserve"> integrált áramkört választottam. </w:t>
      </w:r>
      <w:r w:rsidR="0014255F">
        <w:fldChar w:fldCharType="begin"/>
      </w:r>
      <w:r w:rsidR="0014255F">
        <w:instrText xml:space="preserve"> REF _Ref167436943 \r \h </w:instrText>
      </w:r>
      <w:r w:rsidR="0014255F">
        <w:fldChar w:fldCharType="separate"/>
      </w:r>
      <w:r w:rsidR="00667604">
        <w:t>[15]</w:t>
      </w:r>
      <w:r w:rsidR="0014255F">
        <w:fldChar w:fldCharType="end"/>
      </w:r>
    </w:p>
    <w:tbl>
      <w:tblPr>
        <w:tblStyle w:val="Rcsostblzat"/>
        <w:tblW w:w="0" w:type="auto"/>
        <w:tblLook w:val="04A0" w:firstRow="1" w:lastRow="0" w:firstColumn="1" w:lastColumn="0" w:noHBand="0" w:noVBand="1"/>
      </w:tblPr>
      <w:tblGrid>
        <w:gridCol w:w="4247"/>
        <w:gridCol w:w="4247"/>
      </w:tblGrid>
      <w:tr w:rsidR="00AD392B" w14:paraId="319A7CCE" w14:textId="77777777" w:rsidTr="00AD392B">
        <w:tc>
          <w:tcPr>
            <w:tcW w:w="4247" w:type="dxa"/>
          </w:tcPr>
          <w:p w14:paraId="595B39D6" w14:textId="2BDA37A6" w:rsidR="00AD392B" w:rsidRDefault="00AD392B" w:rsidP="00AD392B">
            <w:pPr>
              <w:ind w:firstLine="0"/>
              <w:jc w:val="center"/>
            </w:pPr>
            <w:r>
              <w:t>Maximál</w:t>
            </w:r>
            <w:r w:rsidR="00BC6BBA">
              <w:t>is</w:t>
            </w:r>
            <w:r>
              <w:t xml:space="preserve"> bemeneti feszültség [V]</w:t>
            </w:r>
          </w:p>
        </w:tc>
        <w:tc>
          <w:tcPr>
            <w:tcW w:w="4247" w:type="dxa"/>
          </w:tcPr>
          <w:p w14:paraId="1BC6B856" w14:textId="6F39190D" w:rsidR="00AD392B" w:rsidRDefault="00AD392B" w:rsidP="00AD392B">
            <w:pPr>
              <w:ind w:firstLine="0"/>
              <w:jc w:val="center"/>
            </w:pPr>
            <w:r>
              <w:t>7.5</w:t>
            </w:r>
          </w:p>
        </w:tc>
      </w:tr>
      <w:tr w:rsidR="00AD392B" w14:paraId="42640B50" w14:textId="77777777" w:rsidTr="00AD392B">
        <w:tc>
          <w:tcPr>
            <w:tcW w:w="4247" w:type="dxa"/>
          </w:tcPr>
          <w:p w14:paraId="0EB2C235" w14:textId="53598206" w:rsidR="00AD392B" w:rsidRDefault="00AD392B" w:rsidP="00AD392B">
            <w:pPr>
              <w:ind w:firstLine="0"/>
              <w:jc w:val="center"/>
            </w:pPr>
            <w:proofErr w:type="spellStart"/>
            <w:r>
              <w:t>Dropout</w:t>
            </w:r>
            <w:proofErr w:type="spellEnd"/>
            <w:r>
              <w:t xml:space="preserve"> feszültség [</w:t>
            </w:r>
            <w:proofErr w:type="spellStart"/>
            <w:r>
              <w:t>mV</w:t>
            </w:r>
            <w:proofErr w:type="spellEnd"/>
            <w:r>
              <w:t>]</w:t>
            </w:r>
          </w:p>
        </w:tc>
        <w:tc>
          <w:tcPr>
            <w:tcW w:w="4247" w:type="dxa"/>
          </w:tcPr>
          <w:p w14:paraId="7AD116C9" w14:textId="26147B85" w:rsidR="00AD392B" w:rsidRDefault="00AD392B" w:rsidP="00AD392B">
            <w:pPr>
              <w:ind w:firstLine="0"/>
              <w:jc w:val="center"/>
            </w:pPr>
            <w:r>
              <w:t>110</w:t>
            </w:r>
          </w:p>
        </w:tc>
      </w:tr>
      <w:tr w:rsidR="00AD392B" w14:paraId="06B27542" w14:textId="77777777" w:rsidTr="00AD392B">
        <w:tc>
          <w:tcPr>
            <w:tcW w:w="4247" w:type="dxa"/>
          </w:tcPr>
          <w:p w14:paraId="1312E44A" w14:textId="325AEC09" w:rsidR="00AD392B" w:rsidRDefault="00AD392B" w:rsidP="00AD392B">
            <w:pPr>
              <w:ind w:firstLine="0"/>
              <w:jc w:val="center"/>
            </w:pPr>
            <w:r>
              <w:lastRenderedPageBreak/>
              <w:t>Hőfüggés [</w:t>
            </w:r>
            <w:proofErr w:type="spellStart"/>
            <w:r>
              <w:t>ppm</w:t>
            </w:r>
            <w:proofErr w:type="spellEnd"/>
            <w:r>
              <w:t>/°C]</w:t>
            </w:r>
          </w:p>
        </w:tc>
        <w:tc>
          <w:tcPr>
            <w:tcW w:w="4247" w:type="dxa"/>
          </w:tcPr>
          <w:p w14:paraId="56CCB7C2" w14:textId="48F7B082" w:rsidR="00AD392B" w:rsidRDefault="00AD392B" w:rsidP="00AD392B">
            <w:pPr>
              <w:ind w:firstLine="0"/>
              <w:jc w:val="center"/>
            </w:pPr>
            <w:r>
              <w:t>30</w:t>
            </w:r>
          </w:p>
        </w:tc>
      </w:tr>
      <w:tr w:rsidR="00AD392B" w14:paraId="3195CDE6" w14:textId="77777777" w:rsidTr="00AD392B">
        <w:tc>
          <w:tcPr>
            <w:tcW w:w="4247" w:type="dxa"/>
          </w:tcPr>
          <w:p w14:paraId="0749080C" w14:textId="4E6074BF" w:rsidR="00AD392B" w:rsidRDefault="00AD392B" w:rsidP="00AD392B">
            <w:pPr>
              <w:ind w:firstLine="0"/>
              <w:jc w:val="center"/>
            </w:pPr>
            <w:r>
              <w:t>Kimeneti zaj (0.1Hz – 10Hz) [</w:t>
            </w:r>
            <w:proofErr w:type="spellStart"/>
            <w:r>
              <w:t>uVpp</w:t>
            </w:r>
            <w:proofErr w:type="spellEnd"/>
            <w:r>
              <w:t>]</w:t>
            </w:r>
          </w:p>
        </w:tc>
        <w:tc>
          <w:tcPr>
            <w:tcW w:w="4247" w:type="dxa"/>
          </w:tcPr>
          <w:p w14:paraId="17C66823" w14:textId="6E0839E5" w:rsidR="00AD392B" w:rsidRDefault="00AD392B" w:rsidP="00AF7FAE">
            <w:pPr>
              <w:keepNext/>
              <w:ind w:firstLine="0"/>
              <w:jc w:val="center"/>
            </w:pPr>
            <w:r>
              <w:t>35</w:t>
            </w:r>
          </w:p>
        </w:tc>
      </w:tr>
    </w:tbl>
    <w:p w14:paraId="347E048E" w14:textId="3F7C37A3" w:rsidR="00AD392B"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10</w:t>
      </w:r>
      <w:r>
        <w:fldChar w:fldCharType="end"/>
      </w:r>
      <w:r w:rsidR="00AF7FAE">
        <w:t>. ábra REF3333 referencia főbb adatai</w:t>
      </w:r>
    </w:p>
    <w:p w14:paraId="6023E62A" w14:textId="3E5A7D32" w:rsidR="00AD392B" w:rsidRPr="00AD392B" w:rsidRDefault="00AD392B" w:rsidP="00AD392B">
      <w:pPr>
        <w:ind w:firstLine="0"/>
        <w:rPr>
          <w:b/>
          <w:bCs/>
        </w:rPr>
      </w:pPr>
      <w:r w:rsidRPr="00AD392B">
        <w:rPr>
          <w:b/>
          <w:bCs/>
        </w:rPr>
        <w:t>Analóg és digitális földek összekötése:</w:t>
      </w:r>
    </w:p>
    <w:p w14:paraId="6368EABF" w14:textId="16CBB9DE" w:rsidR="00AD392B" w:rsidRDefault="00C53500" w:rsidP="006E2CF1">
      <w:pPr>
        <w:ind w:firstLine="851"/>
      </w:pPr>
      <w:r>
        <w:t>Az eszközben az analóg és digitális részegységekhez tartozó földek külön vannak kezelve. Ennek oka, hogy az analóg részegységeket minél jobban elhatároljuk a digitális részegységektől, amik jelentős zaj kibocsájtók lehetnek.</w:t>
      </w:r>
      <w:r w:rsidR="00AF7FAE">
        <w:t xml:space="preserve"> Ezért ezen két föld összekötése csillagpontosan történt, a csillagpontba kötésnél sorosan ferriteket </w:t>
      </w:r>
      <w:r w:rsidR="009C1EEE">
        <w:t>használtam</w:t>
      </w:r>
      <w:r w:rsidR="00AF7FAE">
        <w:t>, ezzel a nagyfrekvenciás zavarkomponenseket szűröm ki.</w:t>
      </w:r>
    </w:p>
    <w:p w14:paraId="2D9CB58F" w14:textId="77777777" w:rsidR="00AF7FAE" w:rsidRDefault="00AF7FAE" w:rsidP="00AF7FAE">
      <w:pPr>
        <w:pStyle w:val="Kp"/>
      </w:pPr>
      <w:r w:rsidRPr="00AF7FAE">
        <w:rPr>
          <w:noProof/>
          <w:lang w:eastAsia="hu-HU"/>
        </w:rPr>
        <w:drawing>
          <wp:inline distT="0" distB="0" distL="0" distR="0" wp14:anchorId="4E2EFAB0" wp14:editId="1C8F6BD1">
            <wp:extent cx="5400040" cy="3060700"/>
            <wp:effectExtent l="0" t="0" r="0" b="0"/>
            <wp:docPr id="27853356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060700"/>
                    </a:xfrm>
                    <a:prstGeom prst="rect">
                      <a:avLst/>
                    </a:prstGeom>
                    <a:noFill/>
                    <a:ln>
                      <a:noFill/>
                    </a:ln>
                  </pic:spPr>
                </pic:pic>
              </a:graphicData>
            </a:graphic>
          </wp:inline>
        </w:drawing>
      </w:r>
    </w:p>
    <w:p w14:paraId="5C81BE11" w14:textId="0AE32C39" w:rsidR="006E2CF1" w:rsidRPr="006E2CF1"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11</w:t>
      </w:r>
      <w:r>
        <w:fldChar w:fldCharType="end"/>
      </w:r>
      <w:r w:rsidR="00AF7FAE">
        <w:t>. ábra Analóg tápfeszültség előállítása</w:t>
      </w:r>
    </w:p>
    <w:p w14:paraId="75F57F67" w14:textId="6AEE6253" w:rsidR="00B508AD" w:rsidRDefault="00B508AD" w:rsidP="00B508AD">
      <w:pPr>
        <w:pStyle w:val="Cmsor3"/>
      </w:pPr>
      <w:bookmarkStart w:id="20" w:name="_Toc175423788"/>
      <w:r>
        <w:t>Detektor tápegység</w:t>
      </w:r>
      <w:bookmarkEnd w:id="20"/>
    </w:p>
    <w:p w14:paraId="6853903D" w14:textId="3B2D4B2D" w:rsidR="00FA737A" w:rsidRPr="00FA737A" w:rsidRDefault="005A1020" w:rsidP="00FA737A">
      <w:r>
        <w:t>Ennek a tápegységnek a feladata, hogy szoftveresen konfigurálható tápfeszültséget hozzon létre.</w:t>
      </w:r>
      <w:r w:rsidR="00784B9F">
        <w:t xml:space="preserve"> Erre, azért van szükség, mivel az </w:t>
      </w:r>
      <w:proofErr w:type="spellStart"/>
      <w:r w:rsidR="00784B9F">
        <w:t>SiPM</w:t>
      </w:r>
      <w:proofErr w:type="spellEnd"/>
      <w:r w:rsidR="00784B9F">
        <w:t xml:space="preserve"> erősítése a letörési feszültsége fel</w:t>
      </w:r>
      <w:r w:rsidR="009C1EEE">
        <w:t xml:space="preserve">ett egyenes arányban áll az </w:t>
      </w:r>
      <w:proofErr w:type="spellStart"/>
      <w:r w:rsidR="009C1EEE">
        <w:t>SiPM</w:t>
      </w:r>
      <w:proofErr w:type="spellEnd"/>
      <w:r w:rsidR="009C1EEE">
        <w:t>-re kapcsolt feszültséggel</w:t>
      </w:r>
      <w:r w:rsidR="00784B9F">
        <w:t>.</w:t>
      </w:r>
      <w:r w:rsidR="00A52A6B">
        <w:t xml:space="preserve"> Az </w:t>
      </w:r>
      <w:proofErr w:type="spellStart"/>
      <w:r w:rsidR="00A52A6B">
        <w:t>SiPM</w:t>
      </w:r>
      <w:proofErr w:type="spellEnd"/>
      <w:r w:rsidR="00A52A6B">
        <w:t>-ek letörési feszültsége és maximális túlfeszültség értéke típusonként változik, viszont általánosságban elmondható, hogy a letörési feszültség 25-30V-os, míg a maximális túlfeszültség értéke 0-10V-os tartományban mozog.</w:t>
      </w:r>
      <w:r w:rsidR="006D47F6">
        <w:t xml:space="preserve"> Ezen detektorok áramfelvétele kicsi, tapasztalati méréseim szerint környezeti fényviszonyok mellett (ez a lehetőség üzemszerű működésnél nem fordulhat elő) ~5 mA. A fentebb kifejtett okok miatt, az </w:t>
      </w:r>
      <w:proofErr w:type="spellStart"/>
      <w:r w:rsidR="006D47F6">
        <w:lastRenderedPageBreak/>
        <w:t>SiPM</w:t>
      </w:r>
      <w:proofErr w:type="spellEnd"/>
      <w:r w:rsidR="006D47F6">
        <w:t xml:space="preserve"> tápegységét úgy kell megtervezni, hogy feszültségét a lehető legstabilabban tartsa minimális áram mellett is.</w:t>
      </w:r>
    </w:p>
    <w:p w14:paraId="47CB616E" w14:textId="59CD3459" w:rsidR="00B508AD" w:rsidRDefault="00B508AD" w:rsidP="00B508AD">
      <w:pPr>
        <w:pStyle w:val="Cmsor4"/>
      </w:pPr>
      <w:r>
        <w:t>Terv</w:t>
      </w:r>
    </w:p>
    <w:p w14:paraId="3D7F3B1A" w14:textId="0C7359AD" w:rsidR="006D47F6" w:rsidRDefault="004C1128" w:rsidP="006D47F6">
      <w:r>
        <w:t xml:space="preserve">Mivel az eszközben az összes feszültségszint kisebb, ezért a szükséges feszültségszint előállításához valamilyen </w:t>
      </w:r>
      <w:proofErr w:type="spellStart"/>
      <w:r>
        <w:t>boost</w:t>
      </w:r>
      <w:proofErr w:type="spellEnd"/>
      <w:r>
        <w:t xml:space="preserve"> konvertert kell alkalmaznunk. Az egyszerűség kedvéért egy kész integrált áramkört fogok alkalmazni, ez viszont felvet pár problémát:</w:t>
      </w:r>
    </w:p>
    <w:p w14:paraId="135D4B3B" w14:textId="75FF55ED" w:rsidR="00C15D37" w:rsidRDefault="004C1128" w:rsidP="00C15D37">
      <w:pPr>
        <w:pStyle w:val="Listaszerbekezds"/>
        <w:numPr>
          <w:ilvl w:val="0"/>
          <w:numId w:val="29"/>
        </w:numPr>
      </w:pPr>
      <w:r>
        <w:t>Nehézkes elérni a változtatható ki</w:t>
      </w:r>
      <w:r w:rsidR="00C15D37">
        <w:t>m</w:t>
      </w:r>
      <w:r>
        <w:t>eneti feszültséget</w:t>
      </w:r>
      <w:r w:rsidR="00C15D37">
        <w:t xml:space="preserve"> (</w:t>
      </w:r>
      <w:proofErr w:type="spellStart"/>
      <w:r w:rsidR="00C15D37">
        <w:t>SiPM</w:t>
      </w:r>
      <w:proofErr w:type="spellEnd"/>
      <w:r w:rsidR="00C15D37">
        <w:t xml:space="preserve"> miatt szükséges az állítható erősítés miatt)</w:t>
      </w:r>
    </w:p>
    <w:p w14:paraId="23FEA590" w14:textId="31495CFD" w:rsidR="00C15D37" w:rsidRPr="00C15D37" w:rsidRDefault="00C15D37" w:rsidP="00C15D37">
      <w:pPr>
        <w:pStyle w:val="Listaszerbekezds"/>
        <w:numPr>
          <w:ilvl w:val="0"/>
          <w:numId w:val="29"/>
        </w:numPr>
        <w:rPr>
          <w:b/>
          <w:bCs/>
        </w:rPr>
      </w:pPr>
      <w:r>
        <w:t xml:space="preserve">A kimeneti feszültség feszültséghullámzása nem kívánt </w:t>
      </w:r>
      <w:r w:rsidR="001501CA">
        <w:t>erősítés</w:t>
      </w:r>
      <w:r>
        <w:t xml:space="preserve"> ingadozást okozhat az </w:t>
      </w:r>
      <w:proofErr w:type="spellStart"/>
      <w:r>
        <w:t>SiPM</w:t>
      </w:r>
      <w:proofErr w:type="spellEnd"/>
      <w:r>
        <w:t xml:space="preserve"> erősítésében</w:t>
      </w:r>
    </w:p>
    <w:p w14:paraId="3206CBA1" w14:textId="68BBA8A0" w:rsidR="00C15D37" w:rsidRDefault="00C15D37" w:rsidP="00C15D37">
      <w:r>
        <w:t>Célszerű megoldás lenne, ha a kimeneti feszültséget egy RC,LC,RLC szűrő segítségével szűrnénk meg. Ez a második problémára megoldást ad, viszont az első problémát még meg kell oldanunk. A megoldás egy diszkrét alkatrészekből épített lineáris áteresztő tranzisztoros kapcsolás.</w:t>
      </w:r>
      <w:r w:rsidR="00050F72">
        <w:t xml:space="preserve"> Ennek a megoldásnak az az előnye, hogy könnyen építhetünk olyan megoldást aminek külsőleg lehet szabályozni a kimeneti feszültségét, valamint a DC-DC átalakítóból származó kapcsolási zaj elnyomásában is segít. A maximális hatás érdekében a lineáris szabályzó kimenetére egy RC </w:t>
      </w:r>
      <w:proofErr w:type="spellStart"/>
      <w:r w:rsidR="00050F72">
        <w:t>aluláteresztő</w:t>
      </w:r>
      <w:proofErr w:type="spellEnd"/>
      <w:r w:rsidR="00050F72">
        <w:t xml:space="preserve"> szűrőt is tervezek, így biztosítva, hogy az </w:t>
      </w:r>
      <w:proofErr w:type="spellStart"/>
      <w:r w:rsidR="00050F72">
        <w:t>SiPM</w:t>
      </w:r>
      <w:proofErr w:type="spellEnd"/>
      <w:r w:rsidR="00050F72">
        <w:t xml:space="preserve"> feszültsége a legzajmentesebb legyen.</w:t>
      </w:r>
      <w:r>
        <w:t xml:space="preserve"> </w:t>
      </w:r>
    </w:p>
    <w:p w14:paraId="73A9F9CC" w14:textId="77777777" w:rsidR="00E33496" w:rsidRPr="00C15D37" w:rsidRDefault="00E33496" w:rsidP="00C15D37"/>
    <w:p w14:paraId="05205B82" w14:textId="77777777" w:rsidR="00E33496" w:rsidRDefault="00E33496" w:rsidP="00E33496">
      <w:pPr>
        <w:keepNext/>
        <w:ind w:firstLine="0"/>
      </w:pPr>
      <w:r>
        <w:rPr>
          <w:b/>
          <w:bCs/>
          <w:noProof/>
          <w:lang w:eastAsia="hu-HU"/>
        </w:rPr>
        <w:drawing>
          <wp:inline distT="0" distB="0" distL="0" distR="0" wp14:anchorId="3726711D" wp14:editId="179673A6">
            <wp:extent cx="5400040" cy="1769745"/>
            <wp:effectExtent l="0" t="0" r="0" b="1905"/>
            <wp:docPr id="1139272611" name="Ábr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72611" name="Ábra 1139272611"/>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400040" cy="1769745"/>
                    </a:xfrm>
                    <a:prstGeom prst="rect">
                      <a:avLst/>
                    </a:prstGeom>
                  </pic:spPr>
                </pic:pic>
              </a:graphicData>
            </a:graphic>
          </wp:inline>
        </w:drawing>
      </w:r>
    </w:p>
    <w:p w14:paraId="68EC4CB2" w14:textId="34FE252B" w:rsidR="00AA16A4"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12</w:t>
      </w:r>
      <w:r>
        <w:fldChar w:fldCharType="end"/>
      </w:r>
      <w:r w:rsidR="00E33496">
        <w:t>. ábra Detektor tápegységének blokkvázlata</w:t>
      </w:r>
    </w:p>
    <w:p w14:paraId="53A9CD72" w14:textId="77777777" w:rsidR="009C1EEE" w:rsidRDefault="009C1EEE" w:rsidP="004C7BEE">
      <w:pPr>
        <w:ind w:firstLine="0"/>
        <w:rPr>
          <w:b/>
          <w:bCs/>
        </w:rPr>
      </w:pPr>
    </w:p>
    <w:p w14:paraId="109EDDBD" w14:textId="0BBD2495" w:rsidR="00050F72" w:rsidRDefault="004C7BEE" w:rsidP="004C7BEE">
      <w:pPr>
        <w:ind w:firstLine="0"/>
        <w:rPr>
          <w:b/>
          <w:bCs/>
        </w:rPr>
      </w:pPr>
      <w:proofErr w:type="spellStart"/>
      <w:r>
        <w:rPr>
          <w:b/>
          <w:bCs/>
        </w:rPr>
        <w:lastRenderedPageBreak/>
        <w:t>Boost</w:t>
      </w:r>
      <w:proofErr w:type="spellEnd"/>
      <w:r>
        <w:rPr>
          <w:b/>
          <w:bCs/>
        </w:rPr>
        <w:t xml:space="preserve"> konverter:</w:t>
      </w:r>
    </w:p>
    <w:p w14:paraId="634FE035" w14:textId="21FA1C43" w:rsidR="004C7BEE" w:rsidRDefault="004C7BEE" w:rsidP="004C7BEE">
      <w:r>
        <w:t xml:space="preserve">A </w:t>
      </w:r>
      <w:proofErr w:type="spellStart"/>
      <w:r>
        <w:t>boost</w:t>
      </w:r>
      <w:proofErr w:type="spellEnd"/>
      <w:r>
        <w:t xml:space="preserve"> konverter kiválasztásánál a legfontosabb szempontok a megfelelő be- és kimeneti feszültségtartományok voltak. Ez már a kellőképpen leszűkítette a</w:t>
      </w:r>
      <w:r w:rsidR="008D2260">
        <w:t xml:space="preserve"> használható integrált áramkörök körét. Figyelembe vettem még a kapcsolási frekvencia nagyságát, mivel minél nagyobb</w:t>
      </w:r>
      <w:r w:rsidR="009C1EEE">
        <w:t xml:space="preserve"> ez az érték,</w:t>
      </w:r>
      <w:r w:rsidR="008D2260">
        <w:t xml:space="preserve"> azonos áramnál fizikailag kisebb tekercsek közül válogathatunk, így jelentős helymegtakarítást elérve. Ezen paraméterek alapján az </w:t>
      </w:r>
      <w:r w:rsidR="008D2260" w:rsidRPr="008D2260">
        <w:t>LT3467 és az LT3461</w:t>
      </w:r>
      <w:r w:rsidR="008D2260">
        <w:t xml:space="preserve"> áramkörök maradtak. Mindkettő ára hasonló és a kapcsolási frekvenciájuk is megegyezik, viszont az </w:t>
      </w:r>
      <w:r w:rsidR="008D2260" w:rsidRPr="008D2260">
        <w:t>LT3461</w:t>
      </w:r>
      <w:r w:rsidR="008D2260">
        <w:t xml:space="preserve"> integrált </w:t>
      </w:r>
      <w:proofErr w:type="spellStart"/>
      <w:r w:rsidR="008D2260">
        <w:t>Schottky</w:t>
      </w:r>
      <w:proofErr w:type="spellEnd"/>
      <w:r w:rsidR="008D2260">
        <w:t xml:space="preserve"> diódával rendelkezik, így még több helyet takaríthatunk meg. </w:t>
      </w:r>
      <w:r w:rsidR="0014255F">
        <w:fldChar w:fldCharType="begin"/>
      </w:r>
      <w:r w:rsidR="0014255F">
        <w:instrText xml:space="preserve"> REF _Ref167437019 \r \h </w:instrText>
      </w:r>
      <w:r w:rsidR="0014255F">
        <w:fldChar w:fldCharType="separate"/>
      </w:r>
      <w:r w:rsidR="00667604">
        <w:t>[16]</w:t>
      </w:r>
      <w:r w:rsidR="0014255F">
        <w:fldChar w:fldCharType="end"/>
      </w:r>
    </w:p>
    <w:p w14:paraId="2E3B32AD" w14:textId="77777777" w:rsidR="00AA16A4" w:rsidRDefault="00AA16A4" w:rsidP="00AA16A4">
      <w:pPr>
        <w:pStyle w:val="Kp"/>
      </w:pPr>
      <w:r w:rsidRPr="00AA16A4">
        <w:rPr>
          <w:noProof/>
          <w:lang w:eastAsia="hu-HU"/>
        </w:rPr>
        <w:drawing>
          <wp:inline distT="0" distB="0" distL="0" distR="0" wp14:anchorId="6226B058" wp14:editId="54619108">
            <wp:extent cx="5400040" cy="1898650"/>
            <wp:effectExtent l="0" t="0" r="0" b="0"/>
            <wp:docPr id="12816601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898650"/>
                    </a:xfrm>
                    <a:prstGeom prst="rect">
                      <a:avLst/>
                    </a:prstGeom>
                    <a:noFill/>
                    <a:ln>
                      <a:noFill/>
                    </a:ln>
                  </pic:spPr>
                </pic:pic>
              </a:graphicData>
            </a:graphic>
          </wp:inline>
        </w:drawing>
      </w:r>
    </w:p>
    <w:p w14:paraId="0A3BD9F8" w14:textId="1643E377" w:rsidR="001D772E" w:rsidRPr="00AA16A4"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13</w:t>
      </w:r>
      <w:r>
        <w:fldChar w:fldCharType="end"/>
      </w:r>
      <w:r w:rsidR="00AA16A4">
        <w:t>. ábra Detektor tápegység első fokozata</w:t>
      </w:r>
    </w:p>
    <w:p w14:paraId="723B2EB4" w14:textId="131F7E9F" w:rsidR="00432C94" w:rsidRPr="00432C94" w:rsidRDefault="00432C94" w:rsidP="00432C94">
      <w:pPr>
        <w:ind w:firstLine="0"/>
        <w:rPr>
          <w:b/>
          <w:bCs/>
        </w:rPr>
      </w:pPr>
      <w:r w:rsidRPr="00432C94">
        <w:rPr>
          <w:b/>
          <w:bCs/>
        </w:rPr>
        <w:t>Lineáris szabályzó:</w:t>
      </w:r>
    </w:p>
    <w:p w14:paraId="54B11C15" w14:textId="77777777" w:rsidR="00917F60" w:rsidRDefault="001B4045" w:rsidP="00432C94">
      <w:r>
        <w:t>A lineáris szabályzó egy egyszerű soros áteresztő tranzisztoros kapcsolás kiegészítve egy hibajel erősítővel. Ennek előnye, hogy a kimenet szabályzását egyszerűen bonyolult szoftveres szabályzás nélkül meg tudjuk oldani.</w:t>
      </w:r>
    </w:p>
    <w:p w14:paraId="4B771F18" w14:textId="77777777" w:rsidR="0014255F" w:rsidRDefault="0014255F" w:rsidP="0014255F">
      <w:pPr>
        <w:pStyle w:val="Kp"/>
      </w:pPr>
      <w:r>
        <w:rPr>
          <w:noProof/>
          <w:lang w:eastAsia="hu-HU"/>
        </w:rPr>
        <w:drawing>
          <wp:inline distT="0" distB="0" distL="0" distR="0" wp14:anchorId="6DDB0BD4" wp14:editId="26FD81B0">
            <wp:extent cx="3335927" cy="2393343"/>
            <wp:effectExtent l="0" t="0" r="0" b="6985"/>
            <wp:docPr id="926680585" name="Kép 25"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80585" name="Kép 25" descr="A képen diagram, sor, Tervrajz, Műszaki rajz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336475" cy="2393736"/>
                    </a:xfrm>
                    <a:prstGeom prst="rect">
                      <a:avLst/>
                    </a:prstGeom>
                  </pic:spPr>
                </pic:pic>
              </a:graphicData>
            </a:graphic>
          </wp:inline>
        </w:drawing>
      </w:r>
    </w:p>
    <w:p w14:paraId="0D7F15A8" w14:textId="4E77870A" w:rsidR="00AD303B" w:rsidRPr="00DF5E90"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14</w:t>
      </w:r>
      <w:r>
        <w:fldChar w:fldCharType="end"/>
      </w:r>
      <w:r w:rsidR="0014255F">
        <w:t>. ábra Lineáris stabilizátor elvi felépítése</w:t>
      </w:r>
      <w:r w:rsidR="0014255F">
        <w:fldChar w:fldCharType="begin"/>
      </w:r>
      <w:r w:rsidR="0014255F">
        <w:instrText xml:space="preserve"> REF _Ref167437140 \r \h </w:instrText>
      </w:r>
      <w:r w:rsidR="0014255F">
        <w:fldChar w:fldCharType="separate"/>
      </w:r>
      <w:r w:rsidR="00667604">
        <w:t>[17]</w:t>
      </w:r>
      <w:r w:rsidR="0014255F">
        <w:fldChar w:fldCharType="end"/>
      </w:r>
    </w:p>
    <w:p w14:paraId="27870175" w14:textId="6C930989" w:rsidR="00432C94" w:rsidRDefault="001B4045" w:rsidP="00432C94">
      <w:r>
        <w:lastRenderedPageBreak/>
        <w:t>A kimeneti feszültség az alábbiak szerint alakul ennek a szabályzó struktúrának az esetében:</w:t>
      </w:r>
    </w:p>
    <w:p w14:paraId="3A2B998B" w14:textId="78FCDE3F" w:rsidR="001B4045" w:rsidRPr="00221FC9" w:rsidRDefault="00000000" w:rsidP="00432C94">
      <m:oMathPara>
        <m:oMath>
          <m:sSub>
            <m:sSubPr>
              <m:ctrlPr>
                <w:rPr>
                  <w:rFonts w:ascii="Cambria Math" w:hAnsi="Cambria Math"/>
                  <w:i/>
                </w:rPr>
              </m:ctrlPr>
            </m:sSubPr>
            <m:e>
              <m:r>
                <w:rPr>
                  <w:rFonts w:ascii="Cambria Math" w:hAnsi="Cambria Math"/>
                </w:rPr>
                <m:t>U</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ref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p w14:paraId="17BB3BB0" w14:textId="0523D1C6" w:rsidR="00221FC9" w:rsidRDefault="00221FC9" w:rsidP="00432C94">
      <w:r>
        <w:t>Mivel a kimeneti feszültségnek szabályozhatónak kell lennie, ezért a fenti képlet valamely paraméterébe való beavatkozással fogjuk tudni szabályozni a kimenetünket. Lehetőségünk van az ellenállás értékek változtatására például digitális potenciométer segítségével, viszont ezen integrált áramkörök drágák</w:t>
      </w:r>
      <w:r w:rsidR="00917F60">
        <w:t xml:space="preserve"> és a felbontásuk sem éri el a kívánalmakat (8-10 bit). Ezért úgy döntöttem, hogy a referencia feszültség állításával fogom a kimeneti feszültséget szabályozni. Ehhez szükségünk van egy D/A átalakítóra, ami a digitális potenciométerekkel egy árkategóriába esik, szerencsére manapság már a mikrovezérlők nagy része beépített D/A átalakítóval rendelkezik. Az általam választott vezérlő (lásd </w:t>
      </w:r>
      <w:r w:rsidR="009C1EEE">
        <w:t>Mikrovezérlő</w:t>
      </w:r>
      <w:r w:rsidR="00917F60">
        <w:t xml:space="preserve"> fejezet) egy darab 12 bites beépített D/A átalakítóval rendelkezik.</w:t>
      </w:r>
    </w:p>
    <w:p w14:paraId="0CAD4915" w14:textId="2573B798" w:rsidR="00917F60" w:rsidRDefault="00917F60" w:rsidP="00432C94">
      <w:r>
        <w:t xml:space="preserve">Manapság már az olcsóbb árkategóriájú műveleti erősítők is olyan gyors működésűek, hogy </w:t>
      </w:r>
      <w:r w:rsidR="001D772E">
        <w:t>„kapcsolóüzemű” működés elkerülése érdekében lassítanunk kell az áramkörünk  működésén. Ezt egy ellenállás és kondenzátor alábbi módon való bekötésével tudjuk elérni. Lineáris stabilizátor esetében fontos kiszámolnunk a maximális várható disszipáció értékét, hogy méretezni tudjuk az áteresztő tranzisztort. Ebben az esetben ezt az alábbi paraméterekkel becsültem meg:</w:t>
      </w:r>
      <w:r w:rsidR="00505D28">
        <w:fldChar w:fldCharType="begin"/>
      </w:r>
      <w:r w:rsidR="00505D28">
        <w:instrText xml:space="preserve"> REF _Ref167438353 \r \h </w:instrText>
      </w:r>
      <w:r w:rsidR="00505D28">
        <w:fldChar w:fldCharType="separate"/>
      </w:r>
      <w:r w:rsidR="00667604">
        <w:t>[17]</w:t>
      </w:r>
      <w:r w:rsidR="00505D28">
        <w:fldChar w:fldCharType="end"/>
      </w:r>
    </w:p>
    <w:p w14:paraId="2DFB46D2" w14:textId="0D6B6F0B" w:rsidR="001D772E" w:rsidRPr="00E469E5" w:rsidRDefault="00E469E5" w:rsidP="00432C94">
      <m:oMathPara>
        <m:oMath>
          <m:r>
            <w:rPr>
              <w:rFonts w:ascii="Cambria Math" w:hAnsi="Cambria Math"/>
            </w:rPr>
            <m:t>P=</m:t>
          </m:r>
          <m:sSub>
            <m:sSubPr>
              <m:ctrlPr>
                <w:rPr>
                  <w:rFonts w:ascii="Cambria Math" w:hAnsi="Cambria Math"/>
                  <w:i/>
                </w:rPr>
              </m:ctrlPr>
            </m:sSubPr>
            <m:e>
              <m:r>
                <w:rPr>
                  <w:rFonts w:ascii="Cambria Math" w:hAnsi="Cambria Math"/>
                </w:rPr>
                <m:t>I</m:t>
              </m:r>
            </m:e>
            <m:sub>
              <m:r>
                <w:rPr>
                  <w:rFonts w:ascii="Cambria Math" w:hAnsi="Cambria Math"/>
                </w:rPr>
                <m:t>ki</m:t>
              </m:r>
            </m:sub>
          </m:sSub>
          <m:r>
            <w:rPr>
              <w:rFonts w:ascii="Cambria Math" w:hAnsi="Cambria Math"/>
            </w:rPr>
            <m:t>∙∆U=5 mA ∙</m:t>
          </m:r>
          <m:d>
            <m:dPr>
              <m:ctrlPr>
                <w:rPr>
                  <w:rFonts w:ascii="Cambria Math" w:hAnsi="Cambria Math"/>
                  <w:i/>
                </w:rPr>
              </m:ctrlPr>
            </m:dPr>
            <m:e>
              <m:r>
                <w:rPr>
                  <w:rFonts w:ascii="Cambria Math" w:hAnsi="Cambria Math"/>
                </w:rPr>
                <m:t>39V-25V</m:t>
              </m:r>
            </m:e>
          </m:d>
          <m:r>
            <w:rPr>
              <w:rFonts w:ascii="Cambria Math" w:hAnsi="Cambria Math"/>
            </w:rPr>
            <m:t>=70mW</m:t>
          </m:r>
        </m:oMath>
      </m:oMathPara>
    </w:p>
    <w:p w14:paraId="7AA2064D" w14:textId="77777777" w:rsidR="00AA16A4" w:rsidRDefault="00AA16A4" w:rsidP="00AA16A4">
      <w:pPr>
        <w:pStyle w:val="Kp"/>
      </w:pPr>
      <w:r w:rsidRPr="00AA16A4">
        <w:rPr>
          <w:noProof/>
          <w:lang w:eastAsia="hu-HU"/>
        </w:rPr>
        <w:drawing>
          <wp:inline distT="0" distB="0" distL="0" distR="0" wp14:anchorId="0AE84702" wp14:editId="546D4972">
            <wp:extent cx="4667655" cy="2655418"/>
            <wp:effectExtent l="0" t="0" r="0" b="0"/>
            <wp:docPr id="36897426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3174" cy="2664247"/>
                    </a:xfrm>
                    <a:prstGeom prst="rect">
                      <a:avLst/>
                    </a:prstGeom>
                    <a:noFill/>
                    <a:ln>
                      <a:noFill/>
                    </a:ln>
                  </pic:spPr>
                </pic:pic>
              </a:graphicData>
            </a:graphic>
          </wp:inline>
        </w:drawing>
      </w:r>
    </w:p>
    <w:p w14:paraId="255A3678" w14:textId="1AE584E0" w:rsidR="001D772E" w:rsidRPr="004C7BEE"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15</w:t>
      </w:r>
      <w:r>
        <w:fldChar w:fldCharType="end"/>
      </w:r>
      <w:r w:rsidR="00AA16A4">
        <w:t>. ábra Diszkrét lineáris szabályzó</w:t>
      </w:r>
    </w:p>
    <w:p w14:paraId="2380B5EF" w14:textId="7983B4FD" w:rsidR="00B508AD" w:rsidRDefault="00B508AD" w:rsidP="00B508AD">
      <w:pPr>
        <w:pStyle w:val="Cmsor4"/>
      </w:pPr>
      <w:r>
        <w:lastRenderedPageBreak/>
        <w:t>Szimuláció</w:t>
      </w:r>
    </w:p>
    <w:p w14:paraId="3750AB14" w14:textId="2114A4D2" w:rsidR="00B059DA" w:rsidRDefault="00B059DA" w:rsidP="00B059DA">
      <w:pPr>
        <w:pStyle w:val="Kp"/>
      </w:pPr>
      <w:r w:rsidRPr="00B059DA">
        <w:rPr>
          <w:noProof/>
          <w:lang w:eastAsia="hu-HU"/>
        </w:rPr>
        <w:drawing>
          <wp:inline distT="0" distB="0" distL="0" distR="0" wp14:anchorId="5328C3AB" wp14:editId="39400C72">
            <wp:extent cx="4800191" cy="3600000"/>
            <wp:effectExtent l="0" t="0" r="0" b="0"/>
            <wp:docPr id="88230576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191" cy="3600000"/>
                    </a:xfrm>
                    <a:prstGeom prst="rect">
                      <a:avLst/>
                    </a:prstGeom>
                    <a:noFill/>
                    <a:ln>
                      <a:noFill/>
                    </a:ln>
                  </pic:spPr>
                </pic:pic>
              </a:graphicData>
            </a:graphic>
          </wp:inline>
        </w:drawing>
      </w:r>
    </w:p>
    <w:bookmarkStart w:id="21" w:name="_Ref174741808"/>
    <w:p w14:paraId="35E50EAB" w14:textId="30129EF1" w:rsidR="001D772E"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16</w:t>
      </w:r>
      <w:r>
        <w:fldChar w:fldCharType="end"/>
      </w:r>
      <w:r w:rsidR="00B059DA">
        <w:t>. ábra</w:t>
      </w:r>
      <w:bookmarkEnd w:id="21"/>
      <w:r w:rsidR="00B059DA">
        <w:t xml:space="preserve"> </w:t>
      </w:r>
      <w:r w:rsidR="00B059DA" w:rsidRPr="00907F6F">
        <w:t>Detektor kimenetének ugrásválasza a referencia feszültség függvényében</w:t>
      </w:r>
    </w:p>
    <w:p w14:paraId="1A84176A" w14:textId="77777777" w:rsidR="00783B3A" w:rsidRDefault="00783B3A" w:rsidP="00783B3A">
      <w:pPr>
        <w:pStyle w:val="Kp"/>
      </w:pPr>
      <w:r w:rsidRPr="00783B3A">
        <w:rPr>
          <w:noProof/>
          <w:lang w:eastAsia="hu-HU"/>
        </w:rPr>
        <w:drawing>
          <wp:inline distT="0" distB="0" distL="0" distR="0" wp14:anchorId="496DA555" wp14:editId="16900E8C">
            <wp:extent cx="4800191" cy="3600000"/>
            <wp:effectExtent l="0" t="0" r="0" b="0"/>
            <wp:docPr id="32697688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0191" cy="3600000"/>
                    </a:xfrm>
                    <a:prstGeom prst="rect">
                      <a:avLst/>
                    </a:prstGeom>
                    <a:noFill/>
                    <a:ln>
                      <a:noFill/>
                    </a:ln>
                  </pic:spPr>
                </pic:pic>
              </a:graphicData>
            </a:graphic>
          </wp:inline>
        </w:drawing>
      </w:r>
    </w:p>
    <w:bookmarkStart w:id="22" w:name="_Ref174741864"/>
    <w:p w14:paraId="0C508A00" w14:textId="74D020CD" w:rsidR="00CC400C"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17</w:t>
      </w:r>
      <w:r>
        <w:fldChar w:fldCharType="end"/>
      </w:r>
      <w:r w:rsidR="00783B3A">
        <w:t>. ábra</w:t>
      </w:r>
      <w:bookmarkEnd w:id="22"/>
      <w:r w:rsidR="00783B3A">
        <w:t xml:space="preserve"> Kimeneti feszültség változása a terhelés változására</w:t>
      </w:r>
    </w:p>
    <w:p w14:paraId="7AC5DB76" w14:textId="77777777" w:rsidR="00783B3A" w:rsidRPr="00783B3A" w:rsidRDefault="00783B3A" w:rsidP="00783B3A"/>
    <w:p w14:paraId="34CBE07E" w14:textId="39C45E20" w:rsidR="006263FC" w:rsidRDefault="00FB619E" w:rsidP="006263FC">
      <w:pPr>
        <w:pStyle w:val="Kp"/>
      </w:pPr>
      <w:r w:rsidRPr="00FB619E">
        <w:rPr>
          <w:noProof/>
        </w:rPr>
        <w:lastRenderedPageBreak/>
        <w:drawing>
          <wp:inline distT="0" distB="0" distL="0" distR="0" wp14:anchorId="4A797BAE" wp14:editId="209BCE5D">
            <wp:extent cx="4667250" cy="3675810"/>
            <wp:effectExtent l="0" t="0" r="0" b="0"/>
            <wp:docPr id="163828219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3578" t="6205" r="7156"/>
                    <a:stretch/>
                  </pic:blipFill>
                  <pic:spPr bwMode="auto">
                    <a:xfrm>
                      <a:off x="0" y="0"/>
                      <a:ext cx="4673391" cy="3680647"/>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3" w:name="_Ref174741900"/>
    <w:p w14:paraId="71BE5D2C" w14:textId="3E8F5E27" w:rsidR="00FA737A"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18</w:t>
      </w:r>
      <w:r>
        <w:fldChar w:fldCharType="end"/>
      </w:r>
      <w:r w:rsidR="006263FC">
        <w:t>. ábra</w:t>
      </w:r>
      <w:bookmarkEnd w:id="23"/>
      <w:r w:rsidR="006263FC">
        <w:t xml:space="preserve"> Lineáris stabilizátor PSRR diagramja</w:t>
      </w:r>
    </w:p>
    <w:p w14:paraId="45CA57C1" w14:textId="6964209F" w:rsidR="00C70D60" w:rsidRDefault="0047689A" w:rsidP="00C70D60">
      <w:r w:rsidRPr="0047689A">
        <w:rPr>
          <w:noProof/>
          <w:color w:val="2F5496" w:themeColor="accent1" w:themeShade="BF"/>
          <w:u w:val="single"/>
        </w:rPr>
        <w:fldChar w:fldCharType="begin"/>
      </w:r>
      <w:r w:rsidRPr="0047689A">
        <w:rPr>
          <w:noProof/>
          <w:color w:val="2F5496" w:themeColor="accent1" w:themeShade="BF"/>
          <w:u w:val="single"/>
        </w:rPr>
        <w:instrText xml:space="preserve"> REF _Ref174741808 \h </w:instrText>
      </w:r>
      <w:r>
        <w:rPr>
          <w:noProof/>
          <w:color w:val="2F5496" w:themeColor="accent1" w:themeShade="BF"/>
          <w:u w:val="single"/>
        </w:rPr>
        <w:instrText xml:space="preserve"> \* MERGEFORMAT </w:instrText>
      </w:r>
      <w:r w:rsidRPr="0047689A">
        <w:rPr>
          <w:noProof/>
          <w:color w:val="2F5496" w:themeColor="accent1" w:themeShade="BF"/>
          <w:u w:val="single"/>
        </w:rPr>
      </w:r>
      <w:r w:rsidRPr="0047689A">
        <w:rPr>
          <w:noProof/>
          <w:color w:val="2F5496" w:themeColor="accent1" w:themeShade="BF"/>
          <w:u w:val="single"/>
        </w:rPr>
        <w:fldChar w:fldCharType="separate"/>
      </w:r>
      <w:r w:rsidR="00667604" w:rsidRPr="00667604">
        <w:rPr>
          <w:noProof/>
          <w:color w:val="2F5496" w:themeColor="accent1" w:themeShade="BF"/>
          <w:u w:val="single"/>
        </w:rPr>
        <w:t>4</w:t>
      </w:r>
      <w:r w:rsidR="00667604" w:rsidRPr="00667604">
        <w:rPr>
          <w:noProof/>
          <w:color w:val="2F5496" w:themeColor="accent1" w:themeShade="BF"/>
          <w:u w:val="single"/>
        </w:rPr>
        <w:noBreakHyphen/>
        <w:t>16. ábra</w:t>
      </w:r>
      <w:r w:rsidRPr="0047689A">
        <w:rPr>
          <w:noProof/>
          <w:color w:val="2F5496" w:themeColor="accent1" w:themeShade="BF"/>
          <w:u w:val="single"/>
        </w:rPr>
        <w:fldChar w:fldCharType="end"/>
      </w:r>
      <w:r>
        <w:t xml:space="preserve"> </w:t>
      </w:r>
      <w:r w:rsidR="00C70D60">
        <w:t>látható, hogy a refer</w:t>
      </w:r>
      <w:r w:rsidR="001501CA">
        <w:t>e</w:t>
      </w:r>
      <w:r w:rsidR="00C70D60">
        <w:t xml:space="preserve">ncia változás hatására a kimenet lassan beáll a megfelelő szintre, túllendülése nincsen. Ez azért fontos, mivel magasabb alkalmazott feszültség értéknél egy esetleges túllendülés hatására már </w:t>
      </w:r>
      <w:r w:rsidR="001501CA">
        <w:t>túlléphetjük</w:t>
      </w:r>
      <w:r w:rsidR="00C70D60">
        <w:t xml:space="preserve"> az </w:t>
      </w:r>
      <w:proofErr w:type="spellStart"/>
      <w:r w:rsidR="00C70D60">
        <w:t>SiPM</w:t>
      </w:r>
      <w:proofErr w:type="spellEnd"/>
      <w:r w:rsidR="00C70D60">
        <w:t xml:space="preserve"> ide vonatkozó maximális értékeit.</w:t>
      </w:r>
    </w:p>
    <w:p w14:paraId="7E38AECA" w14:textId="1D6897D1" w:rsidR="00C70D60" w:rsidRDefault="00C70D60" w:rsidP="00C70D60">
      <w:r>
        <w:t>A második szimuláció</w:t>
      </w:r>
      <w:r w:rsidR="00322A91">
        <w:t>nál</w:t>
      </w:r>
      <w:r w:rsidR="0047689A">
        <w:t xml:space="preserve"> (</w:t>
      </w:r>
      <w:r w:rsidR="0047689A" w:rsidRPr="0047689A">
        <w:rPr>
          <w:color w:val="2F5496" w:themeColor="accent1" w:themeShade="BF"/>
          <w:u w:val="single"/>
        </w:rPr>
        <w:fldChar w:fldCharType="begin"/>
      </w:r>
      <w:r w:rsidR="0047689A" w:rsidRPr="0047689A">
        <w:rPr>
          <w:color w:val="2F5496" w:themeColor="accent1" w:themeShade="BF"/>
          <w:u w:val="single"/>
        </w:rPr>
        <w:instrText xml:space="preserve"> REF _Ref174741864 \h </w:instrText>
      </w:r>
      <w:r w:rsidR="0047689A" w:rsidRPr="0047689A">
        <w:rPr>
          <w:color w:val="2F5496" w:themeColor="accent1" w:themeShade="BF"/>
          <w:u w:val="single"/>
        </w:rPr>
      </w:r>
      <w:r w:rsidR="0047689A" w:rsidRPr="0047689A">
        <w:rPr>
          <w:color w:val="2F5496" w:themeColor="accent1" w:themeShade="BF"/>
          <w:u w:val="single"/>
        </w:rPr>
        <w:fldChar w:fldCharType="separate"/>
      </w:r>
      <w:r w:rsidR="00667604">
        <w:rPr>
          <w:noProof/>
        </w:rPr>
        <w:t>4</w:t>
      </w:r>
      <w:r w:rsidR="00667604">
        <w:noBreakHyphen/>
      </w:r>
      <w:r w:rsidR="00667604">
        <w:rPr>
          <w:noProof/>
        </w:rPr>
        <w:t>17</w:t>
      </w:r>
      <w:r w:rsidR="00667604">
        <w:t>. ábra</w:t>
      </w:r>
      <w:r w:rsidR="0047689A" w:rsidRPr="0047689A">
        <w:rPr>
          <w:color w:val="2F5496" w:themeColor="accent1" w:themeShade="BF"/>
          <w:u w:val="single"/>
        </w:rPr>
        <w:fldChar w:fldCharType="end"/>
      </w:r>
      <w:r w:rsidR="0047689A">
        <w:t>)</w:t>
      </w:r>
      <w:r>
        <w:t xml:space="preserve"> azt vizsgáltam, hogy a kimeneti feszültség mennyire változik meg tranziensek hatására. Ez azért nagyon fontos, mivel az </w:t>
      </w:r>
      <w:proofErr w:type="spellStart"/>
      <w:r>
        <w:t>SiPM</w:t>
      </w:r>
      <w:proofErr w:type="spellEnd"/>
      <w:r>
        <w:t xml:space="preserve"> erősítése arányos a rá kapcsolt feszültséggel. A szimuláción látható, hogy 8 mA-es terhelés változás esetén 50 </w:t>
      </w:r>
      <w:proofErr w:type="spellStart"/>
      <w:r>
        <w:t>mV-al</w:t>
      </w:r>
      <w:proofErr w:type="spellEnd"/>
      <w:r>
        <w:t xml:space="preserve"> csökken illetve nő a feszültség egy kis ideig</w:t>
      </w:r>
      <w:r w:rsidR="00322A91">
        <w:t>,</w:t>
      </w:r>
      <w:r>
        <w:t xml:space="preserve"> majd utána a rendszer visszaszabályoz. Ezt az értéket én megfelelőnek ítéltem, mivel az </w:t>
      </w:r>
      <w:proofErr w:type="spellStart"/>
      <w:r>
        <w:t>SiPM</w:t>
      </w:r>
      <w:proofErr w:type="spellEnd"/>
      <w:r>
        <w:t xml:space="preserve"> ennél jóval kevesebb áramot fog felvenni.</w:t>
      </w:r>
    </w:p>
    <w:p w14:paraId="538D11D9" w14:textId="2DBAC49A" w:rsidR="00770F61" w:rsidRPr="004454C7" w:rsidRDefault="00BC7432" w:rsidP="004454C7">
      <w:r>
        <w:t>A harmadik szimulációban</w:t>
      </w:r>
      <w:r w:rsidR="0047689A">
        <w:t xml:space="preserve"> (</w:t>
      </w:r>
      <w:r w:rsidR="0047689A" w:rsidRPr="0047689A">
        <w:rPr>
          <w:color w:val="2F5496" w:themeColor="accent1" w:themeShade="BF"/>
          <w:u w:val="single"/>
        </w:rPr>
        <w:fldChar w:fldCharType="begin"/>
      </w:r>
      <w:r w:rsidR="0047689A" w:rsidRPr="0047689A">
        <w:rPr>
          <w:color w:val="2F5496" w:themeColor="accent1" w:themeShade="BF"/>
          <w:u w:val="single"/>
        </w:rPr>
        <w:instrText xml:space="preserve"> REF _Ref174741900 \h </w:instrText>
      </w:r>
      <w:r w:rsidR="0047689A" w:rsidRPr="0047689A">
        <w:rPr>
          <w:color w:val="2F5496" w:themeColor="accent1" w:themeShade="BF"/>
          <w:u w:val="single"/>
        </w:rPr>
      </w:r>
      <w:r w:rsidR="0047689A" w:rsidRPr="0047689A">
        <w:rPr>
          <w:color w:val="2F5496" w:themeColor="accent1" w:themeShade="BF"/>
          <w:u w:val="single"/>
        </w:rPr>
        <w:fldChar w:fldCharType="separate"/>
      </w:r>
      <w:r w:rsidR="00667604">
        <w:rPr>
          <w:noProof/>
        </w:rPr>
        <w:t>4</w:t>
      </w:r>
      <w:r w:rsidR="00667604">
        <w:noBreakHyphen/>
      </w:r>
      <w:r w:rsidR="00667604">
        <w:rPr>
          <w:noProof/>
        </w:rPr>
        <w:t>18</w:t>
      </w:r>
      <w:r w:rsidR="00667604">
        <w:t>. ábra</w:t>
      </w:r>
      <w:r w:rsidR="0047689A" w:rsidRPr="0047689A">
        <w:rPr>
          <w:color w:val="2F5496" w:themeColor="accent1" w:themeShade="BF"/>
          <w:u w:val="single"/>
        </w:rPr>
        <w:fldChar w:fldCharType="end"/>
      </w:r>
      <w:r w:rsidR="0047689A">
        <w:t>)</w:t>
      </w:r>
      <w:r>
        <w:t xml:space="preserve"> a stabilizátor zajszűrő képességét vizsgáltam. Ez azért fontos, mivel ha a tápegység felől, vagy a digitális </w:t>
      </w:r>
      <w:r w:rsidR="001501CA">
        <w:t>áramköri</w:t>
      </w:r>
      <w:r>
        <w:t xml:space="preserve"> elemek felől zaj kerül az </w:t>
      </w:r>
      <w:proofErr w:type="spellStart"/>
      <w:r>
        <w:t>SiPM</w:t>
      </w:r>
      <w:proofErr w:type="spellEnd"/>
      <w:r>
        <w:t xml:space="preserve"> tápvonalára az a mérés pontosságát negatív irányba befolyásolhatja. A szimulációs ábra alapján úgy értékeltem, hogy ezeket a külső zavartényezőket megfelelő hatékonysággal lesz képes elnyomni a stabilizátor. Természetesen további szűrő elemek is helyet kaptak, viszont azok már a detektor kártyán, közel az </w:t>
      </w:r>
      <w:proofErr w:type="spellStart"/>
      <w:r>
        <w:t>SiPM-hez</w:t>
      </w:r>
      <w:proofErr w:type="spellEnd"/>
      <w:r>
        <w:t>.</w:t>
      </w:r>
    </w:p>
    <w:p w14:paraId="5FDDCB10" w14:textId="217F9536" w:rsidR="00AC4A55" w:rsidRDefault="00B508AD" w:rsidP="00511BF7">
      <w:pPr>
        <w:pStyle w:val="Cmsor4"/>
      </w:pPr>
      <w:r>
        <w:lastRenderedPageBreak/>
        <w:t>Mérési eredmények</w:t>
      </w:r>
    </w:p>
    <w:p w14:paraId="6E9962BC" w14:textId="77777777" w:rsidR="00E800F2" w:rsidRPr="00E800F2" w:rsidRDefault="00E800F2" w:rsidP="00E800F2"/>
    <w:p w14:paraId="65C9B4D6" w14:textId="77777777" w:rsidR="00AC4A55" w:rsidRDefault="002D2E9F" w:rsidP="00AC4A55">
      <w:pPr>
        <w:pStyle w:val="Kp"/>
      </w:pPr>
      <w:r>
        <w:rPr>
          <w:noProof/>
        </w:rPr>
        <w:drawing>
          <wp:inline distT="0" distB="0" distL="0" distR="0" wp14:anchorId="75F7397C" wp14:editId="3E2EC00D">
            <wp:extent cx="5399366" cy="3240000"/>
            <wp:effectExtent l="0" t="0" r="0" b="0"/>
            <wp:docPr id="1415348059" name="Kép 3"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48059" name="Kép 3" descr="A képen szöveg, képernyőkép, szám, Diagram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5399366" cy="3240000"/>
                    </a:xfrm>
                    <a:prstGeom prst="rect">
                      <a:avLst/>
                    </a:prstGeom>
                  </pic:spPr>
                </pic:pic>
              </a:graphicData>
            </a:graphic>
          </wp:inline>
        </w:drawing>
      </w:r>
    </w:p>
    <w:bookmarkStart w:id="24" w:name="_Ref174740574"/>
    <w:bookmarkStart w:id="25" w:name="_Ref174740561"/>
    <w:p w14:paraId="02D9D425" w14:textId="4DE46D91" w:rsidR="00AC4A55"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19</w:t>
      </w:r>
      <w:r>
        <w:fldChar w:fldCharType="end"/>
      </w:r>
      <w:r w:rsidR="00AC4A55">
        <w:t>. ábra</w:t>
      </w:r>
      <w:bookmarkEnd w:id="24"/>
      <w:r w:rsidR="00AC4A55">
        <w:t xml:space="preserve"> D/A átalakító (piros) feszültségének hatása a detektor feszültségre (kék)</w:t>
      </w:r>
      <w:bookmarkEnd w:id="25"/>
    </w:p>
    <w:p w14:paraId="47D516EA" w14:textId="77777777" w:rsidR="00E800F2" w:rsidRPr="00E800F2" w:rsidRDefault="00E800F2" w:rsidP="00E800F2"/>
    <w:p w14:paraId="46DA84D4" w14:textId="77777777" w:rsidR="00B014CE" w:rsidRDefault="00AC4A55" w:rsidP="00B014CE">
      <w:pPr>
        <w:pStyle w:val="Kp"/>
      </w:pPr>
      <w:r>
        <w:rPr>
          <w:noProof/>
        </w:rPr>
        <w:drawing>
          <wp:inline distT="0" distB="0" distL="0" distR="0" wp14:anchorId="28BD1D34" wp14:editId="409F5F2F">
            <wp:extent cx="5399366" cy="3240000"/>
            <wp:effectExtent l="0" t="0" r="0" b="0"/>
            <wp:docPr id="915746238" name="Kép 6"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46238" name="Kép 6" descr="A képen szöveg, képernyőkép, szám, Diagram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399366" cy="3240000"/>
                    </a:xfrm>
                    <a:prstGeom prst="rect">
                      <a:avLst/>
                    </a:prstGeom>
                  </pic:spPr>
                </pic:pic>
              </a:graphicData>
            </a:graphic>
          </wp:inline>
        </w:drawing>
      </w:r>
    </w:p>
    <w:bookmarkStart w:id="26" w:name="_Ref174741162"/>
    <w:p w14:paraId="2D7D0DCA" w14:textId="3A738853" w:rsidR="00AC4A55"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20</w:t>
      </w:r>
      <w:r>
        <w:fldChar w:fldCharType="end"/>
      </w:r>
      <w:r w:rsidR="00B014CE">
        <w:t>. ábra</w:t>
      </w:r>
      <w:bookmarkEnd w:id="26"/>
      <w:r w:rsidR="00B014CE">
        <w:t xml:space="preserve"> Kimeneti feszültség 12 mA terhelés hatására</w:t>
      </w:r>
    </w:p>
    <w:p w14:paraId="3B226FE4" w14:textId="77777777" w:rsidR="00E800F2" w:rsidRDefault="00E800F2" w:rsidP="00E800F2"/>
    <w:p w14:paraId="1FF1B6C1" w14:textId="77777777" w:rsidR="00E800F2" w:rsidRPr="00E800F2" w:rsidRDefault="00E800F2" w:rsidP="00E800F2"/>
    <w:p w14:paraId="718F0213" w14:textId="77777777" w:rsidR="00B014CE" w:rsidRDefault="00AC4A55" w:rsidP="00B014CE">
      <w:pPr>
        <w:pStyle w:val="Kp"/>
      </w:pPr>
      <w:r>
        <w:rPr>
          <w:noProof/>
        </w:rPr>
        <w:drawing>
          <wp:inline distT="0" distB="0" distL="0" distR="0" wp14:anchorId="4DF6F908" wp14:editId="1D8D4ACF">
            <wp:extent cx="5399367" cy="3240000"/>
            <wp:effectExtent l="0" t="0" r="0" b="0"/>
            <wp:docPr id="1238346144" name="Kép 8"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6144" name="Kép 8" descr="A képen szöveg, képernyőkép, szám, Diagram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5399367" cy="3240000"/>
                    </a:xfrm>
                    <a:prstGeom prst="rect">
                      <a:avLst/>
                    </a:prstGeom>
                  </pic:spPr>
                </pic:pic>
              </a:graphicData>
            </a:graphic>
          </wp:inline>
        </w:drawing>
      </w:r>
    </w:p>
    <w:bookmarkStart w:id="27" w:name="_Ref174741170"/>
    <w:p w14:paraId="0F4257FC" w14:textId="21B8F98C" w:rsidR="00AC4A55"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21</w:t>
      </w:r>
      <w:r>
        <w:fldChar w:fldCharType="end"/>
      </w:r>
      <w:r w:rsidR="00B014CE">
        <w:t>. ábra</w:t>
      </w:r>
      <w:bookmarkEnd w:id="27"/>
      <w:r w:rsidR="00B014CE">
        <w:t xml:space="preserve"> Kimeneti feszültség a 12 mA terhelés megszűnésekor</w:t>
      </w:r>
    </w:p>
    <w:p w14:paraId="7A806A53" w14:textId="6BE05D0D" w:rsidR="00E800F2" w:rsidRDefault="006100D1" w:rsidP="00E800F2">
      <w:r w:rsidRPr="006100D1">
        <w:rPr>
          <w:color w:val="2F5496" w:themeColor="accent1" w:themeShade="BF"/>
          <w:u w:val="single"/>
        </w:rPr>
        <w:fldChar w:fldCharType="begin"/>
      </w:r>
      <w:r w:rsidRPr="006100D1">
        <w:rPr>
          <w:color w:val="2F5496" w:themeColor="accent1" w:themeShade="BF"/>
          <w:u w:val="single"/>
        </w:rPr>
        <w:instrText xml:space="preserve"> REF _Ref174740574 \h </w:instrText>
      </w:r>
      <w:r w:rsidRPr="006100D1">
        <w:rPr>
          <w:color w:val="2F5496" w:themeColor="accent1" w:themeShade="BF"/>
          <w:u w:val="single"/>
        </w:rPr>
      </w:r>
      <w:r w:rsidRPr="006100D1">
        <w:rPr>
          <w:color w:val="2F5496" w:themeColor="accent1" w:themeShade="BF"/>
          <w:u w:val="single"/>
        </w:rPr>
        <w:fldChar w:fldCharType="separate"/>
      </w:r>
      <w:r w:rsidR="00667604">
        <w:rPr>
          <w:noProof/>
        </w:rPr>
        <w:t>4</w:t>
      </w:r>
      <w:r w:rsidR="00667604">
        <w:noBreakHyphen/>
      </w:r>
      <w:r w:rsidR="00667604">
        <w:rPr>
          <w:noProof/>
        </w:rPr>
        <w:t>19</w:t>
      </w:r>
      <w:r w:rsidR="00667604">
        <w:t>. ábra</w:t>
      </w:r>
      <w:r w:rsidRPr="006100D1">
        <w:rPr>
          <w:color w:val="2F5496" w:themeColor="accent1" w:themeShade="BF"/>
          <w:u w:val="single"/>
        </w:rPr>
        <w:fldChar w:fldCharType="end"/>
      </w:r>
      <w:r>
        <w:t xml:space="preserve"> látható, hogy a szimulációnak megfelelően nincsen túllendülés. Érdekesség, viszont, hogy a D/A átalakító által kiadott feszültség is lassan változik nem egységugrás jellegű. Ennek oka, hogy hibajel erősítőhöz közel egy RC szűrő lett elhelyezve, így akadályozva meg, hogy az esetleges zajok a detektor tápfeszültségre hatással legyenek.</w:t>
      </w:r>
    </w:p>
    <w:p w14:paraId="27B96ADE" w14:textId="3658EB09" w:rsidR="00DB1C80" w:rsidRPr="00DB1C80" w:rsidRDefault="006100D1" w:rsidP="00DB1C80">
      <w:pPr>
        <w:rPr>
          <w:noProof/>
          <w:color w:val="2F5496" w:themeColor="accent1" w:themeShade="BF"/>
          <w:u w:val="single"/>
        </w:rPr>
      </w:pPr>
      <w:r w:rsidRPr="00DB1C80">
        <w:rPr>
          <w:noProof/>
          <w:color w:val="2F5496" w:themeColor="accent1" w:themeShade="BF"/>
          <w:u w:val="single"/>
        </w:rPr>
        <w:fldChar w:fldCharType="begin"/>
      </w:r>
      <w:r w:rsidRPr="00DB1C80">
        <w:rPr>
          <w:noProof/>
          <w:color w:val="2F5496" w:themeColor="accent1" w:themeShade="BF"/>
          <w:u w:val="single"/>
        </w:rPr>
        <w:instrText xml:space="preserve"> REF _Ref174741162 \h </w:instrText>
      </w:r>
      <w:r w:rsidR="00DB1C80">
        <w:rPr>
          <w:noProof/>
          <w:color w:val="2F5496" w:themeColor="accent1" w:themeShade="BF"/>
          <w:u w:val="single"/>
        </w:rPr>
        <w:instrText xml:space="preserve"> \* MERGEFORMAT </w:instrText>
      </w:r>
      <w:r w:rsidRPr="00DB1C80">
        <w:rPr>
          <w:noProof/>
          <w:color w:val="2F5496" w:themeColor="accent1" w:themeShade="BF"/>
          <w:u w:val="single"/>
        </w:rPr>
      </w:r>
      <w:r w:rsidRPr="00DB1C80">
        <w:rPr>
          <w:noProof/>
          <w:color w:val="2F5496" w:themeColor="accent1" w:themeShade="BF"/>
          <w:u w:val="single"/>
        </w:rPr>
        <w:fldChar w:fldCharType="separate"/>
      </w:r>
      <w:r w:rsidR="00667604" w:rsidRPr="00667604">
        <w:rPr>
          <w:noProof/>
          <w:color w:val="2F5496" w:themeColor="accent1" w:themeShade="BF"/>
          <w:u w:val="single"/>
        </w:rPr>
        <w:t>4</w:t>
      </w:r>
      <w:r w:rsidR="00667604" w:rsidRPr="00667604">
        <w:rPr>
          <w:noProof/>
          <w:color w:val="2F5496" w:themeColor="accent1" w:themeShade="BF"/>
          <w:u w:val="single"/>
        </w:rPr>
        <w:noBreakHyphen/>
        <w:t>20. ábra</w:t>
      </w:r>
      <w:r w:rsidRPr="00DB1C80">
        <w:rPr>
          <w:noProof/>
          <w:color w:val="2F5496" w:themeColor="accent1" w:themeShade="BF"/>
          <w:u w:val="single"/>
        </w:rPr>
        <w:fldChar w:fldCharType="end"/>
      </w:r>
      <w:r w:rsidR="00DB1C80" w:rsidRPr="00DB1C80">
        <w:rPr>
          <w:noProof/>
          <w:color w:val="2F5496" w:themeColor="accent1" w:themeShade="BF"/>
        </w:rPr>
        <w:t xml:space="preserve"> </w:t>
      </w:r>
      <w:r w:rsidR="00DB1C80" w:rsidRPr="00DB1C80">
        <w:rPr>
          <w:noProof/>
        </w:rPr>
        <w:t>és a</w:t>
      </w:r>
      <w:r w:rsidR="00DB1C80" w:rsidRPr="00DB1C80">
        <w:rPr>
          <w:noProof/>
          <w:color w:val="2F5496" w:themeColor="accent1" w:themeShade="BF"/>
        </w:rPr>
        <w:t xml:space="preserve"> </w:t>
      </w:r>
      <w:r w:rsidR="00DB1C80" w:rsidRPr="00DB1C80">
        <w:rPr>
          <w:noProof/>
          <w:color w:val="2F5496" w:themeColor="accent1" w:themeShade="BF"/>
          <w:u w:val="single"/>
        </w:rPr>
        <w:fldChar w:fldCharType="begin"/>
      </w:r>
      <w:r w:rsidR="00DB1C80" w:rsidRPr="00DB1C80">
        <w:rPr>
          <w:noProof/>
          <w:color w:val="2F5496" w:themeColor="accent1" w:themeShade="BF"/>
          <w:u w:val="single"/>
        </w:rPr>
        <w:instrText xml:space="preserve"> REF _Ref174741170 \h  \* MERGEFORMAT </w:instrText>
      </w:r>
      <w:r w:rsidR="00DB1C80" w:rsidRPr="00DB1C80">
        <w:rPr>
          <w:noProof/>
          <w:color w:val="2F5496" w:themeColor="accent1" w:themeShade="BF"/>
          <w:u w:val="single"/>
        </w:rPr>
      </w:r>
      <w:r w:rsidR="00DB1C80" w:rsidRPr="00DB1C80">
        <w:rPr>
          <w:noProof/>
          <w:color w:val="2F5496" w:themeColor="accent1" w:themeShade="BF"/>
          <w:u w:val="single"/>
        </w:rPr>
        <w:fldChar w:fldCharType="separate"/>
      </w:r>
      <w:r w:rsidR="00667604" w:rsidRPr="00667604">
        <w:rPr>
          <w:noProof/>
          <w:color w:val="2F5496" w:themeColor="accent1" w:themeShade="BF"/>
          <w:u w:val="single"/>
        </w:rPr>
        <w:t>4</w:t>
      </w:r>
      <w:r w:rsidR="00667604" w:rsidRPr="00667604">
        <w:rPr>
          <w:noProof/>
          <w:color w:val="2F5496" w:themeColor="accent1" w:themeShade="BF"/>
          <w:u w:val="single"/>
        </w:rPr>
        <w:noBreakHyphen/>
        <w:t>21. ábra</w:t>
      </w:r>
      <w:r w:rsidR="00DB1C80" w:rsidRPr="00DB1C80">
        <w:rPr>
          <w:noProof/>
          <w:color w:val="2F5496" w:themeColor="accent1" w:themeShade="BF"/>
          <w:u w:val="single"/>
        </w:rPr>
        <w:fldChar w:fldCharType="end"/>
      </w:r>
      <w:r w:rsidR="00DB1C80" w:rsidRPr="00DB1C80">
        <w:rPr>
          <w:noProof/>
          <w:color w:val="2F5496" w:themeColor="accent1" w:themeShade="BF"/>
        </w:rPr>
        <w:t xml:space="preserve"> </w:t>
      </w:r>
      <w:r w:rsidR="00DB1C80">
        <w:rPr>
          <w:noProof/>
        </w:rPr>
        <w:t>látható, hogy a szimulációhoz képest a feszültség betörés és túllövés amplitúdója meghaladja a szimulációban látottakat. Ennek elsődleges oka, hogy itt nagyobb (12mA) árammal terheltem meg a kimenetet. Megfigyelhető, viszont a kimeneten jelentős zaj. Ennek forrása lehet a boost konverter, lehet maga az osszcilloszkóp mérőfeje és kábelezése által összeszedett, valamint a tesztelés során akkumulátor helyett használt labortápegység is. Meglátásom szerint a detektor kártyán elhelyezett plusz szűrőelemekkel a kapcsolás teljesíti a megkívánt feltételeket.</w:t>
      </w:r>
    </w:p>
    <w:p w14:paraId="35BDB8E9" w14:textId="77777777" w:rsidR="00E800F2" w:rsidRDefault="00E800F2" w:rsidP="00E800F2"/>
    <w:p w14:paraId="7B78004A" w14:textId="2914050F" w:rsidR="00E800F2" w:rsidRPr="00E800F2" w:rsidRDefault="00E800F2" w:rsidP="00E800F2">
      <w:pPr>
        <w:spacing w:after="0" w:line="240" w:lineRule="auto"/>
        <w:ind w:firstLine="0"/>
        <w:jc w:val="left"/>
      </w:pPr>
      <w:r>
        <w:br w:type="page"/>
      </w:r>
    </w:p>
    <w:p w14:paraId="419E6CE9" w14:textId="17A46AAB" w:rsidR="00B508AD" w:rsidRDefault="00B508AD" w:rsidP="00B508AD">
      <w:pPr>
        <w:pStyle w:val="Cmsor2"/>
      </w:pPr>
      <w:bookmarkStart w:id="28" w:name="_Toc175423789"/>
      <w:r>
        <w:lastRenderedPageBreak/>
        <w:t>Analóg bemeneti fokozat</w:t>
      </w:r>
      <w:bookmarkEnd w:id="28"/>
    </w:p>
    <w:p w14:paraId="03E34048" w14:textId="3174FC1B" w:rsidR="00D348A7" w:rsidRDefault="00D348A7" w:rsidP="00D348A7">
      <w:r>
        <w:t xml:space="preserve">A bementi fokozat feladata a </w:t>
      </w:r>
      <w:proofErr w:type="spellStart"/>
      <w:r>
        <w:t>SiPM-től</w:t>
      </w:r>
      <w:proofErr w:type="spellEnd"/>
      <w:r>
        <w:t xml:space="preserve"> érkező impulzusok erősítése és jelformálása annak érdekében, hogy a mikrovezérlő A/D átalakítója </w:t>
      </w:r>
      <w:r w:rsidR="00322A91">
        <w:t>az</w:t>
      </w:r>
      <w:r>
        <w:t xml:space="preserve"> impulzusok amplitúdóját képes legyen megmérni.</w:t>
      </w:r>
    </w:p>
    <w:p w14:paraId="1421958F" w14:textId="77777777" w:rsidR="000E2695" w:rsidRDefault="000E2695" w:rsidP="000E2695">
      <w:pPr>
        <w:pStyle w:val="Kp"/>
      </w:pPr>
      <w:r>
        <w:rPr>
          <w:noProof/>
        </w:rPr>
        <w:drawing>
          <wp:inline distT="0" distB="0" distL="0" distR="0" wp14:anchorId="711BCD3C" wp14:editId="69D11601">
            <wp:extent cx="4571459" cy="2743200"/>
            <wp:effectExtent l="0" t="0" r="635" b="0"/>
            <wp:docPr id="878743720" name="Kép 9" descr="A képen szöveg, képernyőkép, Diagram,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43720" name="Kép 9" descr="A képen szöveg, képernyőkép, Diagram, szám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4592272" cy="2755690"/>
                    </a:xfrm>
                    <a:prstGeom prst="rect">
                      <a:avLst/>
                    </a:prstGeom>
                  </pic:spPr>
                </pic:pic>
              </a:graphicData>
            </a:graphic>
          </wp:inline>
        </w:drawing>
      </w:r>
    </w:p>
    <w:p w14:paraId="00770712" w14:textId="66393153" w:rsidR="000E2695" w:rsidRPr="00322A91"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22</w:t>
      </w:r>
      <w:r>
        <w:fldChar w:fldCharType="end"/>
      </w:r>
      <w:r w:rsidR="000E2695">
        <w:t xml:space="preserve">. ábra </w:t>
      </w:r>
      <w:proofErr w:type="spellStart"/>
      <w:r w:rsidR="000E2695">
        <w:t>SiPM</w:t>
      </w:r>
      <w:proofErr w:type="spellEnd"/>
      <w:r w:rsidR="000E2695">
        <w:t xml:space="preserve"> kimenete 50R ellenálláson</w:t>
      </w:r>
    </w:p>
    <w:p w14:paraId="697C4B92" w14:textId="2AFDB77B" w:rsidR="00D348A7" w:rsidRDefault="006B2B26" w:rsidP="00D348A7">
      <w:pPr>
        <w:rPr>
          <w:b/>
        </w:rPr>
      </w:pPr>
      <w:r>
        <w:t xml:space="preserve">Az ábrán látható, hogy az impulzusok amplitúdója és </w:t>
      </w:r>
      <w:r w:rsidR="00322A91">
        <w:t>szélessége</w:t>
      </w:r>
      <w:r>
        <w:t xml:space="preserve"> nem teszi lehetővé, hogy a mikrovezérlő A/D átalakítójával meg lehessen mérni. Egy gyorsabb A/D átalakítóval elég lenne csak a jelet erősíteni, viszont a külső A/D átalakító nagy komplexitást vinne a rendszerbe. Ezért az impulzusokat egy erre szolgáló áramkör segítségével el </w:t>
      </w:r>
      <w:r w:rsidR="00322A91">
        <w:t>fogom</w:t>
      </w:r>
      <w:r>
        <w:t xml:space="preserve"> nyújtani. Az </w:t>
      </w:r>
      <w:proofErr w:type="spellStart"/>
      <w:r>
        <w:t>SiPM</w:t>
      </w:r>
      <w:proofErr w:type="spellEnd"/>
      <w:r>
        <w:t xml:space="preserve"> kimenete és a bemeneti fokozat egymással AC csatolásban lesz</w:t>
      </w:r>
      <w:r w:rsidR="00322A91">
        <w:t xml:space="preserve"> (ofszet minimalizálása érdekében)</w:t>
      </w:r>
      <w:r>
        <w:t>, ezért a nagyobb impulzusszámoknál szükség</w:t>
      </w:r>
      <w:r w:rsidR="00322A91">
        <w:t>es</w:t>
      </w:r>
      <w:r>
        <w:t xml:space="preserve"> az alapszint elcsúszást kompenzálni. </w:t>
      </w:r>
      <w:r w:rsidRPr="006B2B26">
        <w:rPr>
          <w:b/>
        </w:rPr>
        <w:t>HIVATKOZÁS ELCSÚSZÁS</w:t>
      </w:r>
    </w:p>
    <w:p w14:paraId="6A80C4F1" w14:textId="68B26AE4" w:rsidR="006B2B26" w:rsidRDefault="006B2B26" w:rsidP="00D348A7">
      <w:r>
        <w:t>Ezek alapján a bementi fokozat az alábbi három fő komponensből fog állni:</w:t>
      </w:r>
    </w:p>
    <w:p w14:paraId="1FBB997A" w14:textId="393FF659" w:rsidR="006B2B26" w:rsidRDefault="006B2B26" w:rsidP="006B2B26">
      <w:pPr>
        <w:pStyle w:val="Listaszerbekezds"/>
        <w:numPr>
          <w:ilvl w:val="0"/>
          <w:numId w:val="35"/>
        </w:numPr>
      </w:pPr>
      <w:r>
        <w:t>Előerősítő</w:t>
      </w:r>
    </w:p>
    <w:p w14:paraId="65DA74D8" w14:textId="306F9762" w:rsidR="006B2B26" w:rsidRDefault="006B2B26" w:rsidP="006B2B26">
      <w:pPr>
        <w:pStyle w:val="Listaszerbekezds"/>
        <w:numPr>
          <w:ilvl w:val="0"/>
          <w:numId w:val="35"/>
        </w:numPr>
      </w:pPr>
      <w:r>
        <w:t>Alapszint helyreállító</w:t>
      </w:r>
    </w:p>
    <w:p w14:paraId="440F4C77" w14:textId="5EA04333" w:rsidR="006B2B26" w:rsidRDefault="006B2B26" w:rsidP="006B2B26">
      <w:pPr>
        <w:pStyle w:val="Listaszerbekezds"/>
        <w:numPr>
          <w:ilvl w:val="0"/>
          <w:numId w:val="35"/>
        </w:numPr>
      </w:pPr>
      <w:r>
        <w:t>Csúcsdetektor</w:t>
      </w:r>
    </w:p>
    <w:p w14:paraId="2261B5DE" w14:textId="77777777" w:rsidR="002E0DB9" w:rsidRDefault="006B2B26" w:rsidP="002E0DB9">
      <w:pPr>
        <w:pStyle w:val="Kp"/>
      </w:pPr>
      <w:r>
        <w:rPr>
          <w:noProof/>
          <w:lang w:eastAsia="hu-HU"/>
        </w:rPr>
        <w:drawing>
          <wp:inline distT="0" distB="0" distL="0" distR="0" wp14:anchorId="227485A4" wp14:editId="45C98CE6">
            <wp:extent cx="5400040" cy="7478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747842"/>
                    </a:xfrm>
                    <a:prstGeom prst="rect">
                      <a:avLst/>
                    </a:prstGeom>
                    <a:noFill/>
                    <a:ln>
                      <a:noFill/>
                    </a:ln>
                  </pic:spPr>
                </pic:pic>
              </a:graphicData>
            </a:graphic>
          </wp:inline>
        </w:drawing>
      </w:r>
    </w:p>
    <w:p w14:paraId="453EE6C0" w14:textId="37E1A8BD" w:rsidR="006B2B26" w:rsidRPr="006B2B26"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23</w:t>
      </w:r>
      <w:r>
        <w:fldChar w:fldCharType="end"/>
      </w:r>
      <w:r w:rsidR="002E0DB9">
        <w:t>. ábra Analóg bemeneti fokozat részegységei</w:t>
      </w:r>
    </w:p>
    <w:p w14:paraId="6EA2033B" w14:textId="2A157307" w:rsidR="00146EC7" w:rsidRDefault="00964545" w:rsidP="00964545">
      <w:pPr>
        <w:pStyle w:val="Cmsor3"/>
      </w:pPr>
      <w:bookmarkStart w:id="29" w:name="_Toc175423790"/>
      <w:r>
        <w:lastRenderedPageBreak/>
        <w:t>Töltésérzékeny előerősítő</w:t>
      </w:r>
      <w:bookmarkEnd w:id="29"/>
    </w:p>
    <w:p w14:paraId="13EAA059" w14:textId="0CDA4E3D" w:rsidR="00964545" w:rsidRDefault="00964545" w:rsidP="00964545">
      <w:pPr>
        <w:pStyle w:val="Cmsor4"/>
      </w:pPr>
      <w:r>
        <w:t>Terv</w:t>
      </w:r>
    </w:p>
    <w:p w14:paraId="2DF832CF" w14:textId="4636CC78" w:rsidR="00964545" w:rsidRDefault="00964545" w:rsidP="00964545">
      <w:pPr>
        <w:pStyle w:val="Cmsor4"/>
      </w:pPr>
      <w:r>
        <w:t>Szimuláció</w:t>
      </w:r>
    </w:p>
    <w:p w14:paraId="52F71891" w14:textId="001398C5" w:rsidR="0086061A" w:rsidRPr="0086061A" w:rsidRDefault="0086061A" w:rsidP="0086061A">
      <w:pPr>
        <w:pStyle w:val="Cmsor4"/>
      </w:pPr>
      <w:r w:rsidRPr="0086061A">
        <w:t>Mérési eredmények</w:t>
      </w:r>
    </w:p>
    <w:p w14:paraId="330865BE" w14:textId="7AD78986" w:rsidR="00B508AD" w:rsidRDefault="0086061A" w:rsidP="00B508AD">
      <w:pPr>
        <w:pStyle w:val="Cmsor3"/>
      </w:pPr>
      <w:bookmarkStart w:id="30" w:name="_Toc175423791"/>
      <w:r>
        <w:t>Alapszint helyreállító áramkör</w:t>
      </w:r>
      <w:bookmarkEnd w:id="30"/>
    </w:p>
    <w:p w14:paraId="22AF3803" w14:textId="77777777" w:rsidR="0086061A" w:rsidRDefault="0086061A" w:rsidP="0086061A">
      <w:pPr>
        <w:pStyle w:val="Cmsor4"/>
      </w:pPr>
      <w:r>
        <w:t>Terv</w:t>
      </w:r>
    </w:p>
    <w:p w14:paraId="37049B0A" w14:textId="77777777" w:rsidR="0086061A" w:rsidRDefault="0086061A" w:rsidP="0086061A">
      <w:pPr>
        <w:pStyle w:val="Cmsor4"/>
      </w:pPr>
      <w:r>
        <w:t>Szimuláció</w:t>
      </w:r>
    </w:p>
    <w:p w14:paraId="46BCA134" w14:textId="77777777" w:rsidR="0086061A" w:rsidRPr="0086061A" w:rsidRDefault="0086061A" w:rsidP="0086061A">
      <w:pPr>
        <w:pStyle w:val="Cmsor4"/>
      </w:pPr>
      <w:r w:rsidRPr="0086061A">
        <w:t>Mérési eredmények</w:t>
      </w:r>
    </w:p>
    <w:p w14:paraId="599776A3" w14:textId="7EAE4185" w:rsidR="0086061A" w:rsidRDefault="0086061A" w:rsidP="0086061A">
      <w:pPr>
        <w:pStyle w:val="Cmsor3"/>
      </w:pPr>
      <w:bookmarkStart w:id="31" w:name="_Toc175423792"/>
      <w:r>
        <w:t>Csúcsdetektor</w:t>
      </w:r>
      <w:bookmarkEnd w:id="31"/>
    </w:p>
    <w:p w14:paraId="7305D869" w14:textId="77777777" w:rsidR="0086061A" w:rsidRDefault="0086061A" w:rsidP="0086061A">
      <w:pPr>
        <w:pStyle w:val="Cmsor4"/>
      </w:pPr>
      <w:r>
        <w:t>Terv</w:t>
      </w:r>
    </w:p>
    <w:p w14:paraId="424C16AD" w14:textId="77777777" w:rsidR="0086061A" w:rsidRDefault="0086061A" w:rsidP="0086061A">
      <w:pPr>
        <w:pStyle w:val="Cmsor4"/>
      </w:pPr>
      <w:r>
        <w:t>Szimuláció</w:t>
      </w:r>
    </w:p>
    <w:p w14:paraId="7C0EBF4A" w14:textId="77777777" w:rsidR="0086061A" w:rsidRPr="0086061A" w:rsidRDefault="0086061A" w:rsidP="0086061A">
      <w:pPr>
        <w:pStyle w:val="Cmsor4"/>
      </w:pPr>
      <w:r w:rsidRPr="0086061A">
        <w:t>Mérési eredmények</w:t>
      </w:r>
    </w:p>
    <w:p w14:paraId="7E147CD4" w14:textId="77777777" w:rsidR="0086061A" w:rsidRPr="0086061A" w:rsidRDefault="0086061A" w:rsidP="0086061A">
      <w:pPr>
        <w:ind w:firstLine="0"/>
      </w:pPr>
    </w:p>
    <w:p w14:paraId="067016DD" w14:textId="16772E99" w:rsidR="008133BA" w:rsidRPr="008133BA" w:rsidRDefault="00D64293" w:rsidP="00D64293">
      <w:pPr>
        <w:spacing w:after="0" w:line="240" w:lineRule="auto"/>
        <w:ind w:firstLine="0"/>
        <w:jc w:val="left"/>
      </w:pPr>
      <w:r>
        <w:br w:type="page"/>
      </w:r>
    </w:p>
    <w:p w14:paraId="3E4371E8" w14:textId="0CB65B3A" w:rsidR="00B508AD" w:rsidRDefault="00B508AD" w:rsidP="00B508AD">
      <w:pPr>
        <w:pStyle w:val="Cmsor2"/>
      </w:pPr>
      <w:bookmarkStart w:id="32" w:name="_Toc175423793"/>
      <w:r>
        <w:lastRenderedPageBreak/>
        <w:t>Be- és kikapcsolást vezérlő áramkör</w:t>
      </w:r>
      <w:bookmarkEnd w:id="32"/>
    </w:p>
    <w:p w14:paraId="5AC3A8C3" w14:textId="4453EA9D" w:rsidR="008133BA" w:rsidRDefault="00D64293" w:rsidP="008133BA">
      <w:r>
        <w:t>Ennek az áramköri egységnek a feladata, hogy egy</w:t>
      </w:r>
      <w:r w:rsidR="000E4540">
        <w:t xml:space="preserve"> gomb nyomva tartásának hatására </w:t>
      </w:r>
      <w:r w:rsidR="00322A91">
        <w:t>bekapcsolja</w:t>
      </w:r>
      <w:r w:rsidR="000E4540">
        <w:t>, valamint bekapcsolt állapotban a hosszú nyomva tartás hatására kikapcsolja az eszközt</w:t>
      </w:r>
      <w:r w:rsidR="00E25820">
        <w:t>, minimális fogyasztás mellett.</w:t>
      </w:r>
    </w:p>
    <w:p w14:paraId="51D3A0D3" w14:textId="497C99B7" w:rsidR="00AA16A4" w:rsidRDefault="00AA16A4" w:rsidP="00AA16A4">
      <w:pPr>
        <w:pStyle w:val="Cmsor3"/>
      </w:pPr>
      <w:bookmarkStart w:id="33" w:name="_Toc175423794"/>
      <w:r>
        <w:t>Terv</w:t>
      </w:r>
      <w:bookmarkEnd w:id="33"/>
    </w:p>
    <w:p w14:paraId="2C4D3219" w14:textId="5A70AEB0" w:rsidR="000E4540" w:rsidRDefault="006F2967" w:rsidP="008133BA">
      <w:r>
        <w:t xml:space="preserve">Az áramkör működése a következő: A nyomógomb folyamatos nyomva tartásával a kondenzátort </w:t>
      </w:r>
      <w:r w:rsidR="00322A91">
        <w:t>kisütjük</w:t>
      </w:r>
      <w:r>
        <w:t xml:space="preserve">, egy bizonyos </w:t>
      </w:r>
      <w:r w:rsidR="00322A91">
        <w:t>feszültség</w:t>
      </w:r>
      <w:r>
        <w:t xml:space="preserve"> szint elérése után a Schmitt </w:t>
      </w:r>
      <w:proofErr w:type="spellStart"/>
      <w:r>
        <w:t>trigger</w:t>
      </w:r>
      <w:proofErr w:type="spellEnd"/>
      <w:r>
        <w:t xml:space="preserve"> áramkör átbillen. Ez a jel egy újabb késleltető blokkon keresztül jut el egy D flip </w:t>
      </w:r>
      <w:proofErr w:type="spellStart"/>
      <w:r>
        <w:t>flop</w:t>
      </w:r>
      <w:proofErr w:type="spellEnd"/>
      <w:r>
        <w:t xml:space="preserve"> órajel bemenetére, ahol az impulzus hatására a D flip </w:t>
      </w:r>
      <w:proofErr w:type="spellStart"/>
      <w:r>
        <w:t>flop</w:t>
      </w:r>
      <w:proofErr w:type="spellEnd"/>
      <w:r>
        <w:t xml:space="preserve"> bemenete mintavételezi a saját negált kimenetét. </w:t>
      </w:r>
      <w:r w:rsidR="00322A91">
        <w:t xml:space="preserve">Így minden egyes felfutó élnél </w:t>
      </w:r>
      <w:r>
        <w:t xml:space="preserve">a kimeneti jel </w:t>
      </w:r>
      <w:proofErr w:type="spellStart"/>
      <w:r>
        <w:t>invertálódik</w:t>
      </w:r>
      <w:proofErr w:type="spellEnd"/>
      <w:r>
        <w:t xml:space="preserve">. Ezt a jelet felhasználhatjuk az akkumulátor feszültség csatlakoztatásához/megszakításához a többi főáramköri elem felé. </w:t>
      </w:r>
      <w:r w:rsidR="00E25820">
        <w:t>Mivel az akkumulátor feszültsége meghaladja a standard logikai feszültség szinteket, így egy kis önfogyasztású LDO is beépítésre került.</w:t>
      </w:r>
    </w:p>
    <w:tbl>
      <w:tblPr>
        <w:tblStyle w:val="Rcsostblzat"/>
        <w:tblW w:w="0" w:type="auto"/>
        <w:tblLook w:val="04A0" w:firstRow="1" w:lastRow="0" w:firstColumn="1" w:lastColumn="0" w:noHBand="0" w:noVBand="1"/>
      </w:tblPr>
      <w:tblGrid>
        <w:gridCol w:w="2943"/>
        <w:gridCol w:w="2127"/>
        <w:gridCol w:w="3424"/>
      </w:tblGrid>
      <w:tr w:rsidR="006F2967" w14:paraId="59E4331A" w14:textId="77777777" w:rsidTr="00E25820">
        <w:tc>
          <w:tcPr>
            <w:tcW w:w="2943" w:type="dxa"/>
          </w:tcPr>
          <w:p w14:paraId="6489FA7C" w14:textId="2B6E34B3" w:rsidR="006F2967" w:rsidRDefault="006F2967" w:rsidP="0021688B">
            <w:pPr>
              <w:ind w:firstLine="0"/>
              <w:jc w:val="center"/>
            </w:pPr>
            <w:r>
              <w:t>Név</w:t>
            </w:r>
          </w:p>
        </w:tc>
        <w:tc>
          <w:tcPr>
            <w:tcW w:w="2127" w:type="dxa"/>
          </w:tcPr>
          <w:p w14:paraId="1C5B5CFD" w14:textId="2B13879A" w:rsidR="006F2967" w:rsidRDefault="00774BA9" w:rsidP="0021688B">
            <w:pPr>
              <w:ind w:firstLine="0"/>
              <w:jc w:val="center"/>
            </w:pPr>
            <w:r>
              <w:t>Megnevezés</w:t>
            </w:r>
          </w:p>
        </w:tc>
        <w:tc>
          <w:tcPr>
            <w:tcW w:w="3424" w:type="dxa"/>
          </w:tcPr>
          <w:p w14:paraId="780B05A3" w14:textId="52B62A7C" w:rsidR="006F2967" w:rsidRDefault="0021688B" w:rsidP="00E25820">
            <w:pPr>
              <w:ind w:firstLine="0"/>
              <w:jc w:val="center"/>
            </w:pPr>
            <w:r>
              <w:t>Adatlap szerinti f</w:t>
            </w:r>
            <w:r w:rsidR="00774BA9">
              <w:t>ogyasztás</w:t>
            </w:r>
          </w:p>
        </w:tc>
      </w:tr>
      <w:tr w:rsidR="006F2967" w14:paraId="7AC94855" w14:textId="77777777" w:rsidTr="00E25820">
        <w:tc>
          <w:tcPr>
            <w:tcW w:w="2943" w:type="dxa"/>
          </w:tcPr>
          <w:p w14:paraId="22895413" w14:textId="21B828C9" w:rsidR="006F2967" w:rsidRDefault="00E25820" w:rsidP="0021688B">
            <w:pPr>
              <w:ind w:firstLine="0"/>
              <w:jc w:val="center"/>
            </w:pPr>
            <w:r>
              <w:t>2x</w:t>
            </w:r>
            <w:r w:rsidR="00774BA9" w:rsidRPr="00774BA9">
              <w:t>SN74AHC1G14DBVR</w:t>
            </w:r>
          </w:p>
        </w:tc>
        <w:tc>
          <w:tcPr>
            <w:tcW w:w="2127" w:type="dxa"/>
          </w:tcPr>
          <w:p w14:paraId="096B1866" w14:textId="24B58B07" w:rsidR="006F2967" w:rsidRDefault="00774BA9" w:rsidP="0021688B">
            <w:pPr>
              <w:ind w:firstLine="0"/>
              <w:jc w:val="center"/>
            </w:pPr>
            <w:r>
              <w:t xml:space="preserve">Schmitt </w:t>
            </w:r>
            <w:proofErr w:type="spellStart"/>
            <w:r>
              <w:t>trigger</w:t>
            </w:r>
            <w:proofErr w:type="spellEnd"/>
          </w:p>
        </w:tc>
        <w:tc>
          <w:tcPr>
            <w:tcW w:w="3424" w:type="dxa"/>
          </w:tcPr>
          <w:p w14:paraId="6C93BD12" w14:textId="1F0A4881" w:rsidR="006F2967" w:rsidRDefault="00E25820" w:rsidP="0021688B">
            <w:pPr>
              <w:ind w:firstLine="0"/>
              <w:jc w:val="center"/>
            </w:pPr>
            <w:r>
              <w:t>2</w:t>
            </w:r>
            <w:r w:rsidR="00774BA9">
              <w:t>0uA</w:t>
            </w:r>
          </w:p>
        </w:tc>
      </w:tr>
      <w:tr w:rsidR="006F2967" w14:paraId="557DB82C" w14:textId="77777777" w:rsidTr="00E25820">
        <w:tc>
          <w:tcPr>
            <w:tcW w:w="2943" w:type="dxa"/>
          </w:tcPr>
          <w:p w14:paraId="4625CB14" w14:textId="0981E5BC" w:rsidR="006F2967" w:rsidRDefault="00774BA9" w:rsidP="0021688B">
            <w:pPr>
              <w:ind w:firstLine="0"/>
              <w:jc w:val="center"/>
            </w:pPr>
            <w:r w:rsidRPr="00774BA9">
              <w:t>SN74LVC2G74DCUR</w:t>
            </w:r>
          </w:p>
        </w:tc>
        <w:tc>
          <w:tcPr>
            <w:tcW w:w="2127" w:type="dxa"/>
          </w:tcPr>
          <w:p w14:paraId="32ECA0F3" w14:textId="6E17D6C8" w:rsidR="006F2967" w:rsidRDefault="00774BA9" w:rsidP="0021688B">
            <w:pPr>
              <w:ind w:firstLine="0"/>
              <w:jc w:val="center"/>
            </w:pPr>
            <w:r>
              <w:t xml:space="preserve">D flip </w:t>
            </w:r>
            <w:proofErr w:type="spellStart"/>
            <w:r>
              <w:t>flop</w:t>
            </w:r>
            <w:proofErr w:type="spellEnd"/>
          </w:p>
        </w:tc>
        <w:tc>
          <w:tcPr>
            <w:tcW w:w="3424" w:type="dxa"/>
          </w:tcPr>
          <w:p w14:paraId="3AE74638" w14:textId="69DF7B2E" w:rsidR="006F2967" w:rsidRDefault="00774BA9" w:rsidP="0021688B">
            <w:pPr>
              <w:ind w:firstLine="0"/>
              <w:jc w:val="center"/>
            </w:pPr>
            <w:r>
              <w:t>10uA</w:t>
            </w:r>
          </w:p>
        </w:tc>
      </w:tr>
      <w:tr w:rsidR="006F2967" w14:paraId="261B651C" w14:textId="77777777" w:rsidTr="00E25820">
        <w:tc>
          <w:tcPr>
            <w:tcW w:w="2943" w:type="dxa"/>
          </w:tcPr>
          <w:p w14:paraId="530F440E" w14:textId="0FA5F0D0" w:rsidR="006F2967" w:rsidRDefault="00774BA9" w:rsidP="0021688B">
            <w:pPr>
              <w:ind w:firstLine="0"/>
              <w:jc w:val="center"/>
            </w:pPr>
            <w:r w:rsidRPr="00774BA9">
              <w:t>NCV8711ASN330T1G</w:t>
            </w:r>
          </w:p>
        </w:tc>
        <w:tc>
          <w:tcPr>
            <w:tcW w:w="2127" w:type="dxa"/>
          </w:tcPr>
          <w:p w14:paraId="0BB29F49" w14:textId="09F3A6DD" w:rsidR="006F2967" w:rsidRDefault="00774BA9" w:rsidP="0021688B">
            <w:pPr>
              <w:ind w:firstLine="0"/>
              <w:jc w:val="center"/>
            </w:pPr>
            <w:r>
              <w:t>LDO stabilizátor</w:t>
            </w:r>
          </w:p>
        </w:tc>
        <w:tc>
          <w:tcPr>
            <w:tcW w:w="3424" w:type="dxa"/>
          </w:tcPr>
          <w:p w14:paraId="5E9570F6" w14:textId="12A3B1B7" w:rsidR="006F2967" w:rsidRDefault="00774BA9" w:rsidP="0021688B">
            <w:pPr>
              <w:ind w:firstLine="0"/>
              <w:jc w:val="center"/>
            </w:pPr>
            <w:r>
              <w:t>3uA</w:t>
            </w:r>
          </w:p>
        </w:tc>
      </w:tr>
      <w:tr w:rsidR="006F2967" w14:paraId="02C255A4" w14:textId="77777777" w:rsidTr="00E25820">
        <w:tc>
          <w:tcPr>
            <w:tcW w:w="2943" w:type="dxa"/>
          </w:tcPr>
          <w:p w14:paraId="0402B18D" w14:textId="3B3CC4B1" w:rsidR="006F2967" w:rsidRPr="00774BA9" w:rsidRDefault="00B0662B" w:rsidP="00B0662B">
            <w:pPr>
              <w:ind w:firstLine="0"/>
              <w:jc w:val="center"/>
              <w:rPr>
                <w:b/>
                <w:bCs/>
              </w:rPr>
            </w:pPr>
            <w:r>
              <w:rPr>
                <w:b/>
                <w:bCs/>
              </w:rPr>
              <w:t xml:space="preserve">Becsült </w:t>
            </w:r>
            <w:r w:rsidR="00374C62">
              <w:rPr>
                <w:b/>
                <w:bCs/>
              </w:rPr>
              <w:t xml:space="preserve"> </w:t>
            </w:r>
            <w:r w:rsidR="00774BA9" w:rsidRPr="00774BA9">
              <w:rPr>
                <w:b/>
                <w:bCs/>
              </w:rPr>
              <w:t>fogyasztás.</w:t>
            </w:r>
          </w:p>
        </w:tc>
        <w:tc>
          <w:tcPr>
            <w:tcW w:w="2127" w:type="dxa"/>
          </w:tcPr>
          <w:p w14:paraId="7662218C" w14:textId="77777777" w:rsidR="006F2967" w:rsidRPr="00774BA9" w:rsidRDefault="006F2967" w:rsidP="0021688B">
            <w:pPr>
              <w:ind w:firstLine="0"/>
              <w:jc w:val="center"/>
              <w:rPr>
                <w:b/>
                <w:bCs/>
              </w:rPr>
            </w:pPr>
          </w:p>
        </w:tc>
        <w:tc>
          <w:tcPr>
            <w:tcW w:w="3424" w:type="dxa"/>
          </w:tcPr>
          <w:p w14:paraId="2DADE1F6" w14:textId="629E6E99" w:rsidR="006F2967" w:rsidRPr="00774BA9" w:rsidRDefault="00774BA9" w:rsidP="0021688B">
            <w:pPr>
              <w:ind w:firstLine="0"/>
              <w:jc w:val="center"/>
              <w:rPr>
                <w:b/>
                <w:bCs/>
              </w:rPr>
            </w:pPr>
            <w:r w:rsidRPr="00774BA9">
              <w:rPr>
                <w:b/>
                <w:bCs/>
              </w:rPr>
              <w:t>33uA</w:t>
            </w:r>
          </w:p>
        </w:tc>
      </w:tr>
    </w:tbl>
    <w:p w14:paraId="6AA8DB21" w14:textId="77777777" w:rsidR="006F2967" w:rsidRDefault="006F2967" w:rsidP="008133BA"/>
    <w:p w14:paraId="7822395B" w14:textId="26CB07CC" w:rsidR="00774BA9" w:rsidRDefault="00774BA9" w:rsidP="008133BA">
      <w:r>
        <w:t>Ezzel a merítőárammal egy-egy cellás 2500mAh akkumulátor lemerítése több mint 8 évig tartana, így a tervezési feltételeknek megfelel a kidolgozott áramkör.</w:t>
      </w:r>
    </w:p>
    <w:p w14:paraId="52F840BB" w14:textId="77777777" w:rsidR="00AA16A4" w:rsidRDefault="00AA16A4" w:rsidP="00AA16A4">
      <w:pPr>
        <w:pStyle w:val="Kp"/>
      </w:pPr>
      <w:r w:rsidRPr="00AA16A4">
        <w:rPr>
          <w:noProof/>
          <w:lang w:eastAsia="hu-HU"/>
        </w:rPr>
        <w:drawing>
          <wp:inline distT="0" distB="0" distL="0" distR="0" wp14:anchorId="65FEF7FB" wp14:editId="4551487E">
            <wp:extent cx="4528109" cy="2008470"/>
            <wp:effectExtent l="0" t="0" r="6350" b="0"/>
            <wp:docPr id="170059548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57508" cy="2021510"/>
                    </a:xfrm>
                    <a:prstGeom prst="rect">
                      <a:avLst/>
                    </a:prstGeom>
                    <a:noFill/>
                    <a:ln>
                      <a:noFill/>
                    </a:ln>
                  </pic:spPr>
                </pic:pic>
              </a:graphicData>
            </a:graphic>
          </wp:inline>
        </w:drawing>
      </w:r>
    </w:p>
    <w:p w14:paraId="6B16E148" w14:textId="707460C4" w:rsidR="00774BA9" w:rsidRPr="00774BA9"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24</w:t>
      </w:r>
      <w:r>
        <w:fldChar w:fldCharType="end"/>
      </w:r>
      <w:r w:rsidR="00AA16A4">
        <w:t>. ábra Be- és kikapc</w:t>
      </w:r>
      <w:r w:rsidR="00EA68E5">
        <w:t>s</w:t>
      </w:r>
      <w:r w:rsidR="00AA16A4">
        <w:t>olást vezérlő áramkör kapcsolási rajza</w:t>
      </w:r>
    </w:p>
    <w:p w14:paraId="3BA03DC8" w14:textId="35C04957" w:rsidR="00B508AD" w:rsidRDefault="00B508AD" w:rsidP="00B508AD">
      <w:pPr>
        <w:pStyle w:val="Cmsor3"/>
      </w:pPr>
      <w:bookmarkStart w:id="34" w:name="_Toc175423795"/>
      <w:r>
        <w:lastRenderedPageBreak/>
        <w:t>Mérési eredmények</w:t>
      </w:r>
      <w:bookmarkEnd w:id="34"/>
    </w:p>
    <w:p w14:paraId="7B4F25B9" w14:textId="77777777" w:rsidR="00D06292" w:rsidRDefault="00C31CB5" w:rsidP="00D06292">
      <w:pPr>
        <w:pStyle w:val="Kp"/>
      </w:pPr>
      <w:r w:rsidRPr="00C31CB5">
        <w:rPr>
          <w:noProof/>
          <w:lang w:eastAsia="hu-HU"/>
        </w:rPr>
        <w:drawing>
          <wp:inline distT="0" distB="0" distL="0" distR="0" wp14:anchorId="6474F25B" wp14:editId="39B66804">
            <wp:extent cx="4080160" cy="3060000"/>
            <wp:effectExtent l="0" t="0" r="0" b="0"/>
            <wp:docPr id="20666051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80160" cy="3060000"/>
                    </a:xfrm>
                    <a:prstGeom prst="rect">
                      <a:avLst/>
                    </a:prstGeom>
                    <a:noFill/>
                    <a:ln>
                      <a:noFill/>
                    </a:ln>
                  </pic:spPr>
                </pic:pic>
              </a:graphicData>
            </a:graphic>
          </wp:inline>
        </w:drawing>
      </w:r>
    </w:p>
    <w:p w14:paraId="20DE4AB2" w14:textId="44D0A010" w:rsidR="00C00D8F"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25</w:t>
      </w:r>
      <w:r>
        <w:fldChar w:fldCharType="end"/>
      </w:r>
      <w:r w:rsidR="00D06292">
        <w:t xml:space="preserve">. ábra Felvett áram </w:t>
      </w:r>
      <w:proofErr w:type="spellStart"/>
      <w:r w:rsidR="00D06292">
        <w:t>vs</w:t>
      </w:r>
      <w:proofErr w:type="spellEnd"/>
      <w:r w:rsidR="00D06292">
        <w:t xml:space="preserve"> bemeneti feszültség</w:t>
      </w:r>
    </w:p>
    <w:p w14:paraId="167C74DC" w14:textId="77777777" w:rsidR="00D06292" w:rsidRDefault="00374C62" w:rsidP="00D06292">
      <w:pPr>
        <w:pStyle w:val="Kp"/>
      </w:pPr>
      <w:r>
        <w:rPr>
          <w:noProof/>
          <w:lang w:eastAsia="hu-HU"/>
        </w:rPr>
        <w:drawing>
          <wp:inline distT="0" distB="0" distL="0" distR="0" wp14:anchorId="70944138" wp14:editId="02B8CAA7">
            <wp:extent cx="4077730" cy="30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7730" cy="3060000"/>
                    </a:xfrm>
                    <a:prstGeom prst="rect">
                      <a:avLst/>
                    </a:prstGeom>
                    <a:noFill/>
                    <a:ln>
                      <a:noFill/>
                    </a:ln>
                  </pic:spPr>
                </pic:pic>
              </a:graphicData>
            </a:graphic>
          </wp:inline>
        </w:drawing>
      </w:r>
    </w:p>
    <w:p w14:paraId="72C3F228" w14:textId="04112388" w:rsidR="00B62C19" w:rsidRPr="00B62C19"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26</w:t>
      </w:r>
      <w:r>
        <w:fldChar w:fldCharType="end"/>
      </w:r>
      <w:r w:rsidR="00D06292">
        <w:t xml:space="preserve">. ábra Felvett áram </w:t>
      </w:r>
      <w:proofErr w:type="spellStart"/>
      <w:r w:rsidR="00D06292">
        <w:t>vs</w:t>
      </w:r>
      <w:proofErr w:type="spellEnd"/>
      <w:r w:rsidR="00D06292">
        <w:t xml:space="preserve"> hőmérséklet</w:t>
      </w:r>
    </w:p>
    <w:p w14:paraId="25527DF7" w14:textId="6674F1CB" w:rsidR="00374C62" w:rsidRDefault="00374C62" w:rsidP="00374C62">
      <w:r>
        <w:t>A mérésekből látható, hogy a becsült áramfelvételnél  jobban teljesít az áramkör</w:t>
      </w:r>
      <w:r w:rsidR="00B62C19">
        <w:t xml:space="preserve"> a -10°C és +60°C-os tartományban</w:t>
      </w:r>
      <w:r w:rsidR="00322A91">
        <w:t xml:space="preserve"> mint a becsült érték</w:t>
      </w:r>
      <w:r w:rsidR="00B62C19">
        <w:t>, így kijelenthető, hogy ennek a részegységnek a tervezése a fogyasztás minimális szinten tartásában sikeres volt.</w:t>
      </w:r>
    </w:p>
    <w:p w14:paraId="6448CFED" w14:textId="77777777" w:rsidR="00374C62" w:rsidRPr="00374C62" w:rsidRDefault="00374C62" w:rsidP="00D06292">
      <w:pPr>
        <w:ind w:firstLine="0"/>
      </w:pPr>
    </w:p>
    <w:p w14:paraId="3161E3BD" w14:textId="77777777" w:rsidR="001505D0" w:rsidRDefault="001505D0" w:rsidP="001505D0">
      <w:pPr>
        <w:pStyle w:val="Kp"/>
      </w:pPr>
      <w:r>
        <w:rPr>
          <w:noProof/>
        </w:rPr>
        <w:lastRenderedPageBreak/>
        <w:drawing>
          <wp:inline distT="0" distB="0" distL="0" distR="0" wp14:anchorId="33E5FF28" wp14:editId="4B753BAE">
            <wp:extent cx="5153394" cy="3092400"/>
            <wp:effectExtent l="0" t="0" r="0" b="0"/>
            <wp:docPr id="1860648735" name="Kép 1"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48735" name="Kép 1" descr="A képen szöveg, képernyőkép, szám, Diagram látható&#10;&#10;Automatikusan generált leírás"/>
                    <pic:cNvPicPr/>
                  </pic:nvPicPr>
                  <pic:blipFill>
                    <a:blip r:embed="rId50">
                      <a:extLst>
                        <a:ext uri="{28A0092B-C50C-407E-A947-70E740481C1C}">
                          <a14:useLocalDpi xmlns:a14="http://schemas.microsoft.com/office/drawing/2010/main" val="0"/>
                        </a:ext>
                      </a:extLst>
                    </a:blip>
                    <a:stretch>
                      <a:fillRect/>
                    </a:stretch>
                  </pic:blipFill>
                  <pic:spPr>
                    <a:xfrm>
                      <a:off x="0" y="0"/>
                      <a:ext cx="5153394" cy="3092400"/>
                    </a:xfrm>
                    <a:prstGeom prst="rect">
                      <a:avLst/>
                    </a:prstGeom>
                  </pic:spPr>
                </pic:pic>
              </a:graphicData>
            </a:graphic>
          </wp:inline>
        </w:drawing>
      </w:r>
    </w:p>
    <w:p w14:paraId="5B113CBA" w14:textId="1C248143" w:rsidR="001505D0"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27</w:t>
      </w:r>
      <w:r>
        <w:fldChar w:fldCharType="end"/>
      </w:r>
      <w:r w:rsidR="001505D0">
        <w:t xml:space="preserve">. ábra Be- és kikapcsolás vezérlő működése </w:t>
      </w:r>
      <w:r w:rsidR="001505D0">
        <w:br/>
        <w:t>(kék=rendszer feszültség, piros=gomb által kapcsolt pont)</w:t>
      </w:r>
    </w:p>
    <w:p w14:paraId="2A310E22" w14:textId="77777777" w:rsidR="001505D0" w:rsidRDefault="001505D0" w:rsidP="001505D0">
      <w:pPr>
        <w:pStyle w:val="Kp"/>
      </w:pPr>
      <w:r>
        <w:rPr>
          <w:noProof/>
        </w:rPr>
        <w:drawing>
          <wp:inline distT="0" distB="0" distL="0" distR="0" wp14:anchorId="39334624" wp14:editId="5B125690">
            <wp:extent cx="5156610" cy="3094330"/>
            <wp:effectExtent l="0" t="0" r="6350" b="0"/>
            <wp:docPr id="1068549729" name="Kép 2"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49729" name="Kép 2" descr="A képen szöveg, képernyőkép, szám, Diagram látható&#10;&#10;Automatikusan generált leírás"/>
                    <pic:cNvPicPr/>
                  </pic:nvPicPr>
                  <pic:blipFill>
                    <a:blip r:embed="rId51">
                      <a:extLst>
                        <a:ext uri="{28A0092B-C50C-407E-A947-70E740481C1C}">
                          <a14:useLocalDpi xmlns:a14="http://schemas.microsoft.com/office/drawing/2010/main" val="0"/>
                        </a:ext>
                      </a:extLst>
                    </a:blip>
                    <a:stretch>
                      <a:fillRect/>
                    </a:stretch>
                  </pic:blipFill>
                  <pic:spPr>
                    <a:xfrm>
                      <a:off x="0" y="0"/>
                      <a:ext cx="5177963" cy="3107144"/>
                    </a:xfrm>
                    <a:prstGeom prst="rect">
                      <a:avLst/>
                    </a:prstGeom>
                  </pic:spPr>
                </pic:pic>
              </a:graphicData>
            </a:graphic>
          </wp:inline>
        </w:drawing>
      </w:r>
    </w:p>
    <w:p w14:paraId="75AF2268" w14:textId="01E85263" w:rsidR="001505D0" w:rsidRPr="001505D0"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28</w:t>
      </w:r>
      <w:r>
        <w:fldChar w:fldCharType="end"/>
      </w:r>
      <w:r w:rsidR="001505D0">
        <w:t>. ábra Kikacsolás előtti jelzés a mikrovezérlő felé</w:t>
      </w:r>
      <w:r w:rsidR="001505D0">
        <w:br/>
        <w:t>(kék= rendszer feszültség, piros = mikrovezérlő által figyelt jel)</w:t>
      </w:r>
    </w:p>
    <w:p w14:paraId="2B9728D9" w14:textId="51E35C9E" w:rsidR="00774BA9" w:rsidRPr="00774BA9" w:rsidRDefault="001505D0" w:rsidP="00345822">
      <w:r>
        <w:t>A mért ábrákból jól látszik, hogy sikerült a tervezés során támasztott követelményeket elérni.</w:t>
      </w:r>
      <w:r w:rsidR="00345822">
        <w:t xml:space="preserve"> A gomb folyamatos 5 másodperces nyomva tartása után tudjuk az eszközt ki és bekapcsolni, így elkerülve a véletlen be- és kikapcsolást. Valamint az áramkör 500 </w:t>
      </w:r>
      <w:r w:rsidR="00290EB0">
        <w:t>milliszekundummal</w:t>
      </w:r>
      <w:r w:rsidR="00345822">
        <w:t xml:space="preserve"> a kikapcsolás előtt jelzést küld a mikrovezérlőnek, így biztosítva, hogy elegendő idő maradjon az adatok mentésére.</w:t>
      </w:r>
    </w:p>
    <w:p w14:paraId="6BD951CD" w14:textId="413547E5" w:rsidR="00B508AD" w:rsidRDefault="00B508AD" w:rsidP="00B508AD">
      <w:pPr>
        <w:pStyle w:val="Cmsor2"/>
      </w:pPr>
      <w:bookmarkStart w:id="35" w:name="_Toc175423796"/>
      <w:r>
        <w:lastRenderedPageBreak/>
        <w:t>Digitális áramköri elemek</w:t>
      </w:r>
      <w:bookmarkEnd w:id="35"/>
    </w:p>
    <w:p w14:paraId="05AC8488" w14:textId="7A169554" w:rsidR="00065E48" w:rsidRPr="00065E48" w:rsidRDefault="00065E48" w:rsidP="00065E48">
      <w:r>
        <w:t>Ebben a fejezetben kerülnek bemutatásra a főbb digitális elektronikai komponensek valamint azok egymáshoz illesztése, kitérve a különböző nagysebességű buszoknál használt tervezési megoldásokra (</w:t>
      </w:r>
      <w:proofErr w:type="spellStart"/>
      <w:r>
        <w:t>impedance</w:t>
      </w:r>
      <w:proofErr w:type="spellEnd"/>
      <w:r>
        <w:t xml:space="preserve"> </w:t>
      </w:r>
      <w:proofErr w:type="spellStart"/>
      <w:r>
        <w:t>matching</w:t>
      </w:r>
      <w:proofErr w:type="spellEnd"/>
      <w:r>
        <w:t xml:space="preserve">, </w:t>
      </w:r>
      <w:proofErr w:type="spellStart"/>
      <w:r>
        <w:t>delay</w:t>
      </w:r>
      <w:proofErr w:type="spellEnd"/>
      <w:r>
        <w:t xml:space="preserve"> </w:t>
      </w:r>
      <w:proofErr w:type="spellStart"/>
      <w:r>
        <w:t>matching</w:t>
      </w:r>
      <w:proofErr w:type="spellEnd"/>
      <w:r>
        <w:t>).</w:t>
      </w:r>
    </w:p>
    <w:p w14:paraId="79A4E72D" w14:textId="29AF6F7F" w:rsidR="00B508AD" w:rsidRDefault="000908AA" w:rsidP="00B508AD">
      <w:pPr>
        <w:pStyle w:val="Cmsor3"/>
      </w:pPr>
      <w:bookmarkStart w:id="36" w:name="_Toc175423797"/>
      <w:r>
        <w:t>Mikrovezérlő</w:t>
      </w:r>
      <w:bookmarkEnd w:id="36"/>
    </w:p>
    <w:p w14:paraId="713D6D8E" w14:textId="596AD256" w:rsidR="00065E48" w:rsidRPr="00065E48" w:rsidRDefault="00065E48" w:rsidP="00065E48">
      <w:r>
        <w:t>A</w:t>
      </w:r>
      <w:r w:rsidR="000908AA">
        <w:t xml:space="preserve"> mikrovezérlő kiválasztása a projekt talán egyik legnagyobb körültekintést igénylő része, mivel egy esetleges rossz paraméterű vezérlő választása az egész fejlesztést akadályozhatja.</w:t>
      </w:r>
    </w:p>
    <w:p w14:paraId="29B5A83A" w14:textId="15EEA0A0" w:rsidR="00B508AD" w:rsidRDefault="00B508AD" w:rsidP="00B508AD">
      <w:pPr>
        <w:pStyle w:val="Cmsor4"/>
      </w:pPr>
      <w:r>
        <w:t>Mikrokontroller kiválasztása</w:t>
      </w:r>
    </w:p>
    <w:p w14:paraId="213CDED4" w14:textId="227B6C64" w:rsidR="0064777A" w:rsidRDefault="0064777A" w:rsidP="0064777A">
      <w:pPr>
        <w:pStyle w:val="Listaszerbekezds"/>
        <w:ind w:left="0" w:firstLine="851"/>
      </w:pPr>
      <w:r>
        <w:t xml:space="preserve">A mikrokontroller választásnál alapvető szempont a szükséges memória mennyisége. A memória használat mértékét célszerű még a kiválasztás előtt </w:t>
      </w:r>
      <w:r w:rsidR="0004699E">
        <w:t>megbecsülni</w:t>
      </w:r>
      <w:r>
        <w:t>, jóllehet nem tudhatjuk pontosan mennyi memória fog kelleni de a nagyságrendeket megbecsülve, kellő ráhagyással elkerülhetőek a kellemetlen meglepetések. Ebben az esetben a két legnagyobb memóriahasználó a mintatároló, valamint a kijelző lesz. A kijelzőnél feltételezzük, hogy a felbontása maximum 320x240 pixel és a képpont formátuma RGB565(5 bit piros, 6 bit zöld, 5 bit kék). Ezen adatokból az alábbi módon számítható szükséges memória mennyisége:</w:t>
      </w:r>
    </w:p>
    <w:p w14:paraId="7726FAF7" w14:textId="66A90B8B" w:rsidR="0064777A" w:rsidRPr="002A3C8D" w:rsidRDefault="0064777A" w:rsidP="0064777A">
      <w:pPr>
        <w:pStyle w:val="Listaszerbekezds"/>
        <w:ind w:left="0" w:firstLine="851"/>
        <w:jc w:val="center"/>
      </w:pPr>
      <m:oMathPara>
        <m:oMath>
          <m:r>
            <w:rPr>
              <w:rFonts w:ascii="Cambria Math" w:hAnsi="Cambria Math"/>
            </w:rPr>
            <m:t>S=</m:t>
          </m:r>
          <m:f>
            <m:fPr>
              <m:ctrlPr>
                <w:rPr>
                  <w:rFonts w:ascii="Cambria Math" w:hAnsi="Cambria Math"/>
                  <w:i/>
                </w:rPr>
              </m:ctrlPr>
            </m:fPr>
            <m:num>
              <m:r>
                <w:rPr>
                  <w:rFonts w:ascii="Cambria Math" w:hAnsi="Cambria Math"/>
                </w:rPr>
                <m:t>320∙240∙16</m:t>
              </m:r>
            </m:num>
            <m:den>
              <m:r>
                <w:rPr>
                  <w:rFonts w:ascii="Cambria Math" w:hAnsi="Cambria Math"/>
                </w:rPr>
                <m:t>8∙1024</m:t>
              </m:r>
            </m:den>
          </m:f>
          <m:r>
            <w:rPr>
              <w:rFonts w:ascii="Cambria Math" w:hAnsi="Cambria Math"/>
            </w:rPr>
            <m:t>=150 kbyte</m:t>
          </m:r>
        </m:oMath>
      </m:oMathPara>
    </w:p>
    <w:p w14:paraId="1840F186" w14:textId="652040A0" w:rsidR="002A3C8D" w:rsidRDefault="00870B34" w:rsidP="002A3C8D">
      <w:pPr>
        <w:pStyle w:val="Listaszerbekezds"/>
        <w:ind w:left="0" w:firstLine="851"/>
        <w:jc w:val="left"/>
      </w:pPr>
      <w:r>
        <w:t>A mintatároló puffer helyigényét 12 és 14 bites esetekre is kiszámoltam, mégpedig úgy, hogy minden egyes A/D csatornához 4 byte adat tartozik:</w:t>
      </w:r>
    </w:p>
    <w:p w14:paraId="210595E5" w14:textId="351E94B9" w:rsidR="00870B34" w:rsidRPr="00870B34" w:rsidRDefault="00000000" w:rsidP="002A3C8D">
      <w:pPr>
        <w:pStyle w:val="Listaszerbekezds"/>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12bit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12</m:t>
                  </m:r>
                </m:sup>
              </m:sSup>
              <m:r>
                <w:rPr>
                  <w:rFonts w:ascii="Cambria Math" w:hAnsi="Cambria Math"/>
                </w:rPr>
                <m:t>∙4</m:t>
              </m:r>
            </m:num>
            <m:den>
              <m:r>
                <w:rPr>
                  <w:rFonts w:ascii="Cambria Math" w:hAnsi="Cambria Math"/>
                </w:rPr>
                <m:t>1024</m:t>
              </m:r>
            </m:den>
          </m:f>
          <m:r>
            <w:rPr>
              <w:rFonts w:ascii="Cambria Math" w:hAnsi="Cambria Math"/>
            </w:rPr>
            <m:t>=16 kbyte/buffer</m:t>
          </m:r>
        </m:oMath>
      </m:oMathPara>
    </w:p>
    <w:p w14:paraId="12E3A908" w14:textId="4A66B414" w:rsidR="00870B34" w:rsidRPr="00870B34" w:rsidRDefault="00000000" w:rsidP="00870B34">
      <w:pPr>
        <w:pStyle w:val="Listaszerbekezds"/>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14bit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14</m:t>
                  </m:r>
                </m:sup>
              </m:sSup>
              <m:r>
                <w:rPr>
                  <w:rFonts w:ascii="Cambria Math" w:hAnsi="Cambria Math"/>
                </w:rPr>
                <m:t>∙4</m:t>
              </m:r>
            </m:num>
            <m:den>
              <m:r>
                <w:rPr>
                  <w:rFonts w:ascii="Cambria Math" w:hAnsi="Cambria Math"/>
                </w:rPr>
                <m:t>1024</m:t>
              </m:r>
            </m:den>
          </m:f>
          <m:r>
            <w:rPr>
              <w:rFonts w:ascii="Cambria Math" w:hAnsi="Cambria Math"/>
            </w:rPr>
            <m:t>=64 kbyte/buffer</m:t>
          </m:r>
        </m:oMath>
      </m:oMathPara>
    </w:p>
    <w:p w14:paraId="04FFFA20" w14:textId="7F7963DA" w:rsidR="00870B34" w:rsidRDefault="00870B34" w:rsidP="002A3C8D">
      <w:pPr>
        <w:pStyle w:val="Listaszerbekezds"/>
        <w:ind w:left="0" w:firstLine="851"/>
        <w:jc w:val="left"/>
      </w:pPr>
      <w:r>
        <w:t xml:space="preserve">Ahhoz, hogy fejlesztés során a memória ne okozzon gondot olyan mikrovezérlőt kerestem, amiben elfér egy kijelző és két 14 bites mintatároló puffer, valamint elég hely marad a forráskód egyéb részeinek. Ezeket figyelembe véve a minimális memória mennyiségét 512 </w:t>
      </w:r>
      <w:proofErr w:type="spellStart"/>
      <w:r>
        <w:t>kbyte-ban</w:t>
      </w:r>
      <w:proofErr w:type="spellEnd"/>
      <w:r>
        <w:t xml:space="preserve"> határoztam meg.</w:t>
      </w:r>
    </w:p>
    <w:p w14:paraId="50C07FB1" w14:textId="77777777" w:rsidR="00870B34" w:rsidRDefault="00870B34" w:rsidP="002A3C8D">
      <w:pPr>
        <w:pStyle w:val="Listaszerbekezds"/>
        <w:ind w:left="0" w:firstLine="851"/>
        <w:jc w:val="left"/>
      </w:pPr>
    </w:p>
    <w:p w14:paraId="50E27272" w14:textId="73F9FC36" w:rsidR="003429F9" w:rsidRDefault="003429F9" w:rsidP="002A3C8D">
      <w:pPr>
        <w:pStyle w:val="Listaszerbekezds"/>
        <w:ind w:left="0" w:firstLine="851"/>
        <w:jc w:val="left"/>
      </w:pPr>
      <w:r>
        <w:lastRenderedPageBreak/>
        <w:t>Fontos szempont volt, hogy a mikrovezérlő rendelkezzen legalább 12 bites beépített A/D átalakítóval. Szerencsére a mai modern mikrovezérlőkben már a 14 bites átalakítók is megtalálhatók. További fontos szempont volt, hogy az átalakító konverziós sebessége minél nagyobb legyen, mivel minél nagyobb sebességű annál kisebb lesz a holtideje a rendszerünknek, így több detektorból érkező mintát tudunk feldolgozni. Előny még a továbbiakban, hogy ne csak egy átalakítóval rendelkezzen a vezérlő, hogy az egyéb mérésekkel  (akkumulátor feszültség, hőmérséklet mérés) ne kelljen megosztani a detektor jeleit feldolgozó A/D-t.</w:t>
      </w:r>
    </w:p>
    <w:p w14:paraId="061C702C" w14:textId="26AA615C" w:rsidR="003429F9" w:rsidRDefault="003429F9" w:rsidP="002A3C8D">
      <w:pPr>
        <w:pStyle w:val="Listaszerbekezds"/>
        <w:ind w:left="0" w:firstLine="851"/>
        <w:jc w:val="left"/>
      </w:pPr>
      <w:r>
        <w:t xml:space="preserve">Mivel a detektor tápfeszültségének szabályzását a referencia feszültségre vezettük vissza, célszerű, hogy a mikrovezérlő tartalmazzon egy D/A átalakítót. Ezzel helyet, pénzt és időt megtakarítva ami egy külső D/A integrálásával </w:t>
      </w:r>
      <w:r w:rsidR="002C73F2">
        <w:t>járna</w:t>
      </w:r>
      <w:r>
        <w:t>.</w:t>
      </w:r>
    </w:p>
    <w:p w14:paraId="00E3C447" w14:textId="31010178" w:rsidR="00DE0C01" w:rsidRDefault="004B7D6F" w:rsidP="00BD2C2D">
      <w:pPr>
        <w:pStyle w:val="Listaszerbekezds"/>
        <w:ind w:left="0" w:firstLine="851"/>
        <w:jc w:val="left"/>
      </w:pPr>
      <w:r>
        <w:t xml:space="preserve">Az eszköz által mért adatok megjelenítését egy TFT kijelzővel fogom megoldani. Ezeket a kis felbontású (240x320 </w:t>
      </w:r>
      <w:proofErr w:type="spellStart"/>
      <w:r>
        <w:t>px</w:t>
      </w:r>
      <w:proofErr w:type="spellEnd"/>
      <w:r>
        <w:t xml:space="preserve">) kijelzőket általánosságban vagy soros SPI vagy párhuzamos 8080/6800 interfészeken keresztül lehet vezérelni. Az SPI interfész nagy előnye, hogy 3+1 adatvonal segítségével megoldható a kijelző vezérlése így a </w:t>
      </w:r>
      <w:r w:rsidR="002C73F2">
        <w:t>nyomtatott áramkör</w:t>
      </w:r>
      <w:r>
        <w:t xml:space="preserve"> </w:t>
      </w:r>
      <w:proofErr w:type="spellStart"/>
      <w:r>
        <w:t>huzalozása</w:t>
      </w:r>
      <w:proofErr w:type="spellEnd"/>
      <w:r>
        <w:t xml:space="preserve"> is jóval egyszerűbb, hátránya, hogy ugyan olyan órajel frekvencia mellett jóval lassabb. A párhuzamos interfészek nagy előnye, hogy egy órajel ciklus alatt akár 8/16 bit is továbbításra kerülhet, így sebessége jóval nagyobb. Hátránya, hogy az adatvezetékek száma jóval nagyobb</w:t>
      </w:r>
      <w:r w:rsidR="00BD2C2D">
        <w:t xml:space="preserve">, ezért a </w:t>
      </w:r>
      <w:proofErr w:type="spellStart"/>
      <w:r w:rsidR="00BD2C2D">
        <w:t>huzalozásnál</w:t>
      </w:r>
      <w:proofErr w:type="spellEnd"/>
      <w:r w:rsidR="00BD2C2D">
        <w:t xml:space="preserve"> jóval nagyobb körültekintést igényel az egyenlő hosszúságú </w:t>
      </w:r>
      <w:r w:rsidR="002C73F2">
        <w:t>vezetékek</w:t>
      </w:r>
      <w:r w:rsidR="00BD2C2D">
        <w:t xml:space="preserve"> </w:t>
      </w:r>
      <w:proofErr w:type="spellStart"/>
      <w:r w:rsidR="00BD2C2D">
        <w:t>huzalozása</w:t>
      </w:r>
      <w:proofErr w:type="spellEnd"/>
      <w:r w:rsidR="00BD2C2D">
        <w:t>. A ma kereskedelmi forgalomban kapható nagyteljesítményű mikrovezérlők nagy része rendelkezik olyan memóriavezérlő áramkörökkel amik rendelkeznek akkora flexibilitással amik képessé teszik őket kijelzők vezérlésére</w:t>
      </w:r>
      <w:r w:rsidR="002C73F2">
        <w:t xml:space="preserve"> is</w:t>
      </w:r>
      <w:r w:rsidR="00BD2C2D">
        <w:t>. Ezért a mikrovezérlő kiválasztásánál egy ilyen periféria megléte is kívánatos volt.</w:t>
      </w:r>
    </w:p>
    <w:p w14:paraId="3813C58C" w14:textId="27CABEA5" w:rsidR="00DE0C01" w:rsidRDefault="00BD2C2D" w:rsidP="00BD2C2D">
      <w:pPr>
        <w:pStyle w:val="Listaszerbekezds"/>
        <w:ind w:left="0" w:firstLine="851"/>
        <w:jc w:val="left"/>
      </w:pPr>
      <w:r>
        <w:t>Az eszköznek a mért adatok tárolásáról is gondoskodnia kell. Ezt a legpraktikusabban egy SD kártya illesztésével tudjuk megvalósítani. Az SD kártyák nagy részére képesek vagyunk SPI interfész segítségével adatot menteni, viszont ennek sebessége jócskán elmarad az erre a célra dedikált interfészektől mint például az SDMMC vagy az SDIO. Így a kiválasztásnál a felsoroltak közül valamelyik megléte is preferencia volt.</w:t>
      </w:r>
    </w:p>
    <w:p w14:paraId="38E1ED4C" w14:textId="30796CED" w:rsidR="00BD2C2D" w:rsidRDefault="00BD2C2D" w:rsidP="00BD2C2D">
      <w:pPr>
        <w:pStyle w:val="Listaszerbekezds"/>
        <w:ind w:left="0" w:firstLine="851"/>
        <w:jc w:val="left"/>
      </w:pPr>
      <w:r>
        <w:t>Az eszköznek képesnek kell lennie egy PC-vel való kommunikációra. Mivel az akkumulátorok töltésére már rendelkezésre áll egy USB csatlakozó, emiatt célszerű ezt a kapcsolatot USB-n keresztül megvalósítani.</w:t>
      </w:r>
      <w:r w:rsidR="00363DAF">
        <w:t xml:space="preserve"> Ebben az esetben két lehetőségünk van: </w:t>
      </w:r>
      <w:r w:rsidR="00363DAF">
        <w:lastRenderedPageBreak/>
        <w:t xml:space="preserve">az első, hogy a mikrovezérlő soros </w:t>
      </w:r>
      <w:proofErr w:type="spellStart"/>
      <w:r w:rsidR="00363DAF">
        <w:t>portját</w:t>
      </w:r>
      <w:proofErr w:type="spellEnd"/>
      <w:r w:rsidR="00363DAF">
        <w:t xml:space="preserve"> egy dedikált integrált áramkör segítségével átalakítjuk. Ennek hátránya, hogy plusz komponenseket igényel, valamint sebessége alacsonyabb mint a dedikált USB </w:t>
      </w:r>
      <w:r w:rsidR="002C73F2">
        <w:t>busz</w:t>
      </w:r>
      <w:r w:rsidR="00363DAF">
        <w:t xml:space="preserve">. Ez a szempont is figyelembe lett véve a kiválasztási folyamat során. </w:t>
      </w:r>
    </w:p>
    <w:p w14:paraId="5E777EE1" w14:textId="3DCE378F" w:rsidR="00363DAF" w:rsidRDefault="00363DAF" w:rsidP="00BD2C2D">
      <w:pPr>
        <w:pStyle w:val="Listaszerbekezds"/>
        <w:ind w:left="0" w:firstLine="851"/>
        <w:jc w:val="left"/>
      </w:pPr>
      <w:r>
        <w:t xml:space="preserve">Manapság már szinte az összes nagyobb félvezető gyártó vállalat (Microchip, </w:t>
      </w:r>
      <w:proofErr w:type="spellStart"/>
      <w:r>
        <w:t>Infineon</w:t>
      </w:r>
      <w:proofErr w:type="spellEnd"/>
      <w:r>
        <w:t xml:space="preserve">, Texas Instruments, NXP, ST, </w:t>
      </w:r>
      <w:proofErr w:type="spellStart"/>
      <w:r>
        <w:t>SiLabs</w:t>
      </w:r>
      <w:proofErr w:type="spellEnd"/>
      <w:r>
        <w:t xml:space="preserve">) kínál valamilyen fajta mikrovezérlőt. A fejlesztést megkönnyítendő, célszerű olyan gyártó termékei között elkezdeni a keresgélést, amit az ember már használt. Így esetemben az ST termékpalettáján kezdtem meg a keresést. A keresés végén sikerült kiválasztani az </w:t>
      </w:r>
      <w:r w:rsidR="00601251" w:rsidRPr="00601251">
        <w:t>STM32U575VGT6Q</w:t>
      </w:r>
      <w:r w:rsidR="00601251">
        <w:t xml:space="preserve"> típusú vezérlőt, ami az alábbi paraméterekkel rendelkezik:</w:t>
      </w:r>
      <w:r w:rsidR="000B76CF">
        <w:fldChar w:fldCharType="begin"/>
      </w:r>
      <w:r w:rsidR="000B76CF">
        <w:instrText xml:space="preserve"> REF _Ref167437400 \r \h </w:instrText>
      </w:r>
      <w:r w:rsidR="000B76CF">
        <w:fldChar w:fldCharType="separate"/>
      </w:r>
      <w:r w:rsidR="00667604">
        <w:t>[18]</w:t>
      </w:r>
      <w:r w:rsidR="000B76CF">
        <w:fldChar w:fldCharType="end"/>
      </w:r>
    </w:p>
    <w:tbl>
      <w:tblPr>
        <w:tblStyle w:val="Rcsostblzat"/>
        <w:tblW w:w="0" w:type="auto"/>
        <w:tblLook w:val="04A0" w:firstRow="1" w:lastRow="0" w:firstColumn="1" w:lastColumn="0" w:noHBand="0" w:noVBand="1"/>
      </w:tblPr>
      <w:tblGrid>
        <w:gridCol w:w="4247"/>
        <w:gridCol w:w="4247"/>
      </w:tblGrid>
      <w:tr w:rsidR="00601251" w14:paraId="1B50BC29" w14:textId="77777777" w:rsidTr="00601251">
        <w:tc>
          <w:tcPr>
            <w:tcW w:w="4247" w:type="dxa"/>
          </w:tcPr>
          <w:p w14:paraId="25B4D29C" w14:textId="31BADBA0" w:rsidR="00601251" w:rsidRDefault="00601251" w:rsidP="00BD2C2D">
            <w:pPr>
              <w:pStyle w:val="Listaszerbekezds"/>
              <w:ind w:left="0" w:firstLine="0"/>
              <w:jc w:val="left"/>
            </w:pPr>
            <w:r>
              <w:t>Architektúra</w:t>
            </w:r>
          </w:p>
        </w:tc>
        <w:tc>
          <w:tcPr>
            <w:tcW w:w="4247" w:type="dxa"/>
          </w:tcPr>
          <w:p w14:paraId="250065DE" w14:textId="100E923E" w:rsidR="00601251" w:rsidRDefault="00601251" w:rsidP="00BD2C2D">
            <w:pPr>
              <w:pStyle w:val="Listaszerbekezds"/>
              <w:ind w:left="0" w:firstLine="0"/>
              <w:jc w:val="left"/>
            </w:pPr>
            <w:r>
              <w:t>Cortex-M33</w:t>
            </w:r>
          </w:p>
        </w:tc>
      </w:tr>
      <w:tr w:rsidR="00601251" w14:paraId="2D9A2093" w14:textId="77777777" w:rsidTr="00601251">
        <w:tc>
          <w:tcPr>
            <w:tcW w:w="4247" w:type="dxa"/>
          </w:tcPr>
          <w:p w14:paraId="7E0E9B82" w14:textId="4B0BEDBD" w:rsidR="00601251" w:rsidRDefault="00601251" w:rsidP="00BD2C2D">
            <w:pPr>
              <w:pStyle w:val="Listaszerbekezds"/>
              <w:ind w:left="0" w:firstLine="0"/>
              <w:jc w:val="left"/>
            </w:pPr>
            <w:r>
              <w:t>RAM</w:t>
            </w:r>
          </w:p>
        </w:tc>
        <w:tc>
          <w:tcPr>
            <w:tcW w:w="4247" w:type="dxa"/>
          </w:tcPr>
          <w:p w14:paraId="1170C09E" w14:textId="62B624D5" w:rsidR="00601251" w:rsidRDefault="00601251" w:rsidP="00BD2C2D">
            <w:pPr>
              <w:pStyle w:val="Listaszerbekezds"/>
              <w:ind w:left="0" w:firstLine="0"/>
              <w:jc w:val="left"/>
            </w:pPr>
            <w:r>
              <w:t>786 kB</w:t>
            </w:r>
          </w:p>
        </w:tc>
      </w:tr>
      <w:tr w:rsidR="00601251" w14:paraId="2F4D9F2A" w14:textId="77777777" w:rsidTr="00601251">
        <w:tc>
          <w:tcPr>
            <w:tcW w:w="4247" w:type="dxa"/>
          </w:tcPr>
          <w:p w14:paraId="0CE08391" w14:textId="02705B98" w:rsidR="00601251" w:rsidRDefault="00601251" w:rsidP="00BD2C2D">
            <w:pPr>
              <w:pStyle w:val="Listaszerbekezds"/>
              <w:ind w:left="0" w:firstLine="0"/>
              <w:jc w:val="left"/>
            </w:pPr>
            <w:r>
              <w:t>FLASH</w:t>
            </w:r>
          </w:p>
        </w:tc>
        <w:tc>
          <w:tcPr>
            <w:tcW w:w="4247" w:type="dxa"/>
          </w:tcPr>
          <w:p w14:paraId="1C241530" w14:textId="225618B5" w:rsidR="00601251" w:rsidRDefault="00601251" w:rsidP="00BD2C2D">
            <w:pPr>
              <w:pStyle w:val="Listaszerbekezds"/>
              <w:ind w:left="0" w:firstLine="0"/>
              <w:jc w:val="left"/>
            </w:pPr>
            <w:r>
              <w:t>1024 kB</w:t>
            </w:r>
          </w:p>
        </w:tc>
      </w:tr>
      <w:tr w:rsidR="00601251" w14:paraId="02A33D82" w14:textId="77777777" w:rsidTr="00601251">
        <w:tc>
          <w:tcPr>
            <w:tcW w:w="4247" w:type="dxa"/>
          </w:tcPr>
          <w:p w14:paraId="4FDFE819" w14:textId="507BB9A7" w:rsidR="00601251" w:rsidRDefault="00601251" w:rsidP="00BD2C2D">
            <w:pPr>
              <w:pStyle w:val="Listaszerbekezds"/>
              <w:ind w:left="0" w:firstLine="0"/>
              <w:jc w:val="left"/>
            </w:pPr>
            <w:r>
              <w:t>A/D bitszám</w:t>
            </w:r>
          </w:p>
        </w:tc>
        <w:tc>
          <w:tcPr>
            <w:tcW w:w="4247" w:type="dxa"/>
          </w:tcPr>
          <w:p w14:paraId="5BD7D8C1" w14:textId="58211127" w:rsidR="00601251" w:rsidRDefault="00601251" w:rsidP="00BD2C2D">
            <w:pPr>
              <w:pStyle w:val="Listaszerbekezds"/>
              <w:ind w:left="0" w:firstLine="0"/>
              <w:jc w:val="left"/>
            </w:pPr>
            <w:r>
              <w:t>1 darab 14 bites, 2 darab 12 bites</w:t>
            </w:r>
            <w:r>
              <w:br/>
              <w:t>(2.5 MSPS)</w:t>
            </w:r>
          </w:p>
        </w:tc>
      </w:tr>
      <w:tr w:rsidR="00601251" w14:paraId="58164727" w14:textId="77777777" w:rsidTr="00601251">
        <w:tc>
          <w:tcPr>
            <w:tcW w:w="4247" w:type="dxa"/>
          </w:tcPr>
          <w:p w14:paraId="4B7B4C17" w14:textId="659C244A" w:rsidR="00601251" w:rsidRDefault="00601251" w:rsidP="00BD2C2D">
            <w:pPr>
              <w:pStyle w:val="Listaszerbekezds"/>
              <w:ind w:left="0" w:firstLine="0"/>
              <w:jc w:val="left"/>
            </w:pPr>
            <w:r>
              <w:t>D/A bitszám</w:t>
            </w:r>
          </w:p>
        </w:tc>
        <w:tc>
          <w:tcPr>
            <w:tcW w:w="4247" w:type="dxa"/>
          </w:tcPr>
          <w:p w14:paraId="5422DA1C" w14:textId="12BBF002" w:rsidR="00601251" w:rsidRDefault="00601251" w:rsidP="00BD2C2D">
            <w:pPr>
              <w:pStyle w:val="Listaszerbekezds"/>
              <w:ind w:left="0" w:firstLine="0"/>
              <w:jc w:val="left"/>
            </w:pPr>
            <w:r>
              <w:t xml:space="preserve">1 darab 12 bites </w:t>
            </w:r>
          </w:p>
        </w:tc>
      </w:tr>
      <w:tr w:rsidR="00601251" w14:paraId="41E60265" w14:textId="77777777" w:rsidTr="00601251">
        <w:tc>
          <w:tcPr>
            <w:tcW w:w="4247" w:type="dxa"/>
          </w:tcPr>
          <w:p w14:paraId="69B47AFB" w14:textId="1D37726E" w:rsidR="00601251" w:rsidRDefault="00601251" w:rsidP="00BD2C2D">
            <w:pPr>
              <w:pStyle w:val="Listaszerbekezds"/>
              <w:ind w:left="0" w:firstLine="0"/>
              <w:jc w:val="left"/>
            </w:pPr>
            <w:r>
              <w:t>Kijelző vezérlő interfész</w:t>
            </w:r>
          </w:p>
        </w:tc>
        <w:tc>
          <w:tcPr>
            <w:tcW w:w="4247" w:type="dxa"/>
          </w:tcPr>
          <w:p w14:paraId="4BDEEAE4" w14:textId="56443BEE" w:rsidR="00601251" w:rsidRDefault="00601251" w:rsidP="00BD2C2D">
            <w:pPr>
              <w:pStyle w:val="Listaszerbekezds"/>
              <w:ind w:left="0" w:firstLine="0"/>
              <w:jc w:val="left"/>
            </w:pPr>
            <w:r>
              <w:t>FSMC</w:t>
            </w:r>
          </w:p>
        </w:tc>
      </w:tr>
      <w:tr w:rsidR="00601251" w14:paraId="1BD41963" w14:textId="77777777" w:rsidTr="00601251">
        <w:tc>
          <w:tcPr>
            <w:tcW w:w="4247" w:type="dxa"/>
          </w:tcPr>
          <w:p w14:paraId="2FF6C72A" w14:textId="54B99D18" w:rsidR="00601251" w:rsidRDefault="00601251" w:rsidP="00BD2C2D">
            <w:pPr>
              <w:pStyle w:val="Listaszerbekezds"/>
              <w:ind w:left="0" w:firstLine="0"/>
              <w:jc w:val="left"/>
            </w:pPr>
            <w:r>
              <w:t>SD kártya vezérlő</w:t>
            </w:r>
          </w:p>
        </w:tc>
        <w:tc>
          <w:tcPr>
            <w:tcW w:w="4247" w:type="dxa"/>
          </w:tcPr>
          <w:p w14:paraId="2943745F" w14:textId="2B128EB8" w:rsidR="00601251" w:rsidRDefault="00601251" w:rsidP="00BD2C2D">
            <w:pPr>
              <w:pStyle w:val="Listaszerbekezds"/>
              <w:ind w:left="0" w:firstLine="0"/>
              <w:jc w:val="left"/>
            </w:pPr>
            <w:r>
              <w:t>SD</w:t>
            </w:r>
            <w:r w:rsidR="00CB2F32">
              <w:t>MMC</w:t>
            </w:r>
          </w:p>
        </w:tc>
      </w:tr>
      <w:tr w:rsidR="00601251" w14:paraId="6D93097C" w14:textId="77777777" w:rsidTr="00601251">
        <w:tc>
          <w:tcPr>
            <w:tcW w:w="4247" w:type="dxa"/>
          </w:tcPr>
          <w:p w14:paraId="6E79550F" w14:textId="577CCE31" w:rsidR="00601251" w:rsidRDefault="00601251" w:rsidP="00BD2C2D">
            <w:pPr>
              <w:pStyle w:val="Listaszerbekezds"/>
              <w:ind w:left="0" w:firstLine="0"/>
              <w:jc w:val="left"/>
            </w:pPr>
            <w:r>
              <w:t>USB</w:t>
            </w:r>
          </w:p>
        </w:tc>
        <w:tc>
          <w:tcPr>
            <w:tcW w:w="4247" w:type="dxa"/>
          </w:tcPr>
          <w:p w14:paraId="3FC116C3" w14:textId="4AC7F998" w:rsidR="00601251" w:rsidRDefault="00601251" w:rsidP="00BD2C2D">
            <w:pPr>
              <w:pStyle w:val="Listaszerbekezds"/>
              <w:ind w:left="0" w:firstLine="0"/>
              <w:jc w:val="left"/>
            </w:pPr>
            <w:proofErr w:type="spellStart"/>
            <w:r>
              <w:t>Full</w:t>
            </w:r>
            <w:proofErr w:type="spellEnd"/>
            <w:r>
              <w:t xml:space="preserve"> </w:t>
            </w:r>
            <w:proofErr w:type="spellStart"/>
            <w:r>
              <w:t>Speed</w:t>
            </w:r>
            <w:proofErr w:type="spellEnd"/>
          </w:p>
        </w:tc>
      </w:tr>
      <w:tr w:rsidR="00601251" w14:paraId="237BED05" w14:textId="77777777" w:rsidTr="00601251">
        <w:tc>
          <w:tcPr>
            <w:tcW w:w="4247" w:type="dxa"/>
          </w:tcPr>
          <w:p w14:paraId="6FF48627" w14:textId="15C0DD26" w:rsidR="00601251" w:rsidRDefault="00601251" w:rsidP="00BD2C2D">
            <w:pPr>
              <w:pStyle w:val="Listaszerbekezds"/>
              <w:ind w:left="0" w:firstLine="0"/>
              <w:jc w:val="left"/>
            </w:pPr>
            <w:r>
              <w:t>GPIO szám</w:t>
            </w:r>
          </w:p>
        </w:tc>
        <w:tc>
          <w:tcPr>
            <w:tcW w:w="4247" w:type="dxa"/>
          </w:tcPr>
          <w:p w14:paraId="12CB7CB5" w14:textId="4EF55FCD" w:rsidR="00601251" w:rsidRDefault="00D52B07" w:rsidP="00D52B07">
            <w:pPr>
              <w:pStyle w:val="Listaszerbekezds"/>
              <w:keepNext/>
              <w:ind w:left="0" w:firstLine="0"/>
              <w:jc w:val="left"/>
            </w:pPr>
            <w:r>
              <w:t>79</w:t>
            </w:r>
          </w:p>
        </w:tc>
      </w:tr>
    </w:tbl>
    <w:p w14:paraId="76A129E7" w14:textId="17B75016" w:rsidR="00601251" w:rsidRDefault="00000000" w:rsidP="009D54D1">
      <w:pPr>
        <w:pStyle w:val="Kpalrs"/>
      </w:pPr>
      <w:r>
        <w:fldChar w:fldCharType="begin"/>
      </w:r>
      <w:r>
        <w:instrText xml:space="preserve"> SEQ táblázat \* ARABIC </w:instrText>
      </w:r>
      <w:r>
        <w:fldChar w:fldCharType="separate"/>
      </w:r>
      <w:r w:rsidR="00667604">
        <w:rPr>
          <w:noProof/>
        </w:rPr>
        <w:t>2</w:t>
      </w:r>
      <w:r>
        <w:rPr>
          <w:noProof/>
        </w:rPr>
        <w:fldChar w:fldCharType="end"/>
      </w:r>
      <w:r w:rsidR="00D52B07">
        <w:t>. táblázat Mikrokontroller adatai</w:t>
      </w:r>
      <w:r w:rsidR="000B76CF">
        <w:fldChar w:fldCharType="begin"/>
      </w:r>
      <w:r w:rsidR="000B76CF">
        <w:instrText xml:space="preserve"> REF _Ref167437400 \r \h </w:instrText>
      </w:r>
      <w:r w:rsidR="000B76CF">
        <w:fldChar w:fldCharType="separate"/>
      </w:r>
      <w:r w:rsidR="00667604">
        <w:t>[18]</w:t>
      </w:r>
      <w:r w:rsidR="000B76CF">
        <w:fldChar w:fldCharType="end"/>
      </w:r>
    </w:p>
    <w:p w14:paraId="303580E0" w14:textId="7877AB03" w:rsidR="00B508AD" w:rsidRDefault="00B508AD" w:rsidP="00B508AD">
      <w:pPr>
        <w:pStyle w:val="Cmsor4"/>
      </w:pPr>
      <w:r>
        <w:t>Mikro</w:t>
      </w:r>
      <w:r w:rsidR="000C0233">
        <w:t>vezérlő</w:t>
      </w:r>
      <w:r>
        <w:t xml:space="preserve"> bekötése</w:t>
      </w:r>
    </w:p>
    <w:p w14:paraId="3ABD52C8" w14:textId="749E0213" w:rsidR="00065E48" w:rsidRDefault="000C0233" w:rsidP="00065E48">
      <w:r>
        <w:t>A mikrovezérlő rendelkezik egy beépített kapcsolóüzemű tápegységgel, amivel a processzor mag feszültségét állítja elő, ezáltal növelni lehet az órajel frekvenciáját és csökkenteni a disszipációt. A kapcsolóüzemű egység beépített kapcsoló elemmel rendelkezik, így csak egy tekercs</w:t>
      </w:r>
      <w:r w:rsidR="002C73F2">
        <w:t>re</w:t>
      </w:r>
      <w:r>
        <w:t xml:space="preserve"> és egy kondenzátorra van szükségünk. Ezen értékeket a ST oldalán elérhető példakapcsolásból emeltem át. A megfelelő tápellátás biztosítása érdekében 12 darab </w:t>
      </w:r>
      <w:proofErr w:type="spellStart"/>
      <w:r>
        <w:t>hidegítő</w:t>
      </w:r>
      <w:proofErr w:type="spellEnd"/>
      <w:r>
        <w:t xml:space="preserve"> kondenzátort (100nF és 10uF) helyeztem el </w:t>
      </w:r>
      <w:r w:rsidR="00271F6D">
        <w:t>közel a mikrokontroller tá</w:t>
      </w:r>
      <w:r w:rsidR="002C73F2">
        <w:t>p</w:t>
      </w:r>
      <w:r w:rsidR="00271F6D">
        <w:t xml:space="preserve"> bemeneteihez, így minimalizálva a parazita induktivitást </w:t>
      </w:r>
      <w:r w:rsidR="00271F6D">
        <w:lastRenderedPageBreak/>
        <w:t xml:space="preserve">ami hirtelen megnövekedett áramfelvételnél a tápfeszültség beeséséhez vezetne. Ahhoz, hogy az RTC-t </w:t>
      </w:r>
      <w:r w:rsidR="009F1499">
        <w:t>használni</w:t>
      </w:r>
      <w:r w:rsidR="00271F6D">
        <w:t xml:space="preserve"> </w:t>
      </w:r>
      <w:r w:rsidR="002C73F2">
        <w:t>tudjam</w:t>
      </w:r>
      <w:r w:rsidR="00271F6D">
        <w:t xml:space="preserve"> a VBAT lábat rá kell kötnünk egy gombelemre, viszont ha az eszköz bekapcsolt állapotban</w:t>
      </w:r>
      <w:r w:rsidR="002C73F2">
        <w:t xml:space="preserve"> van</w:t>
      </w:r>
      <w:r w:rsidR="00271F6D">
        <w:t xml:space="preserve"> nyugodtan fogyaszthat</w:t>
      </w:r>
      <w:r w:rsidR="002C73F2">
        <w:t xml:space="preserve"> a fő akkumulátorok által biztosított tápegységből</w:t>
      </w:r>
      <w:r w:rsidR="00271F6D">
        <w:t xml:space="preserve">. Ezt úgy oldottam meg, hogy két </w:t>
      </w:r>
      <w:proofErr w:type="spellStart"/>
      <w:r w:rsidR="00271F6D">
        <w:t>Schootky</w:t>
      </w:r>
      <w:proofErr w:type="spellEnd"/>
      <w:r w:rsidR="00271F6D">
        <w:t xml:space="preserve"> diódával választottam el a két tápforrást egymástól. A mikrovezérlő órajelét egy 8 MHz-es kristály oszcillátorral biztosítom, ennek előnye a belső RC oszcillátorhoz képest, hogy jóval nagyobb a pontossága. A mikrovezérlő nagy</w:t>
      </w:r>
      <w:r w:rsidR="009F1499">
        <w:t>sebességű</w:t>
      </w:r>
      <w:r w:rsidR="00271F6D">
        <w:t xml:space="preserve"> kimeneteihez (FSMC,SDIO,SPI) közel 22R értékű ellenállásokat helyeztem el. Ennek szerepe, hogy a tápvonal szempontjából a buszmeghajtó áramkör 50R körüli hullámimpedanciával rendelkezzen így minimalizálva </w:t>
      </w:r>
      <w:r w:rsidR="00341800">
        <w:t>az esetleges reflexiókat amik szélsőséges esetben a buszon lévő áramkörök tönkremeneteléhez vezethetnek.</w:t>
      </w:r>
      <w:r>
        <w:t xml:space="preserve"> </w:t>
      </w:r>
      <w:r>
        <w:fldChar w:fldCharType="begin"/>
      </w:r>
      <w:r>
        <w:instrText xml:space="preserve"> REF _Ref174438158 \r \h </w:instrText>
      </w:r>
      <w:r>
        <w:fldChar w:fldCharType="separate"/>
      </w:r>
      <w:r w:rsidR="00667604">
        <w:t>[25]</w:t>
      </w:r>
      <w:r>
        <w:fldChar w:fldCharType="end"/>
      </w:r>
      <w:r>
        <w:t xml:space="preserve">  </w:t>
      </w:r>
    </w:p>
    <w:p w14:paraId="2D1ABD29" w14:textId="77777777" w:rsidR="00341800" w:rsidRDefault="00341800" w:rsidP="00341800">
      <w:pPr>
        <w:pStyle w:val="Kp"/>
      </w:pPr>
      <w:r>
        <w:rPr>
          <w:noProof/>
          <w:lang w:eastAsia="hu-HU"/>
        </w:rPr>
        <w:drawing>
          <wp:inline distT="0" distB="0" distL="0" distR="0" wp14:anchorId="47D2F9A6" wp14:editId="137A824B">
            <wp:extent cx="3923390" cy="55689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23486" cy="5569086"/>
                    </a:xfrm>
                    <a:prstGeom prst="rect">
                      <a:avLst/>
                    </a:prstGeom>
                    <a:noFill/>
                    <a:ln>
                      <a:noFill/>
                    </a:ln>
                  </pic:spPr>
                </pic:pic>
              </a:graphicData>
            </a:graphic>
          </wp:inline>
        </w:drawing>
      </w:r>
    </w:p>
    <w:p w14:paraId="44250F91" w14:textId="393796CA" w:rsidR="00341800" w:rsidRPr="00341800"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29</w:t>
      </w:r>
      <w:r>
        <w:fldChar w:fldCharType="end"/>
      </w:r>
      <w:r w:rsidR="00341800">
        <w:t>. ábra Mikrokontroller kapcsolási rajza</w:t>
      </w:r>
    </w:p>
    <w:p w14:paraId="4EFB5672" w14:textId="7B8E3EDE" w:rsidR="000B1ACF" w:rsidRDefault="000B1ACF" w:rsidP="003B4440">
      <w:pPr>
        <w:pStyle w:val="Cmsor3"/>
      </w:pPr>
      <w:bookmarkStart w:id="37" w:name="_Ref174742404"/>
      <w:bookmarkStart w:id="38" w:name="_Toc175423798"/>
      <w:r>
        <w:lastRenderedPageBreak/>
        <w:t>Külső memória illesztés</w:t>
      </w:r>
      <w:bookmarkEnd w:id="37"/>
      <w:bookmarkEnd w:id="38"/>
    </w:p>
    <w:p w14:paraId="60317C7D" w14:textId="3FFBCE0B" w:rsidR="00065E48" w:rsidRDefault="008F165C" w:rsidP="00065E48">
      <w:r>
        <w:t>A</w:t>
      </w:r>
      <w:r w:rsidR="003B4440">
        <w:t xml:space="preserve"> mikrovezérlő csak FLASH </w:t>
      </w:r>
      <w:r>
        <w:t xml:space="preserve">nem felejtő </w:t>
      </w:r>
      <w:r w:rsidR="003B4440">
        <w:t xml:space="preserve">memóriával rendelkezik, ez a memória 128 darab 8 kByte méretű lapra van felosztva. Elméletben és gyakorlatilag is megoldható, hogy az egyik lapon tároljuk a felhasználói és kalibrációs adatokat, viszont ez a megoldás pazarló, valamint a FLASH </w:t>
      </w:r>
      <w:proofErr w:type="spellStart"/>
      <w:r w:rsidR="003B4440">
        <w:t>újraírhatósága</w:t>
      </w:r>
      <w:proofErr w:type="spellEnd"/>
      <w:r w:rsidR="003B4440">
        <w:t xml:space="preserve"> is korlátozott.</w:t>
      </w:r>
      <w:r w:rsidR="00CD663B">
        <w:t xml:space="preserve"> Valamint a detektor áramkörnek is kell a saját jellemzőit hordoznia, így elengedhetetlen, hogy külső memóriát használjak. A kiválasztás során fontos, volt, hogy valamilyen egyszerű soros interfészen lehessen írni és olvasni az adatokat. Ezek alapján az ST által gyártott M24C02 memóriát választottam. Ez egy I2C buszon keresztül használható 256 byte méretű EEPROM  memória. Ebből a memóriából egy készülék két darabot tartalmaz, egyet a fő kártyán  (felhasználói beállítások tárolása), valamint egy a detektor kártyán (detektorra jellemző kalibrációs adatok tárolása).</w:t>
      </w:r>
      <w:r w:rsidR="00ED2FE6">
        <w:fldChar w:fldCharType="begin"/>
      </w:r>
      <w:r w:rsidR="00ED2FE6">
        <w:instrText xml:space="preserve"> REF _Ref174440941 \r \h </w:instrText>
      </w:r>
      <w:r w:rsidR="00ED2FE6">
        <w:fldChar w:fldCharType="separate"/>
      </w:r>
      <w:r w:rsidR="00667604">
        <w:t>[26]</w:t>
      </w:r>
      <w:r w:rsidR="00ED2FE6">
        <w:fldChar w:fldCharType="end"/>
      </w:r>
    </w:p>
    <w:tbl>
      <w:tblPr>
        <w:tblStyle w:val="Rcsostblzat"/>
        <w:tblW w:w="0" w:type="auto"/>
        <w:tblLook w:val="04A0" w:firstRow="1" w:lastRow="0" w:firstColumn="1" w:lastColumn="0" w:noHBand="0" w:noVBand="1"/>
      </w:tblPr>
      <w:tblGrid>
        <w:gridCol w:w="4322"/>
        <w:gridCol w:w="4322"/>
      </w:tblGrid>
      <w:tr w:rsidR="00CE128A" w14:paraId="6F64552C" w14:textId="77777777" w:rsidTr="00CE128A">
        <w:tc>
          <w:tcPr>
            <w:tcW w:w="4322" w:type="dxa"/>
          </w:tcPr>
          <w:p w14:paraId="6CFCD08D" w14:textId="7F8F511B" w:rsidR="00CE128A" w:rsidRDefault="00CE128A" w:rsidP="003C0901">
            <w:pPr>
              <w:ind w:firstLine="0"/>
              <w:jc w:val="center"/>
            </w:pPr>
            <w:r>
              <w:t>Tápfeszültség</w:t>
            </w:r>
          </w:p>
        </w:tc>
        <w:tc>
          <w:tcPr>
            <w:tcW w:w="4322" w:type="dxa"/>
          </w:tcPr>
          <w:p w14:paraId="39D9B0E7" w14:textId="42DA07D6" w:rsidR="00CE128A" w:rsidRDefault="00CE128A" w:rsidP="003C0901">
            <w:pPr>
              <w:ind w:firstLine="0"/>
              <w:jc w:val="center"/>
            </w:pPr>
            <w:r>
              <w:t>1.7V – 5.5V</w:t>
            </w:r>
          </w:p>
        </w:tc>
      </w:tr>
      <w:tr w:rsidR="00CE128A" w14:paraId="5F30DFEB" w14:textId="77777777" w:rsidTr="00CE128A">
        <w:tc>
          <w:tcPr>
            <w:tcW w:w="4322" w:type="dxa"/>
          </w:tcPr>
          <w:p w14:paraId="77246F38" w14:textId="310E8AAF" w:rsidR="00CE128A" w:rsidRDefault="00CE128A" w:rsidP="003C0901">
            <w:pPr>
              <w:ind w:firstLine="0"/>
              <w:jc w:val="center"/>
            </w:pPr>
            <w:r>
              <w:t>Interfész</w:t>
            </w:r>
          </w:p>
        </w:tc>
        <w:tc>
          <w:tcPr>
            <w:tcW w:w="4322" w:type="dxa"/>
          </w:tcPr>
          <w:p w14:paraId="4BCBA976" w14:textId="0FBD4307" w:rsidR="00CE128A" w:rsidRDefault="00CE128A" w:rsidP="003C0901">
            <w:pPr>
              <w:ind w:firstLine="0"/>
              <w:jc w:val="center"/>
            </w:pPr>
            <w:r>
              <w:t>I2C (1 MHz)</w:t>
            </w:r>
          </w:p>
        </w:tc>
      </w:tr>
      <w:tr w:rsidR="00CE128A" w14:paraId="752CA2E6" w14:textId="77777777" w:rsidTr="00CE128A">
        <w:tc>
          <w:tcPr>
            <w:tcW w:w="4322" w:type="dxa"/>
          </w:tcPr>
          <w:p w14:paraId="710B2238" w14:textId="4D161E7C" w:rsidR="00CE128A" w:rsidRDefault="00CE128A" w:rsidP="003C0901">
            <w:pPr>
              <w:ind w:firstLine="0"/>
              <w:jc w:val="center"/>
            </w:pPr>
            <w:r>
              <w:t>Memória mérete</w:t>
            </w:r>
          </w:p>
        </w:tc>
        <w:tc>
          <w:tcPr>
            <w:tcW w:w="4322" w:type="dxa"/>
          </w:tcPr>
          <w:p w14:paraId="532CB51B" w14:textId="3B4CA5F2" w:rsidR="00CE128A" w:rsidRDefault="00CE128A" w:rsidP="003C0901">
            <w:pPr>
              <w:ind w:firstLine="0"/>
              <w:jc w:val="center"/>
            </w:pPr>
            <w:r>
              <w:t>256 byte (16 byte lapméret)</w:t>
            </w:r>
          </w:p>
        </w:tc>
      </w:tr>
      <w:tr w:rsidR="00CE128A" w14:paraId="002882B5" w14:textId="77777777" w:rsidTr="00CE128A">
        <w:tc>
          <w:tcPr>
            <w:tcW w:w="4322" w:type="dxa"/>
          </w:tcPr>
          <w:p w14:paraId="4C724671" w14:textId="38D581CA" w:rsidR="00CE128A" w:rsidRDefault="00CE128A" w:rsidP="003C0901">
            <w:pPr>
              <w:ind w:firstLine="0"/>
              <w:jc w:val="center"/>
            </w:pPr>
            <w:r>
              <w:t>Maximális írási ciklusok száma @ 25°C</w:t>
            </w:r>
          </w:p>
        </w:tc>
        <w:tc>
          <w:tcPr>
            <w:tcW w:w="4322" w:type="dxa"/>
          </w:tcPr>
          <w:p w14:paraId="570544AD" w14:textId="71E0FE3E" w:rsidR="00CE128A" w:rsidRDefault="00CE128A" w:rsidP="003C0901">
            <w:pPr>
              <w:keepNext/>
              <w:ind w:firstLine="0"/>
              <w:jc w:val="center"/>
            </w:pPr>
            <w:r>
              <w:t>4 millió</w:t>
            </w:r>
          </w:p>
        </w:tc>
      </w:tr>
      <w:tr w:rsidR="00CE128A" w14:paraId="14414F65" w14:textId="77777777" w:rsidTr="00CE128A">
        <w:tc>
          <w:tcPr>
            <w:tcW w:w="4322" w:type="dxa"/>
          </w:tcPr>
          <w:p w14:paraId="19D90D17" w14:textId="2E51551C" w:rsidR="00CE128A" w:rsidRDefault="00CE128A" w:rsidP="003C0901">
            <w:pPr>
              <w:ind w:firstLine="0"/>
              <w:jc w:val="center"/>
            </w:pPr>
            <w:r>
              <w:t xml:space="preserve">Adat megtartás @ </w:t>
            </w:r>
            <w:r w:rsidR="003C0901">
              <w:t>105°C</w:t>
            </w:r>
          </w:p>
        </w:tc>
        <w:tc>
          <w:tcPr>
            <w:tcW w:w="4322" w:type="dxa"/>
          </w:tcPr>
          <w:p w14:paraId="36D7EA39" w14:textId="781A5564" w:rsidR="00CE128A" w:rsidRDefault="003C0901" w:rsidP="003C0901">
            <w:pPr>
              <w:keepNext/>
              <w:ind w:firstLine="0"/>
              <w:jc w:val="center"/>
            </w:pPr>
            <w:r>
              <w:t>&gt;50 év</w:t>
            </w:r>
          </w:p>
        </w:tc>
      </w:tr>
    </w:tbl>
    <w:p w14:paraId="0DE77451" w14:textId="0407683D" w:rsidR="00CE128A"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30</w:t>
      </w:r>
      <w:r>
        <w:fldChar w:fldCharType="end"/>
      </w:r>
      <w:r w:rsidR="00CE128A">
        <w:t>. ábra MC24C02 adatai</w:t>
      </w:r>
    </w:p>
    <w:p w14:paraId="5C6396B3" w14:textId="03AC8DC3" w:rsidR="00CE128A" w:rsidRDefault="00CE128A" w:rsidP="00065E48">
      <w:r>
        <w:t>Mivel két memória lesz egyidejűleg a rendszerben, ezért gondoskodnunk kell róla, hogy a két áramkör címe egymástól különbözzék. Ezt a E0 lábra helyezett logikai magas értékkel lehet kontrollálni, így egy 0R ellenállás segítségével ültetési opcióként lehet a címet változtatni..</w:t>
      </w:r>
    </w:p>
    <w:p w14:paraId="411C55B9" w14:textId="77777777" w:rsidR="00CE128A" w:rsidRDefault="00ED2FE6" w:rsidP="00CE128A">
      <w:pPr>
        <w:pStyle w:val="Kp"/>
      </w:pPr>
      <w:r>
        <w:rPr>
          <w:noProof/>
          <w:lang w:eastAsia="hu-HU"/>
        </w:rPr>
        <w:drawing>
          <wp:inline distT="0" distB="0" distL="0" distR="0" wp14:anchorId="7DB32DD1" wp14:editId="7AA774E9">
            <wp:extent cx="3749413" cy="1840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50665" cy="1841447"/>
                    </a:xfrm>
                    <a:prstGeom prst="rect">
                      <a:avLst/>
                    </a:prstGeom>
                    <a:noFill/>
                    <a:ln>
                      <a:noFill/>
                    </a:ln>
                  </pic:spPr>
                </pic:pic>
              </a:graphicData>
            </a:graphic>
          </wp:inline>
        </w:drawing>
      </w:r>
    </w:p>
    <w:p w14:paraId="056EFCDE" w14:textId="2399AA6C" w:rsidR="00CE128A" w:rsidRPr="00CE128A"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31</w:t>
      </w:r>
      <w:r>
        <w:fldChar w:fldCharType="end"/>
      </w:r>
      <w:r w:rsidR="00CE128A">
        <w:t>. ábra MC24C02 kapcsolási rajz</w:t>
      </w:r>
    </w:p>
    <w:p w14:paraId="2A4387ED" w14:textId="362707EC" w:rsidR="00B508AD" w:rsidRDefault="00B508AD" w:rsidP="00B508AD">
      <w:pPr>
        <w:pStyle w:val="Cmsor3"/>
      </w:pPr>
      <w:bookmarkStart w:id="39" w:name="_Toc175423799"/>
      <w:r>
        <w:lastRenderedPageBreak/>
        <w:t>Periféria illesztés</w:t>
      </w:r>
      <w:bookmarkEnd w:id="39"/>
    </w:p>
    <w:p w14:paraId="34CE9B40" w14:textId="58B26001" w:rsidR="00CD53AC" w:rsidRDefault="00CD53AC" w:rsidP="00CD53AC">
      <w:r>
        <w:t>A készüléken 3 fajta periféria talál</w:t>
      </w:r>
      <w:r w:rsidR="009F1499">
        <w:t>h</w:t>
      </w:r>
      <w:r>
        <w:t>ató meg. Ebből a kijelzővel bonyolults</w:t>
      </w:r>
      <w:r w:rsidR="008F165C">
        <w:t>á</w:t>
      </w:r>
      <w:r>
        <w:t xml:space="preserve">ga miatt a </w:t>
      </w:r>
      <w:r w:rsidR="008F165C">
        <w:t>külön</w:t>
      </w:r>
      <w:r>
        <w:t xml:space="preserve"> fejezetben fogok foglalkozni. </w:t>
      </w:r>
      <w:r w:rsidR="00B149DB">
        <w:t xml:space="preserve">A bemenetet gombok fogják biztosítani. Lehetőség lett volna a érintőképernyős kijelzőt választani, viszont az alkalmazás jellegéből adódóan a fizikai gombokat praktikusabb megoldásnak gondoltam. A gombok fóliatasztatúra segítségével kerülnek megvalósításra </w:t>
      </w:r>
      <w:r w:rsidR="00F631E9">
        <w:t>(</w:t>
      </w:r>
      <w:r w:rsidR="00B149DB">
        <w:t>lásd</w:t>
      </w:r>
      <w:r w:rsidR="00F631E9">
        <w:t xml:space="preserve">. </w:t>
      </w:r>
      <w:r w:rsidR="00F631E9" w:rsidRPr="00F631E9">
        <w:rPr>
          <w:color w:val="2F5496" w:themeColor="accent1" w:themeShade="BF"/>
          <w:u w:val="single"/>
        </w:rPr>
        <w:fldChar w:fldCharType="begin"/>
      </w:r>
      <w:r w:rsidR="00F631E9" w:rsidRPr="00F631E9">
        <w:rPr>
          <w:color w:val="2F5496" w:themeColor="accent1" w:themeShade="BF"/>
          <w:u w:val="single"/>
        </w:rPr>
        <w:instrText xml:space="preserve"> REF _Ref174742150 \h </w:instrText>
      </w:r>
      <w:r w:rsidR="00F631E9" w:rsidRPr="00F631E9">
        <w:rPr>
          <w:color w:val="2F5496" w:themeColor="accent1" w:themeShade="BF"/>
          <w:u w:val="single"/>
        </w:rPr>
      </w:r>
      <w:r w:rsidR="00F631E9" w:rsidRPr="00F631E9">
        <w:rPr>
          <w:color w:val="2F5496" w:themeColor="accent1" w:themeShade="BF"/>
          <w:u w:val="single"/>
        </w:rPr>
        <w:fldChar w:fldCharType="separate"/>
      </w:r>
      <w:r w:rsidR="00667604">
        <w:t>Fóliatasztatúra tervezése</w:t>
      </w:r>
      <w:r w:rsidR="00F631E9" w:rsidRPr="00F631E9">
        <w:rPr>
          <w:color w:val="2F5496" w:themeColor="accent1" w:themeShade="BF"/>
          <w:u w:val="single"/>
        </w:rPr>
        <w:fldChar w:fldCharType="end"/>
      </w:r>
      <w:r w:rsidR="00F631E9">
        <w:rPr>
          <w:color w:val="2F5496" w:themeColor="accent1" w:themeShade="BF"/>
          <w:u w:val="single"/>
        </w:rPr>
        <w:t>)</w:t>
      </w:r>
      <w:r w:rsidR="00F631E9">
        <w:t xml:space="preserve">. </w:t>
      </w:r>
      <w:r w:rsidR="00B149DB">
        <w:t>Ebben a fejezetben, viszont egyszerűen elég egy egyszerű nyomógombnak feltételeznünk</w:t>
      </w:r>
      <w:r w:rsidR="00887EEF">
        <w:t xml:space="preserve"> a tasztatúrát</w:t>
      </w:r>
      <w:r w:rsidR="00B149DB">
        <w:t xml:space="preserve">. Két megvalósítási mód közül választhatunk: a gomb vagy a </w:t>
      </w:r>
      <w:r w:rsidR="00887EEF">
        <w:t>földre húzza a mikrovezérlő bem</w:t>
      </w:r>
      <w:r w:rsidR="00B149DB">
        <w:t>enetét, vagy pedig tápfeszültségre. Mindkét esetben egy fel- vagy lehúzó ellenállást be kell iktatni. A mikrovezérlőn mindkettő beállítható, így plusz alkatrészt nem igényel egyik megvalósítás sem. Mivel a be- és kikap</w:t>
      </w:r>
      <w:r w:rsidR="00887EEF">
        <w:t>csolás vezérlésnél a földre húz</w:t>
      </w:r>
      <w:r w:rsidR="00B149DB">
        <w:t xml:space="preserve">unk, ezért a többi gombnál is így tettem. A tasztatúrához egy 10 </w:t>
      </w:r>
      <w:proofErr w:type="spellStart"/>
      <w:r w:rsidR="00B149DB">
        <w:t>pines</w:t>
      </w:r>
      <w:proofErr w:type="spellEnd"/>
      <w:r w:rsidR="00B149DB">
        <w:t xml:space="preserve"> szalagkábel segítségével csatlakozok.</w:t>
      </w:r>
    </w:p>
    <w:p w14:paraId="032B72F8" w14:textId="581F0C0C" w:rsidR="00B149DB" w:rsidRDefault="00B149DB" w:rsidP="00B149DB">
      <w:pPr>
        <w:rPr>
          <w:noProof/>
          <w:lang w:eastAsia="hu-HU"/>
        </w:rPr>
      </w:pPr>
      <w:r>
        <w:rPr>
          <w:noProof/>
          <w:lang w:eastAsia="hu-HU"/>
        </w:rPr>
        <w:t>A készülék nem csak vizuális, hanem audió kimennettel is rendelkezni fog. Ezt egy egyszerű fix frekvenciájú piezo buzzer fogja biztosítani. A piezot egy FET segítségével fogom kapcsolni így szabályozva annak hangerejét.</w:t>
      </w:r>
    </w:p>
    <w:p w14:paraId="3BA1CAFD" w14:textId="77777777" w:rsidR="00C55A14" w:rsidRDefault="00B149DB" w:rsidP="00C55A14">
      <w:pPr>
        <w:pStyle w:val="Kp"/>
      </w:pPr>
      <w:r>
        <w:rPr>
          <w:noProof/>
          <w:lang w:eastAsia="hu-HU"/>
        </w:rPr>
        <w:drawing>
          <wp:inline distT="0" distB="0" distL="0" distR="0" wp14:anchorId="03807415" wp14:editId="56FA370F">
            <wp:extent cx="3549316" cy="3654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51574" cy="3656372"/>
                    </a:xfrm>
                    <a:prstGeom prst="rect">
                      <a:avLst/>
                    </a:prstGeom>
                    <a:noFill/>
                    <a:ln>
                      <a:noFill/>
                    </a:ln>
                  </pic:spPr>
                </pic:pic>
              </a:graphicData>
            </a:graphic>
          </wp:inline>
        </w:drawing>
      </w:r>
    </w:p>
    <w:p w14:paraId="643CAA2B" w14:textId="5AF389B9" w:rsidR="00065E48" w:rsidRPr="00065E48"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32</w:t>
      </w:r>
      <w:r>
        <w:fldChar w:fldCharType="end"/>
      </w:r>
      <w:r w:rsidR="00C55A14">
        <w:t>. ábra Periféria illesztés kapcsolási  rajza</w:t>
      </w:r>
    </w:p>
    <w:p w14:paraId="69637981" w14:textId="6FD977BF" w:rsidR="00BC6BBA" w:rsidRDefault="00BC6BBA" w:rsidP="00BC6BBA">
      <w:pPr>
        <w:pStyle w:val="Cmsor3"/>
      </w:pPr>
      <w:bookmarkStart w:id="40" w:name="_Ref174442719"/>
      <w:bookmarkStart w:id="41" w:name="_Ref174442724"/>
      <w:bookmarkStart w:id="42" w:name="_Ref174442726"/>
      <w:bookmarkStart w:id="43" w:name="_Ref174442744"/>
      <w:bookmarkStart w:id="44" w:name="_Ref174442745"/>
      <w:bookmarkStart w:id="45" w:name="_Ref174442746"/>
      <w:bookmarkStart w:id="46" w:name="_Ref174442795"/>
      <w:bookmarkStart w:id="47" w:name="_Ref174442798"/>
      <w:bookmarkStart w:id="48" w:name="_Ref174442801"/>
      <w:bookmarkStart w:id="49" w:name="_Ref174442806"/>
      <w:bookmarkStart w:id="50" w:name="_Ref174442808"/>
      <w:bookmarkStart w:id="51" w:name="_Ref174442812"/>
      <w:bookmarkStart w:id="52" w:name="_Toc175423800"/>
      <w:r>
        <w:lastRenderedPageBreak/>
        <w:t>Kijelző</w:t>
      </w:r>
      <w:bookmarkEnd w:id="40"/>
      <w:bookmarkEnd w:id="41"/>
      <w:bookmarkEnd w:id="42"/>
      <w:bookmarkEnd w:id="43"/>
      <w:bookmarkEnd w:id="44"/>
      <w:bookmarkEnd w:id="45"/>
      <w:bookmarkEnd w:id="46"/>
      <w:bookmarkEnd w:id="47"/>
      <w:bookmarkEnd w:id="48"/>
      <w:bookmarkEnd w:id="49"/>
      <w:bookmarkEnd w:id="50"/>
      <w:bookmarkEnd w:id="51"/>
      <w:bookmarkEnd w:id="52"/>
    </w:p>
    <w:p w14:paraId="79798123" w14:textId="1C53C41A" w:rsidR="00D52B07" w:rsidRPr="00D52B07" w:rsidRDefault="003F231A" w:rsidP="00D52B07">
      <w:r>
        <w:t xml:space="preserve">Az eszköz hordozhatóságának </w:t>
      </w:r>
      <w:r w:rsidR="00D52B07">
        <w:t>egyik eleme, hogy segédberendezések  nélkül is használható legyen a terepen, így elengedhetetlen valamilyen kijelzővel felszerelni.</w:t>
      </w:r>
    </w:p>
    <w:p w14:paraId="12F5C883" w14:textId="7E5580DB" w:rsidR="00065E48" w:rsidRDefault="00D52B07" w:rsidP="00D52B07">
      <w:pPr>
        <w:pStyle w:val="Cmsor4"/>
      </w:pPr>
      <w:r>
        <w:t>Kijelző kiválasztása</w:t>
      </w:r>
    </w:p>
    <w:p w14:paraId="202AB780" w14:textId="52BF5813" w:rsidR="00D52B07" w:rsidRDefault="00B44C4D" w:rsidP="000B76CF">
      <w:r>
        <w:t>Mivel sok mért adatot kell megjeleníteni (grafikon, aktuális dózisegyenérték, egyéb rendszeradatok), egy viszonylag a készü</w:t>
      </w:r>
      <w:r w:rsidR="003F231A">
        <w:t>lék méretéhez képest nagy méretű</w:t>
      </w:r>
      <w:r>
        <w:t xml:space="preserve"> és felbontású kijelző kiválasztását tűztem ki célul. Fontos szempont, hogy a kijelző fényereje minél nagyobb legyen így biztosítva, hogy változó fényviszonyok mellett is olvashatóak maradjanak az adatok</w:t>
      </w:r>
      <w:r w:rsidR="00F858CF">
        <w:t>.</w:t>
      </w:r>
      <w:r>
        <w:t xml:space="preserve"> Az utolsó szempont pedig, hogy párhuzamos </w:t>
      </w:r>
      <w:proofErr w:type="spellStart"/>
      <w:r>
        <w:t>porton</w:t>
      </w:r>
      <w:proofErr w:type="spellEnd"/>
      <w:r>
        <w:t xml:space="preserve"> keresztül lehessen vezérelni.</w:t>
      </w:r>
      <w:r w:rsidR="000B76CF">
        <w:t xml:space="preserve"> </w:t>
      </w:r>
      <w:r>
        <w:t xml:space="preserve">Sajnálatos módon ezen kijelző modulokból abban az árkategóriában amiben én kerestem kevés kijelző közül lehetett válogatni így kompromisszumokat kellett tenni főleg a fényerő tekintetében. A kiválasztott kijelző az </w:t>
      </w:r>
      <w:proofErr w:type="spellStart"/>
      <w:r>
        <w:t>EastRising</w:t>
      </w:r>
      <w:proofErr w:type="spellEnd"/>
      <w:r>
        <w:t xml:space="preserve"> által gyártott </w:t>
      </w:r>
      <w:r w:rsidRPr="00B44C4D">
        <w:t>ER-TFT032IPS-3.2-4334</w:t>
      </w:r>
      <w:r>
        <w:t xml:space="preserve"> típus lett. </w:t>
      </w:r>
    </w:p>
    <w:tbl>
      <w:tblPr>
        <w:tblStyle w:val="Rcsostblzat"/>
        <w:tblW w:w="0" w:type="auto"/>
        <w:tblLook w:val="04A0" w:firstRow="1" w:lastRow="0" w:firstColumn="1" w:lastColumn="0" w:noHBand="0" w:noVBand="1"/>
      </w:tblPr>
      <w:tblGrid>
        <w:gridCol w:w="4247"/>
        <w:gridCol w:w="4247"/>
      </w:tblGrid>
      <w:tr w:rsidR="00F858CF" w14:paraId="474FB114" w14:textId="77777777" w:rsidTr="00F858CF">
        <w:tc>
          <w:tcPr>
            <w:tcW w:w="4247" w:type="dxa"/>
          </w:tcPr>
          <w:p w14:paraId="1D5C05BD" w14:textId="6446843D" w:rsidR="00F858CF" w:rsidRDefault="00F858CF" w:rsidP="00F858CF">
            <w:pPr>
              <w:tabs>
                <w:tab w:val="left" w:pos="1170"/>
              </w:tabs>
              <w:ind w:firstLine="0"/>
            </w:pPr>
            <w:r>
              <w:t>Átló méret</w:t>
            </w:r>
          </w:p>
        </w:tc>
        <w:tc>
          <w:tcPr>
            <w:tcW w:w="4247" w:type="dxa"/>
          </w:tcPr>
          <w:p w14:paraId="6E54D3D6" w14:textId="21F3E54D" w:rsidR="00F858CF" w:rsidRDefault="00F858CF" w:rsidP="00D52B07">
            <w:pPr>
              <w:ind w:firstLine="0"/>
            </w:pPr>
            <w:r>
              <w:t>3.2 inch</w:t>
            </w:r>
          </w:p>
        </w:tc>
      </w:tr>
      <w:tr w:rsidR="00F858CF" w14:paraId="4CEED6D1" w14:textId="77777777" w:rsidTr="00F858CF">
        <w:tc>
          <w:tcPr>
            <w:tcW w:w="4247" w:type="dxa"/>
          </w:tcPr>
          <w:p w14:paraId="57491B50" w14:textId="0A4F709E" w:rsidR="00F858CF" w:rsidRDefault="00F858CF" w:rsidP="00D52B07">
            <w:pPr>
              <w:ind w:firstLine="0"/>
            </w:pPr>
            <w:r>
              <w:t>Felbontás</w:t>
            </w:r>
          </w:p>
        </w:tc>
        <w:tc>
          <w:tcPr>
            <w:tcW w:w="4247" w:type="dxa"/>
          </w:tcPr>
          <w:p w14:paraId="2AA9BE1B" w14:textId="792C9D5A" w:rsidR="00F858CF" w:rsidRDefault="00F858CF" w:rsidP="00D52B07">
            <w:pPr>
              <w:ind w:firstLine="0"/>
            </w:pPr>
            <w:r>
              <w:t>240x320</w:t>
            </w:r>
          </w:p>
        </w:tc>
      </w:tr>
      <w:tr w:rsidR="00F858CF" w14:paraId="6BE46D79" w14:textId="77777777" w:rsidTr="00F858CF">
        <w:tc>
          <w:tcPr>
            <w:tcW w:w="4247" w:type="dxa"/>
          </w:tcPr>
          <w:p w14:paraId="01B3F4EF" w14:textId="14C57580" w:rsidR="00F858CF" w:rsidRDefault="00F858CF" w:rsidP="00D52B07">
            <w:pPr>
              <w:ind w:firstLine="0"/>
            </w:pPr>
            <w:r>
              <w:t>Kijelző vezérlő</w:t>
            </w:r>
          </w:p>
        </w:tc>
        <w:tc>
          <w:tcPr>
            <w:tcW w:w="4247" w:type="dxa"/>
          </w:tcPr>
          <w:p w14:paraId="6FC8229A" w14:textId="33390569" w:rsidR="00F858CF" w:rsidRDefault="00F858CF" w:rsidP="00D52B07">
            <w:pPr>
              <w:ind w:firstLine="0"/>
            </w:pPr>
            <w:r w:rsidRPr="00F858CF">
              <w:t>ST7789V2</w:t>
            </w:r>
          </w:p>
        </w:tc>
      </w:tr>
      <w:tr w:rsidR="00F858CF" w14:paraId="080E86B7" w14:textId="77777777" w:rsidTr="00F858CF">
        <w:tc>
          <w:tcPr>
            <w:tcW w:w="4247" w:type="dxa"/>
          </w:tcPr>
          <w:p w14:paraId="3548B1B8" w14:textId="73C5D612" w:rsidR="00F858CF" w:rsidRDefault="00F858CF" w:rsidP="00D52B07">
            <w:pPr>
              <w:ind w:firstLine="0"/>
            </w:pPr>
            <w:r>
              <w:t>Interfész</w:t>
            </w:r>
          </w:p>
        </w:tc>
        <w:tc>
          <w:tcPr>
            <w:tcW w:w="4247" w:type="dxa"/>
          </w:tcPr>
          <w:p w14:paraId="40D6B5F0" w14:textId="020686E8" w:rsidR="00F858CF" w:rsidRDefault="00F858CF" w:rsidP="00D52B07">
            <w:pPr>
              <w:ind w:firstLine="0"/>
            </w:pPr>
            <w:r>
              <w:t>16 bites párhuzamos</w:t>
            </w:r>
          </w:p>
        </w:tc>
      </w:tr>
      <w:tr w:rsidR="00F858CF" w14:paraId="1E4D3F1F" w14:textId="77777777" w:rsidTr="00F858CF">
        <w:tc>
          <w:tcPr>
            <w:tcW w:w="4247" w:type="dxa"/>
          </w:tcPr>
          <w:p w14:paraId="3052DBBF" w14:textId="3210C926" w:rsidR="00F858CF" w:rsidRDefault="00F858CF" w:rsidP="00D52B07">
            <w:pPr>
              <w:ind w:firstLine="0"/>
            </w:pPr>
            <w:r>
              <w:t>Panel típusa</w:t>
            </w:r>
          </w:p>
        </w:tc>
        <w:tc>
          <w:tcPr>
            <w:tcW w:w="4247" w:type="dxa"/>
          </w:tcPr>
          <w:p w14:paraId="75C4E9E0" w14:textId="5C85AD1F" w:rsidR="00F858CF" w:rsidRDefault="00F858CF" w:rsidP="00D52B07">
            <w:pPr>
              <w:ind w:firstLine="0"/>
            </w:pPr>
            <w:r>
              <w:t>IPS</w:t>
            </w:r>
          </w:p>
        </w:tc>
      </w:tr>
      <w:tr w:rsidR="00F858CF" w14:paraId="12910D80" w14:textId="77777777" w:rsidTr="00F858CF">
        <w:tc>
          <w:tcPr>
            <w:tcW w:w="4247" w:type="dxa"/>
          </w:tcPr>
          <w:p w14:paraId="147B4EC6" w14:textId="59EB3028" w:rsidR="00F858CF" w:rsidRDefault="00F858CF" w:rsidP="00D52B07">
            <w:pPr>
              <w:ind w:firstLine="0"/>
            </w:pPr>
            <w:r>
              <w:t>Fényerő</w:t>
            </w:r>
          </w:p>
        </w:tc>
        <w:tc>
          <w:tcPr>
            <w:tcW w:w="4247" w:type="dxa"/>
          </w:tcPr>
          <w:p w14:paraId="5989B27B" w14:textId="7EEEF346" w:rsidR="00F858CF" w:rsidRDefault="00F858CF" w:rsidP="000B76CF">
            <w:pPr>
              <w:keepNext/>
              <w:ind w:firstLine="0"/>
            </w:pPr>
            <w:r w:rsidRPr="00F858CF">
              <w:t>280cd/m2</w:t>
            </w:r>
          </w:p>
        </w:tc>
      </w:tr>
    </w:tbl>
    <w:p w14:paraId="3B38F2E5" w14:textId="36D1D122" w:rsidR="00F858CF"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33</w:t>
      </w:r>
      <w:r>
        <w:fldChar w:fldCharType="end"/>
      </w:r>
      <w:r w:rsidR="000B76CF">
        <w:t>. ábra Kijelző fontosabb adatai</w:t>
      </w:r>
      <w:r w:rsidR="000B76CF">
        <w:fldChar w:fldCharType="begin"/>
      </w:r>
      <w:r w:rsidR="000B76CF">
        <w:instrText xml:space="preserve"> REF _Ref167437491 \r \h </w:instrText>
      </w:r>
      <w:r w:rsidR="000B76CF">
        <w:fldChar w:fldCharType="separate"/>
      </w:r>
      <w:r w:rsidR="00667604">
        <w:t>[19]</w:t>
      </w:r>
      <w:r w:rsidR="000B76CF">
        <w:fldChar w:fldCharType="end"/>
      </w:r>
    </w:p>
    <w:p w14:paraId="1621BB26" w14:textId="77777777" w:rsidR="000B76CF" w:rsidRDefault="000B76CF" w:rsidP="000B76CF">
      <w:pPr>
        <w:pStyle w:val="Kp"/>
      </w:pPr>
      <w:r>
        <w:rPr>
          <w:noProof/>
          <w:lang w:eastAsia="hu-HU"/>
        </w:rPr>
        <w:drawing>
          <wp:inline distT="0" distB="0" distL="0" distR="0" wp14:anchorId="643267D7" wp14:editId="32C220CD">
            <wp:extent cx="3076575" cy="2244311"/>
            <wp:effectExtent l="0" t="0" r="0" b="3810"/>
            <wp:docPr id="77489025" name="Kép 26" descr="A képen szöveg, elektronika, Elektronikus eszkö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9025" name="Kép 26" descr="A képen szöveg, elektronika, Elektronikus eszköz, Áramköri elem látható&#10;&#10;Automatikusan generált leírás"/>
                    <pic:cNvPicPr/>
                  </pic:nvPicPr>
                  <pic:blipFill rotWithShape="1">
                    <a:blip r:embed="rId55" cstate="print">
                      <a:extLst>
                        <a:ext uri="{28A0092B-C50C-407E-A947-70E740481C1C}">
                          <a14:useLocalDpi xmlns:a14="http://schemas.microsoft.com/office/drawing/2010/main" val="0"/>
                        </a:ext>
                      </a:extLst>
                    </a:blip>
                    <a:srcRect t="12462" b="14589"/>
                    <a:stretch/>
                  </pic:blipFill>
                  <pic:spPr bwMode="auto">
                    <a:xfrm>
                      <a:off x="0" y="0"/>
                      <a:ext cx="3093798" cy="2256875"/>
                    </a:xfrm>
                    <a:prstGeom prst="rect">
                      <a:avLst/>
                    </a:prstGeom>
                    <a:ln>
                      <a:noFill/>
                    </a:ln>
                    <a:extLst>
                      <a:ext uri="{53640926-AAD7-44D8-BBD7-CCE9431645EC}">
                        <a14:shadowObscured xmlns:a14="http://schemas.microsoft.com/office/drawing/2010/main"/>
                      </a:ext>
                    </a:extLst>
                  </pic:spPr>
                </pic:pic>
              </a:graphicData>
            </a:graphic>
          </wp:inline>
        </w:drawing>
      </w:r>
    </w:p>
    <w:p w14:paraId="7A6E9911" w14:textId="4D164E2E" w:rsidR="00F858CF" w:rsidRPr="00D52B07"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34</w:t>
      </w:r>
      <w:r>
        <w:fldChar w:fldCharType="end"/>
      </w:r>
      <w:r w:rsidR="000B76CF">
        <w:t xml:space="preserve">. ábra </w:t>
      </w:r>
      <w:r w:rsidR="000B76CF" w:rsidRPr="00274FF5">
        <w:t xml:space="preserve">ER-TFT032IPS-3.2-4334 </w:t>
      </w:r>
      <w:r w:rsidR="000B76CF">
        <w:t>kijelző</w:t>
      </w:r>
      <w:r w:rsidR="000B76CF">
        <w:fldChar w:fldCharType="begin"/>
      </w:r>
      <w:r w:rsidR="000B76CF">
        <w:instrText xml:space="preserve"> REF _Ref167437491 \r \h </w:instrText>
      </w:r>
      <w:r w:rsidR="000B76CF">
        <w:fldChar w:fldCharType="separate"/>
      </w:r>
      <w:r w:rsidR="00667604">
        <w:t>[19]</w:t>
      </w:r>
      <w:r w:rsidR="000B76CF">
        <w:fldChar w:fldCharType="end"/>
      </w:r>
    </w:p>
    <w:p w14:paraId="4B4B0912" w14:textId="1DDBC27C" w:rsidR="00D52B07" w:rsidRDefault="00D52B07" w:rsidP="00D52B07">
      <w:pPr>
        <w:pStyle w:val="Cmsor4"/>
      </w:pPr>
      <w:r>
        <w:lastRenderedPageBreak/>
        <w:t>Kijelző bekötése</w:t>
      </w:r>
    </w:p>
    <w:p w14:paraId="0871DAAA" w14:textId="145CB88C" w:rsidR="00D52B07" w:rsidRDefault="00F858CF" w:rsidP="00D52B07">
      <w:r>
        <w:t xml:space="preserve">A kijelző mikrovezérlőhöz való csatlakoztatása párhuzamos interfészen keresztül történt. Ahhoz, hogy a nagysebességű adatátvitel működése jó legyen, valamint a többi áramköri részt se zavarja az </w:t>
      </w:r>
      <w:r w:rsidR="00B4371B">
        <w:t>alábbi intézkedéseket tettem:</w:t>
      </w:r>
    </w:p>
    <w:p w14:paraId="3288B7FB" w14:textId="33C717E8" w:rsidR="00B4371B" w:rsidRDefault="00B4371B" w:rsidP="00B4371B">
      <w:pPr>
        <w:pStyle w:val="Listaszerbekezds"/>
        <w:numPr>
          <w:ilvl w:val="0"/>
          <w:numId w:val="31"/>
        </w:numPr>
      </w:pPr>
      <w:r>
        <w:t>Adatvonalak 50Ω-</w:t>
      </w:r>
      <w:proofErr w:type="spellStart"/>
      <w:r>
        <w:t>ra</w:t>
      </w:r>
      <w:proofErr w:type="spellEnd"/>
      <w:r>
        <w:t xml:space="preserve"> való illesztése</w:t>
      </w:r>
    </w:p>
    <w:p w14:paraId="799FAD54" w14:textId="75EBAF1F" w:rsidR="00B4371B" w:rsidRDefault="00B4371B" w:rsidP="00B4371B">
      <w:pPr>
        <w:pStyle w:val="Listaszerbekezds"/>
        <w:numPr>
          <w:ilvl w:val="0"/>
          <w:numId w:val="31"/>
        </w:numPr>
      </w:pPr>
      <w:r>
        <w:t xml:space="preserve">Adatvonalak hosszkülönbségének 100 </w:t>
      </w:r>
      <w:proofErr w:type="spellStart"/>
      <w:r>
        <w:t>mil</w:t>
      </w:r>
      <w:proofErr w:type="spellEnd"/>
      <w:r>
        <w:t>-ben való maximalizálása</w:t>
      </w:r>
    </w:p>
    <w:p w14:paraId="351B7C53" w14:textId="763AB3DE" w:rsidR="00B4371B" w:rsidRDefault="00B4371B" w:rsidP="00B4371B">
      <w:pPr>
        <w:pStyle w:val="Listaszerbekezds"/>
        <w:numPr>
          <w:ilvl w:val="0"/>
          <w:numId w:val="31"/>
        </w:numPr>
      </w:pPr>
      <w:r>
        <w:t>22Ω-os ellenállások elhelyezése mikrovezérlőhöz közel</w:t>
      </w:r>
    </w:p>
    <w:p w14:paraId="48C87B53" w14:textId="2E85CBF1" w:rsidR="000B76CF" w:rsidRPr="00AA16A4" w:rsidRDefault="00B4371B" w:rsidP="000B76CF">
      <w:pPr>
        <w:rPr>
          <w:b/>
          <w:bCs/>
        </w:rPr>
      </w:pPr>
      <w:r>
        <w:t xml:space="preserve">Az FSMC vezérlőhöz való illesztést az ST által biztosított kapcsolási rajzok és ajánlások segítségével tudtam megtervezni </w:t>
      </w:r>
      <w:r w:rsidR="003F231A">
        <w:t>A párhuzamo</w:t>
      </w:r>
      <w:r w:rsidR="00AA16A4">
        <w:t xml:space="preserve">s </w:t>
      </w:r>
      <w:proofErr w:type="spellStart"/>
      <w:r w:rsidR="00AA16A4">
        <w:t>porton</w:t>
      </w:r>
      <w:proofErr w:type="spellEnd"/>
      <w:r w:rsidR="00AA16A4">
        <w:t xml:space="preserve"> kívül a kapcsolási rajzon látható, hogy SPI busz is bekötésre került, erre azért volt szükség, mivel a kijelzőn található egy SD kártya foglalat, amit fel fogok használni grafikai elemek tárolására. </w:t>
      </w:r>
      <w:r w:rsidR="000B76CF" w:rsidRPr="0021688B">
        <w:rPr>
          <w:bCs/>
        </w:rPr>
        <w:fldChar w:fldCharType="begin"/>
      </w:r>
      <w:r w:rsidR="000B76CF" w:rsidRPr="0021688B">
        <w:instrText xml:space="preserve"> REF _Ref167437868 \r \h </w:instrText>
      </w:r>
      <w:r w:rsidR="0021688B" w:rsidRPr="0021688B">
        <w:rPr>
          <w:bCs/>
        </w:rPr>
        <w:instrText xml:space="preserve"> \* MERGEFORMAT </w:instrText>
      </w:r>
      <w:r w:rsidR="000B76CF" w:rsidRPr="0021688B">
        <w:rPr>
          <w:bCs/>
        </w:rPr>
      </w:r>
      <w:r w:rsidR="000B76CF" w:rsidRPr="0021688B">
        <w:rPr>
          <w:bCs/>
        </w:rPr>
        <w:fldChar w:fldCharType="separate"/>
      </w:r>
      <w:r w:rsidR="00667604">
        <w:t>[20]</w:t>
      </w:r>
      <w:r w:rsidR="000B76CF" w:rsidRPr="0021688B">
        <w:rPr>
          <w:bCs/>
        </w:rPr>
        <w:fldChar w:fldCharType="end"/>
      </w:r>
      <w:r w:rsidR="00FB4E08" w:rsidRPr="0021688B">
        <w:rPr>
          <w:bCs/>
        </w:rPr>
        <w:fldChar w:fldCharType="begin"/>
      </w:r>
      <w:r w:rsidR="00FB4E08" w:rsidRPr="0021688B">
        <w:rPr>
          <w:bCs/>
        </w:rPr>
        <w:instrText xml:space="preserve"> REF _Ref167437952 \r \h </w:instrText>
      </w:r>
      <w:r w:rsidR="0021688B" w:rsidRPr="0021688B">
        <w:rPr>
          <w:bCs/>
        </w:rPr>
        <w:instrText xml:space="preserve"> \* MERGEFORMAT </w:instrText>
      </w:r>
      <w:r w:rsidR="00FB4E08" w:rsidRPr="0021688B">
        <w:rPr>
          <w:bCs/>
        </w:rPr>
      </w:r>
      <w:r w:rsidR="00FB4E08" w:rsidRPr="0021688B">
        <w:rPr>
          <w:bCs/>
        </w:rPr>
        <w:fldChar w:fldCharType="separate"/>
      </w:r>
      <w:r w:rsidR="00667604">
        <w:rPr>
          <w:bCs/>
        </w:rPr>
        <w:t>[21]</w:t>
      </w:r>
      <w:r w:rsidR="00FB4E08" w:rsidRPr="0021688B">
        <w:rPr>
          <w:bCs/>
        </w:rPr>
        <w:fldChar w:fldCharType="end"/>
      </w:r>
    </w:p>
    <w:p w14:paraId="537B362B" w14:textId="77777777" w:rsidR="00AA16A4" w:rsidRDefault="00AA16A4" w:rsidP="00AA16A4">
      <w:pPr>
        <w:pStyle w:val="Kp"/>
      </w:pPr>
      <w:r w:rsidRPr="00AA16A4">
        <w:rPr>
          <w:noProof/>
          <w:lang w:eastAsia="hu-HU"/>
        </w:rPr>
        <w:drawing>
          <wp:inline distT="0" distB="0" distL="0" distR="0" wp14:anchorId="1D3AF975" wp14:editId="780BFAF3">
            <wp:extent cx="5000625" cy="4448175"/>
            <wp:effectExtent l="0" t="0" r="0" b="0"/>
            <wp:docPr id="454199837"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00625" cy="4448175"/>
                    </a:xfrm>
                    <a:prstGeom prst="rect">
                      <a:avLst/>
                    </a:prstGeom>
                    <a:noFill/>
                    <a:ln>
                      <a:noFill/>
                    </a:ln>
                  </pic:spPr>
                </pic:pic>
              </a:graphicData>
            </a:graphic>
          </wp:inline>
        </w:drawing>
      </w:r>
    </w:p>
    <w:p w14:paraId="6BC5EA34" w14:textId="38266EC0" w:rsidR="00B4371B"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35</w:t>
      </w:r>
      <w:r>
        <w:fldChar w:fldCharType="end"/>
      </w:r>
      <w:r w:rsidR="00AA16A4">
        <w:t>. ábra Kijelző bekötése</w:t>
      </w:r>
    </w:p>
    <w:p w14:paraId="5F197138" w14:textId="3DB9C3EE" w:rsidR="00B4371B" w:rsidRPr="00D52B07" w:rsidRDefault="00B4371B" w:rsidP="00B4371B">
      <w:pPr>
        <w:spacing w:after="0" w:line="240" w:lineRule="auto"/>
        <w:ind w:firstLine="0"/>
        <w:jc w:val="left"/>
      </w:pPr>
    </w:p>
    <w:p w14:paraId="4BBE62FC" w14:textId="61CA6206" w:rsidR="00B508AD" w:rsidRDefault="00B508AD" w:rsidP="00B508AD">
      <w:pPr>
        <w:pStyle w:val="Cmsor3"/>
      </w:pPr>
      <w:bookmarkStart w:id="53" w:name="_Toc175423801"/>
      <w:r>
        <w:lastRenderedPageBreak/>
        <w:t>SD kártya illesztése</w:t>
      </w:r>
      <w:bookmarkEnd w:id="53"/>
    </w:p>
    <w:p w14:paraId="301668F1" w14:textId="2D83BBEF" w:rsidR="00C72D9D" w:rsidRDefault="00CB2F32" w:rsidP="00C72D9D">
      <w:r>
        <w:t xml:space="preserve">Az SD kártya illesztéséhez SDMMC interfészt használtam. Ez az interfész 4 darab adat, 1 </w:t>
      </w:r>
      <w:proofErr w:type="spellStart"/>
      <w:r>
        <w:t>radab</w:t>
      </w:r>
      <w:proofErr w:type="spellEnd"/>
      <w:r>
        <w:t xml:space="preserve"> </w:t>
      </w:r>
      <w:proofErr w:type="spellStart"/>
      <w:r>
        <w:t>command</w:t>
      </w:r>
      <w:proofErr w:type="spellEnd"/>
      <w:r>
        <w:t xml:space="preserve"> és egy darab órajel vezetéket tartalmaz. Mivel ez a busz is nagysebességű hasonlóan a párhuzamos buszhoz, itt is az ott alkalmazott intézkedéseket tettem meg. </w:t>
      </w:r>
      <w:r w:rsidR="00FB4E08">
        <w:fldChar w:fldCharType="begin"/>
      </w:r>
      <w:r w:rsidR="00FB4E08">
        <w:instrText xml:space="preserve"> REF _Ref167437952 \r \h </w:instrText>
      </w:r>
      <w:r w:rsidR="00FB4E08">
        <w:fldChar w:fldCharType="separate"/>
      </w:r>
      <w:r w:rsidR="00667604">
        <w:t>[21]</w:t>
      </w:r>
      <w:r w:rsidR="00FB4E08">
        <w:fldChar w:fldCharType="end"/>
      </w:r>
    </w:p>
    <w:p w14:paraId="581FDA97" w14:textId="2BB0937A" w:rsidR="00AA16A4" w:rsidRDefault="00AA16A4" w:rsidP="00AA16A4">
      <w:pPr>
        <w:pStyle w:val="Kp"/>
      </w:pPr>
      <w:r w:rsidRPr="00AA16A4">
        <w:rPr>
          <w:noProof/>
          <w:lang w:eastAsia="hu-HU"/>
        </w:rPr>
        <w:drawing>
          <wp:inline distT="0" distB="0" distL="0" distR="0" wp14:anchorId="185C6BE8" wp14:editId="1FF2B294">
            <wp:extent cx="5340479" cy="1790700"/>
            <wp:effectExtent l="0" t="0" r="0" b="0"/>
            <wp:docPr id="682096606"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7">
                      <a:extLst>
                        <a:ext uri="{28A0092B-C50C-407E-A947-70E740481C1C}">
                          <a14:useLocalDpi xmlns:a14="http://schemas.microsoft.com/office/drawing/2010/main" val="0"/>
                        </a:ext>
                      </a:extLst>
                    </a:blip>
                    <a:srcRect l="8643"/>
                    <a:stretch/>
                  </pic:blipFill>
                  <pic:spPr bwMode="auto">
                    <a:xfrm>
                      <a:off x="0" y="0"/>
                      <a:ext cx="5342541" cy="1791391"/>
                    </a:xfrm>
                    <a:prstGeom prst="rect">
                      <a:avLst/>
                    </a:prstGeom>
                    <a:noFill/>
                    <a:ln>
                      <a:noFill/>
                    </a:ln>
                    <a:extLst>
                      <a:ext uri="{53640926-AAD7-44D8-BBD7-CCE9431645EC}">
                        <a14:shadowObscured xmlns:a14="http://schemas.microsoft.com/office/drawing/2010/main"/>
                      </a:ext>
                    </a:extLst>
                  </pic:spPr>
                </pic:pic>
              </a:graphicData>
            </a:graphic>
          </wp:inline>
        </w:drawing>
      </w:r>
    </w:p>
    <w:p w14:paraId="238D1F0D" w14:textId="531A23CA" w:rsidR="00AA16A4"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36</w:t>
      </w:r>
      <w:r>
        <w:fldChar w:fldCharType="end"/>
      </w:r>
      <w:r w:rsidR="00AA16A4">
        <w:t>. ábra SD kártya bekötése</w:t>
      </w:r>
    </w:p>
    <w:p w14:paraId="60778638" w14:textId="311591F5" w:rsidR="00065E48" w:rsidRDefault="00CB2F32" w:rsidP="00065E48">
      <w:r>
        <w:t>Ezen felül az  SD kártyának külön tápstruktúrát hoztam létre egy ferrittel és pár nagyértékű puffer kondenzátorral, mivel írás és olvasás során az SD kártya igen nagy (akár 100 mA) nagyságú</w:t>
      </w:r>
      <w:r w:rsidR="00481BA3">
        <w:t xml:space="preserve"> nagyfrekvenciás</w:t>
      </w:r>
      <w:r>
        <w:t xml:space="preserve"> áramokat </w:t>
      </w:r>
      <w:r w:rsidR="00481BA3">
        <w:t xml:space="preserve">vehet fel ami miatt jelentős zaj jelentkezhet a tápvonalakon. </w:t>
      </w:r>
    </w:p>
    <w:p w14:paraId="0E5E23B7" w14:textId="77777777" w:rsidR="00AA16A4" w:rsidRDefault="00AA16A4" w:rsidP="00AA16A4">
      <w:pPr>
        <w:pStyle w:val="Kp"/>
      </w:pPr>
      <w:r w:rsidRPr="00AA16A4">
        <w:rPr>
          <w:noProof/>
          <w:lang w:eastAsia="hu-HU"/>
        </w:rPr>
        <w:drawing>
          <wp:inline distT="0" distB="0" distL="0" distR="0" wp14:anchorId="690A4B94" wp14:editId="0300DEB7">
            <wp:extent cx="2789663" cy="3009900"/>
            <wp:effectExtent l="0" t="0" r="0" b="0"/>
            <wp:docPr id="262883541"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98625" cy="3019570"/>
                    </a:xfrm>
                    <a:prstGeom prst="rect">
                      <a:avLst/>
                    </a:prstGeom>
                    <a:noFill/>
                    <a:ln>
                      <a:noFill/>
                    </a:ln>
                  </pic:spPr>
                </pic:pic>
              </a:graphicData>
            </a:graphic>
          </wp:inline>
        </w:drawing>
      </w:r>
    </w:p>
    <w:p w14:paraId="513A2DB7" w14:textId="3E37832A" w:rsidR="00CA38D5"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37</w:t>
      </w:r>
      <w:r>
        <w:fldChar w:fldCharType="end"/>
      </w:r>
      <w:r w:rsidR="00AA16A4">
        <w:t>. ábra SD kártya tápellátását szűrő passzív elemek</w:t>
      </w:r>
    </w:p>
    <w:p w14:paraId="29DE97A0" w14:textId="77777777" w:rsidR="00AA16A4" w:rsidRPr="00AA16A4" w:rsidRDefault="00AA16A4" w:rsidP="00AA16A4"/>
    <w:p w14:paraId="4C45A709" w14:textId="78757C77" w:rsidR="00B508AD" w:rsidRDefault="00B508AD" w:rsidP="00B508AD">
      <w:pPr>
        <w:pStyle w:val="Cmsor3"/>
      </w:pPr>
      <w:bookmarkStart w:id="54" w:name="_Toc175423802"/>
      <w:r>
        <w:lastRenderedPageBreak/>
        <w:t>USB kommunikáció illesztése</w:t>
      </w:r>
      <w:bookmarkEnd w:id="54"/>
    </w:p>
    <w:p w14:paraId="47638BE1" w14:textId="57B96051" w:rsidR="00C72D9D" w:rsidRDefault="00CA38D5" w:rsidP="00065E48">
      <w:r>
        <w:t xml:space="preserve">Mivel a mikrovezérlő képes a natív USB kommunikációra, ezért ennek részegységnek a kapcsolási rajza egyszerű, viszont pár alkatrészre itt is szükségünk van. </w:t>
      </w:r>
      <w:r w:rsidR="00511ED6">
        <w:t xml:space="preserve">Valamint a nyomtatott áramkörön az USB vonalakat 90Ω-os hullámimpedanciával differenciálisan kell vezetni a legjobb teljesítmény elérése érdekében. </w:t>
      </w:r>
      <w:r w:rsidR="00FB4E08">
        <w:fldChar w:fldCharType="begin"/>
      </w:r>
      <w:r w:rsidR="00FB4E08">
        <w:instrText xml:space="preserve"> REF _Ref167437952 \r \h </w:instrText>
      </w:r>
      <w:r w:rsidR="00FB4E08">
        <w:fldChar w:fldCharType="separate"/>
      </w:r>
      <w:r w:rsidR="00667604">
        <w:t>[21]</w:t>
      </w:r>
      <w:r w:rsidR="00FB4E08">
        <w:fldChar w:fldCharType="end"/>
      </w:r>
    </w:p>
    <w:p w14:paraId="7AC4A14A" w14:textId="77777777" w:rsidR="00C72D9D" w:rsidRDefault="00C72D9D" w:rsidP="00C72D9D">
      <w:r>
        <w:t xml:space="preserve">Az USB csatlakozó előtt még egy tranziens túlfeszültségtől védő áramkört építettem be, valamint a D+ adatvonalat +3.3V-ra kötöttem, mivel ezzel tudjuk jelezni a buszon, hogy az USB </w:t>
      </w:r>
      <w:proofErr w:type="spellStart"/>
      <w:r>
        <w:t>Device-al</w:t>
      </w:r>
      <w:proofErr w:type="spellEnd"/>
      <w:r>
        <w:t xml:space="preserve"> csatlakozunk a buszra.</w:t>
      </w:r>
    </w:p>
    <w:p w14:paraId="2999C9D7" w14:textId="77777777" w:rsidR="00C72D9D" w:rsidRDefault="00C72D9D" w:rsidP="00C72D9D">
      <w:pPr>
        <w:pStyle w:val="Kp"/>
      </w:pPr>
      <w:r w:rsidRPr="00C72D9D">
        <w:rPr>
          <w:noProof/>
          <w:lang w:eastAsia="hu-HU"/>
        </w:rPr>
        <w:drawing>
          <wp:inline distT="0" distB="0" distL="0" distR="0" wp14:anchorId="27D4A41C" wp14:editId="3FD07EFB">
            <wp:extent cx="4962525" cy="4059451"/>
            <wp:effectExtent l="0" t="0" r="0" b="0"/>
            <wp:docPr id="1322026613"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65023" cy="4061494"/>
                    </a:xfrm>
                    <a:prstGeom prst="rect">
                      <a:avLst/>
                    </a:prstGeom>
                    <a:noFill/>
                    <a:ln>
                      <a:noFill/>
                    </a:ln>
                  </pic:spPr>
                </pic:pic>
              </a:graphicData>
            </a:graphic>
          </wp:inline>
        </w:drawing>
      </w:r>
    </w:p>
    <w:p w14:paraId="6E903764" w14:textId="380E73EA" w:rsidR="00C72D9D"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38</w:t>
      </w:r>
      <w:r>
        <w:fldChar w:fldCharType="end"/>
      </w:r>
      <w:r w:rsidR="00C72D9D">
        <w:t>. ábra USB csatlakozó és védelmek bekötése</w:t>
      </w:r>
    </w:p>
    <w:p w14:paraId="3D67EB69" w14:textId="152E90E2" w:rsidR="00065E48" w:rsidRDefault="00511ED6" w:rsidP="00065E48">
      <w:r>
        <w:t>Az egyetlen probléma, hogy az USB adatvonalait az akkumulátor töltő áramkör is használja, hogy meg tudja állapítani a maximális töltőáramot. Szerencsére ez az USB kábel csatlakoztatásától számított 1 másodpercen belül befejeződik, így ezek után használhatjuk a mikrovezérlővel a buszt.</w:t>
      </w:r>
      <w:r w:rsidR="00D224B2">
        <w:t xml:space="preserve"> Sajnálatos módon viszont nem lehet a két eszközt rákötni az USB buszra, ezért valamilyen multiplexert kell alkalmaznunk. Erre számos megoldás létezik, én a Texas által gyártott </w:t>
      </w:r>
      <w:r w:rsidR="00D224B2" w:rsidRPr="00D224B2">
        <w:t>TS3USB30EDGSR</w:t>
      </w:r>
      <w:r w:rsidR="00D224B2">
        <w:t xml:space="preserve"> típust választottam.</w:t>
      </w:r>
      <w:r w:rsidR="00FB4E08">
        <w:fldChar w:fldCharType="begin"/>
      </w:r>
      <w:r w:rsidR="00FB4E08">
        <w:instrText xml:space="preserve"> REF _Ref167438063 \r \h </w:instrText>
      </w:r>
      <w:r w:rsidR="00FB4E08">
        <w:fldChar w:fldCharType="separate"/>
      </w:r>
      <w:r w:rsidR="00667604">
        <w:t>[22]</w:t>
      </w:r>
      <w:r w:rsidR="00FB4E08">
        <w:fldChar w:fldCharType="end"/>
      </w:r>
      <w:r w:rsidR="00FB4E08">
        <w:t xml:space="preserve"> </w:t>
      </w:r>
    </w:p>
    <w:p w14:paraId="52ED5A54" w14:textId="77777777" w:rsidR="00C72D9D" w:rsidRDefault="00C72D9D" w:rsidP="00C72D9D">
      <w:pPr>
        <w:pStyle w:val="Kp"/>
      </w:pPr>
      <w:r w:rsidRPr="00C72D9D">
        <w:rPr>
          <w:noProof/>
          <w:lang w:eastAsia="hu-HU"/>
        </w:rPr>
        <w:lastRenderedPageBreak/>
        <w:drawing>
          <wp:inline distT="0" distB="0" distL="0" distR="0" wp14:anchorId="4A69CD4E" wp14:editId="4ABB73D8">
            <wp:extent cx="5248275" cy="2038350"/>
            <wp:effectExtent l="0" t="0" r="9525" b="0"/>
            <wp:docPr id="526858774"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48275" cy="2038350"/>
                    </a:xfrm>
                    <a:prstGeom prst="rect">
                      <a:avLst/>
                    </a:prstGeom>
                    <a:noFill/>
                    <a:ln>
                      <a:noFill/>
                    </a:ln>
                  </pic:spPr>
                </pic:pic>
              </a:graphicData>
            </a:graphic>
          </wp:inline>
        </w:drawing>
      </w:r>
    </w:p>
    <w:p w14:paraId="28489D37" w14:textId="31C70022" w:rsidR="00D224B2" w:rsidRPr="00065E48"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39</w:t>
      </w:r>
      <w:r>
        <w:fldChar w:fldCharType="end"/>
      </w:r>
      <w:r w:rsidR="00C72D9D">
        <w:t>. ábra USB multiplexer bekötése</w:t>
      </w:r>
    </w:p>
    <w:p w14:paraId="327AC93F" w14:textId="2E6034E7" w:rsidR="00B508AD" w:rsidRDefault="00B508AD" w:rsidP="00B508AD">
      <w:pPr>
        <w:pStyle w:val="Cmsor2"/>
      </w:pPr>
      <w:bookmarkStart w:id="55" w:name="_Toc175423803"/>
      <w:r>
        <w:t>Hőmérséklet mérése</w:t>
      </w:r>
      <w:bookmarkEnd w:id="55"/>
    </w:p>
    <w:p w14:paraId="73652046" w14:textId="3B6A90C4" w:rsidR="00065E48" w:rsidRDefault="00B75555" w:rsidP="00065E48">
      <w:r>
        <w:t>A működés szempontjából a készülék két fontos hőfüggő komponenst tartalmaz:</w:t>
      </w:r>
    </w:p>
    <w:p w14:paraId="00F8BB1F" w14:textId="61E059C7" w:rsidR="00B75555" w:rsidRDefault="00B75555" w:rsidP="00B75555">
      <w:pPr>
        <w:pStyle w:val="Listaszerbekezds"/>
        <w:numPr>
          <w:ilvl w:val="0"/>
          <w:numId w:val="32"/>
        </w:numPr>
      </w:pPr>
      <w:r>
        <w:t>Szcintillátor (fényhozama hőmérséklettől is függ)</w:t>
      </w:r>
      <w:r w:rsidR="00FB4E08">
        <w:t xml:space="preserve"> </w:t>
      </w:r>
    </w:p>
    <w:p w14:paraId="2E6871A7" w14:textId="0038DB7C" w:rsidR="00B75555" w:rsidRDefault="00B75555" w:rsidP="00B75555">
      <w:pPr>
        <w:pStyle w:val="Listaszerbekezds"/>
        <w:numPr>
          <w:ilvl w:val="0"/>
          <w:numId w:val="32"/>
        </w:numPr>
      </w:pPr>
      <w:proofErr w:type="spellStart"/>
      <w:r>
        <w:t>SiPM</w:t>
      </w:r>
      <w:proofErr w:type="spellEnd"/>
      <w:r>
        <w:t xml:space="preserve"> sötét árama</w:t>
      </w:r>
    </w:p>
    <w:p w14:paraId="25A09FEF" w14:textId="15278437" w:rsidR="00B75555" w:rsidRPr="00065E48" w:rsidRDefault="00B75555" w:rsidP="00AE4931">
      <w:r>
        <w:t>Ahhoz, hogy ezeket a hatásokat kompenzálni legyen esélyem, mindenképpen szükséges a készülék belső hőmérsékletét mérni.</w:t>
      </w:r>
    </w:p>
    <w:p w14:paraId="52568709" w14:textId="7D9AC427" w:rsidR="00AE4931" w:rsidRDefault="00FC0BA6" w:rsidP="00AE4931">
      <w:r>
        <w:t>Az egyszerűsége miatt a hőmérsékletet</w:t>
      </w:r>
      <w:r w:rsidR="00182BE0">
        <w:t xml:space="preserve"> egy</w:t>
      </w:r>
      <w:r>
        <w:t xml:space="preserve"> NTC termisztorokkal fogom megmérni. A termisztorokon egy áramtükör segítségével konstans áramot folyatok keresztül és a rajtuk eső feszültséget pedig a mikrovezérlő A/D átalakítójával mérem meg.</w:t>
      </w:r>
    </w:p>
    <w:p w14:paraId="5FE86349" w14:textId="77777777" w:rsidR="00E92B58" w:rsidRDefault="00E92B58" w:rsidP="00E92B58">
      <w:pPr>
        <w:keepNext/>
      </w:pPr>
      <w:r w:rsidRPr="00E92B58">
        <w:rPr>
          <w:noProof/>
          <w:lang w:eastAsia="hu-HU"/>
        </w:rPr>
        <w:drawing>
          <wp:inline distT="0" distB="0" distL="0" distR="0" wp14:anchorId="118030DD" wp14:editId="478BE55D">
            <wp:extent cx="4476750" cy="1958578"/>
            <wp:effectExtent l="0" t="0" r="0" b="0"/>
            <wp:docPr id="1340633167"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80126" cy="1960055"/>
                    </a:xfrm>
                    <a:prstGeom prst="rect">
                      <a:avLst/>
                    </a:prstGeom>
                    <a:noFill/>
                    <a:ln>
                      <a:noFill/>
                    </a:ln>
                  </pic:spPr>
                </pic:pic>
              </a:graphicData>
            </a:graphic>
          </wp:inline>
        </w:drawing>
      </w:r>
    </w:p>
    <w:p w14:paraId="683AED7E" w14:textId="18B92823" w:rsidR="00FE4663" w:rsidRPr="00FE4663"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40</w:t>
      </w:r>
      <w:r>
        <w:fldChar w:fldCharType="end"/>
      </w:r>
      <w:r w:rsidR="00E92B58">
        <w:t>. ábra Hőmérséklet mérés</w:t>
      </w:r>
    </w:p>
    <w:p w14:paraId="1C7DF956" w14:textId="3A8DF3BC" w:rsidR="00B508AD" w:rsidRDefault="00B508AD" w:rsidP="00B508AD">
      <w:pPr>
        <w:pStyle w:val="Cmsor2"/>
      </w:pPr>
      <w:bookmarkStart w:id="56" w:name="_Toc175423804"/>
      <w:r>
        <w:lastRenderedPageBreak/>
        <w:t>Detektor</w:t>
      </w:r>
      <w:r w:rsidR="000B1ACF">
        <w:t>kártya tervezése</w:t>
      </w:r>
      <w:bookmarkEnd w:id="56"/>
    </w:p>
    <w:p w14:paraId="7AADDE28" w14:textId="08835601" w:rsidR="008026FD" w:rsidRPr="008026FD" w:rsidRDefault="008026FD" w:rsidP="008026FD">
      <w:pPr>
        <w:pStyle w:val="Cmsor3"/>
      </w:pPr>
      <w:bookmarkStart w:id="57" w:name="_Toc175423805"/>
      <w:r>
        <w:t>Terv</w:t>
      </w:r>
      <w:bookmarkEnd w:id="57"/>
    </w:p>
    <w:p w14:paraId="72503E2A" w14:textId="5CE87D82" w:rsidR="003E4698" w:rsidRDefault="00B9314E" w:rsidP="00B9314E">
      <w:pPr>
        <w:rPr>
          <w:color w:val="000000" w:themeColor="text1"/>
          <w:shd w:val="clear" w:color="auto" w:fill="FFFFFF"/>
        </w:rPr>
      </w:pPr>
      <w:r>
        <w:t xml:space="preserve">A detektor kártyán  4 fő komponens kap helyet. Ezek a </w:t>
      </w:r>
      <w:proofErr w:type="spellStart"/>
      <w:r>
        <w:t>SiPM</w:t>
      </w:r>
      <w:proofErr w:type="spellEnd"/>
      <w:r>
        <w:t>, egy EEPROM, egy NTC ellenállás valamint egy csatlakozó. A szcintillátorból kilépő fotonok detektálására a</w:t>
      </w:r>
      <w:r w:rsidRPr="00B9314E">
        <w:rPr>
          <w:b/>
        </w:rPr>
        <w:t xml:space="preserve"> </w:t>
      </w:r>
      <w:proofErr w:type="spellStart"/>
      <w:r>
        <w:t>Onsemi</w:t>
      </w:r>
      <w:proofErr w:type="spellEnd"/>
      <w:r>
        <w:t xml:space="preserve"> által gyártott </w:t>
      </w:r>
      <w:r w:rsidRPr="00B9314E">
        <w:rPr>
          <w:color w:val="000000" w:themeColor="text1"/>
          <w:shd w:val="clear" w:color="auto" w:fill="FFFFFF"/>
        </w:rPr>
        <w:t>MFC6003</w:t>
      </w:r>
      <w:r>
        <w:rPr>
          <w:color w:val="000000" w:themeColor="text1"/>
          <w:shd w:val="clear" w:color="auto" w:fill="FFFFFF"/>
        </w:rPr>
        <w:t xml:space="preserve">5 típusú </w:t>
      </w:r>
      <w:proofErr w:type="spellStart"/>
      <w:r>
        <w:rPr>
          <w:color w:val="000000" w:themeColor="text1"/>
          <w:shd w:val="clear" w:color="auto" w:fill="FFFFFF"/>
        </w:rPr>
        <w:t>SiPM-et</w:t>
      </w:r>
      <w:proofErr w:type="spellEnd"/>
      <w:r>
        <w:rPr>
          <w:color w:val="000000" w:themeColor="text1"/>
          <w:shd w:val="clear" w:color="auto" w:fill="FFFFFF"/>
        </w:rPr>
        <w:t xml:space="preserve"> választottam</w:t>
      </w:r>
      <w:r w:rsidR="00F631E9">
        <w:rPr>
          <w:color w:val="000000" w:themeColor="text1"/>
          <w:shd w:val="clear" w:color="auto" w:fill="FFFFFF"/>
        </w:rPr>
        <w:t xml:space="preserve"> (lásd. </w:t>
      </w:r>
      <w:r w:rsidR="00F631E9" w:rsidRPr="00F631E9">
        <w:rPr>
          <w:color w:val="2F5496" w:themeColor="accent1" w:themeShade="BF"/>
          <w:u w:val="single"/>
          <w:shd w:val="clear" w:color="auto" w:fill="FFFFFF"/>
        </w:rPr>
        <w:fldChar w:fldCharType="begin"/>
      </w:r>
      <w:r w:rsidR="00F631E9" w:rsidRPr="00F631E9">
        <w:rPr>
          <w:color w:val="2F5496" w:themeColor="accent1" w:themeShade="BF"/>
          <w:u w:val="single"/>
          <w:shd w:val="clear" w:color="auto" w:fill="FFFFFF"/>
        </w:rPr>
        <w:instrText xml:space="preserve"> REF _Ref174742236 \h </w:instrText>
      </w:r>
      <w:r w:rsidR="00F631E9" w:rsidRPr="00F631E9">
        <w:rPr>
          <w:color w:val="2F5496" w:themeColor="accent1" w:themeShade="BF"/>
          <w:u w:val="single"/>
          <w:shd w:val="clear" w:color="auto" w:fill="FFFFFF"/>
        </w:rPr>
      </w:r>
      <w:r w:rsidR="00F631E9" w:rsidRPr="00F631E9">
        <w:rPr>
          <w:color w:val="2F5496" w:themeColor="accent1" w:themeShade="BF"/>
          <w:u w:val="single"/>
          <w:shd w:val="clear" w:color="auto" w:fill="FFFFFF"/>
        </w:rPr>
        <w:fldChar w:fldCharType="separate"/>
      </w:r>
      <w:r w:rsidR="00667604">
        <w:t>Detektor kiválasztása</w:t>
      </w:r>
      <w:r w:rsidR="00F631E9" w:rsidRPr="00F631E9">
        <w:rPr>
          <w:color w:val="2F5496" w:themeColor="accent1" w:themeShade="BF"/>
          <w:u w:val="single"/>
          <w:shd w:val="clear" w:color="auto" w:fill="FFFFFF"/>
        </w:rPr>
        <w:fldChar w:fldCharType="end"/>
      </w:r>
      <w:r w:rsidR="00F631E9">
        <w:rPr>
          <w:color w:val="000000" w:themeColor="text1"/>
          <w:shd w:val="clear" w:color="auto" w:fill="FFFFFF"/>
        </w:rPr>
        <w:t>)</w:t>
      </w:r>
      <w:r>
        <w:rPr>
          <w:color w:val="000000" w:themeColor="text1"/>
          <w:shd w:val="clear" w:color="auto" w:fill="FFFFFF"/>
        </w:rPr>
        <w:t xml:space="preserve">. Az </w:t>
      </w:r>
      <w:proofErr w:type="spellStart"/>
      <w:r>
        <w:rPr>
          <w:color w:val="000000" w:themeColor="text1"/>
          <w:shd w:val="clear" w:color="auto" w:fill="FFFFFF"/>
        </w:rPr>
        <w:t>SiPM</w:t>
      </w:r>
      <w:proofErr w:type="spellEnd"/>
      <w:r>
        <w:rPr>
          <w:color w:val="000000" w:themeColor="text1"/>
          <w:shd w:val="clear" w:color="auto" w:fill="FFFFFF"/>
        </w:rPr>
        <w:t xml:space="preserve"> tápfeszültségét a gyártói ajánlásoknak megfelelően két RC szűrővel szűrtem meg. </w:t>
      </w:r>
      <w:r w:rsidR="003E4698">
        <w:rPr>
          <w:color w:val="000000" w:themeColor="text1"/>
          <w:shd w:val="clear" w:color="auto" w:fill="FFFFFF"/>
        </w:rPr>
        <w:fldChar w:fldCharType="begin"/>
      </w:r>
      <w:r w:rsidR="003E4698">
        <w:rPr>
          <w:color w:val="000000" w:themeColor="text1"/>
          <w:shd w:val="clear" w:color="auto" w:fill="FFFFFF"/>
        </w:rPr>
        <w:instrText xml:space="preserve"> REF _Ref174448589 \r \h </w:instrText>
      </w:r>
      <w:r w:rsidR="003E4698">
        <w:rPr>
          <w:color w:val="000000" w:themeColor="text1"/>
          <w:shd w:val="clear" w:color="auto" w:fill="FFFFFF"/>
        </w:rPr>
      </w:r>
      <w:r w:rsidR="003E4698">
        <w:rPr>
          <w:color w:val="000000" w:themeColor="text1"/>
          <w:shd w:val="clear" w:color="auto" w:fill="FFFFFF"/>
        </w:rPr>
        <w:fldChar w:fldCharType="separate"/>
      </w:r>
      <w:r w:rsidR="00667604">
        <w:rPr>
          <w:color w:val="000000" w:themeColor="text1"/>
          <w:shd w:val="clear" w:color="auto" w:fill="FFFFFF"/>
        </w:rPr>
        <w:t>[27]</w:t>
      </w:r>
      <w:r w:rsidR="003E4698">
        <w:rPr>
          <w:color w:val="000000" w:themeColor="text1"/>
          <w:shd w:val="clear" w:color="auto" w:fill="FFFFFF"/>
        </w:rPr>
        <w:fldChar w:fldCharType="end"/>
      </w:r>
      <w:r w:rsidR="003E4698">
        <w:rPr>
          <w:color w:val="000000" w:themeColor="text1"/>
          <w:shd w:val="clear" w:color="auto" w:fill="FFFFFF"/>
        </w:rPr>
        <w:fldChar w:fldCharType="begin"/>
      </w:r>
      <w:r w:rsidR="003E4698">
        <w:rPr>
          <w:color w:val="000000" w:themeColor="text1"/>
          <w:shd w:val="clear" w:color="auto" w:fill="FFFFFF"/>
        </w:rPr>
        <w:instrText xml:space="preserve"> REF _Ref174448591 \r \h </w:instrText>
      </w:r>
      <w:r w:rsidR="003E4698">
        <w:rPr>
          <w:color w:val="000000" w:themeColor="text1"/>
          <w:shd w:val="clear" w:color="auto" w:fill="FFFFFF"/>
        </w:rPr>
      </w:r>
      <w:r w:rsidR="003E4698">
        <w:rPr>
          <w:color w:val="000000" w:themeColor="text1"/>
          <w:shd w:val="clear" w:color="auto" w:fill="FFFFFF"/>
        </w:rPr>
        <w:fldChar w:fldCharType="separate"/>
      </w:r>
      <w:r w:rsidR="00667604">
        <w:rPr>
          <w:color w:val="000000" w:themeColor="text1"/>
          <w:shd w:val="clear" w:color="auto" w:fill="FFFFFF"/>
        </w:rPr>
        <w:t>[28]</w:t>
      </w:r>
      <w:r w:rsidR="003E4698">
        <w:rPr>
          <w:color w:val="000000" w:themeColor="text1"/>
          <w:shd w:val="clear" w:color="auto" w:fill="FFFFFF"/>
        </w:rPr>
        <w:fldChar w:fldCharType="end"/>
      </w:r>
    </w:p>
    <w:p w14:paraId="4EB0167A" w14:textId="2CEFB37B" w:rsidR="00E358ED" w:rsidRPr="003E4698" w:rsidRDefault="00B9314E" w:rsidP="003E4698">
      <w:pPr>
        <w:rPr>
          <w:color w:val="000000" w:themeColor="text1"/>
          <w:shd w:val="clear" w:color="auto" w:fill="FFFFFF"/>
        </w:rPr>
      </w:pPr>
      <w:r>
        <w:rPr>
          <w:color w:val="000000" w:themeColor="text1"/>
          <w:shd w:val="clear" w:color="auto" w:fill="FFFFFF"/>
        </w:rPr>
        <w:t xml:space="preserve">A detektor hőmérsékletének mérésére egy NTC ellenállást helyeztem el a nyomtatott </w:t>
      </w:r>
      <w:r w:rsidR="00F631E9">
        <w:rPr>
          <w:color w:val="000000" w:themeColor="text1"/>
          <w:shd w:val="clear" w:color="auto" w:fill="FFFFFF"/>
        </w:rPr>
        <w:t>áramkör</w:t>
      </w:r>
      <w:r>
        <w:rPr>
          <w:color w:val="000000" w:themeColor="text1"/>
          <w:shd w:val="clear" w:color="auto" w:fill="FFFFFF"/>
        </w:rPr>
        <w:t xml:space="preserve"> ellentétes oldalán. Az EEPROM kapcsolási rajza megegyezik </w:t>
      </w:r>
      <w:r w:rsidR="00F631E9" w:rsidRPr="00F631E9">
        <w:rPr>
          <w:color w:val="2F5496" w:themeColor="accent1" w:themeShade="BF"/>
          <w:u w:val="single"/>
          <w:shd w:val="clear" w:color="auto" w:fill="FFFFFF"/>
        </w:rPr>
        <w:fldChar w:fldCharType="begin"/>
      </w:r>
      <w:r w:rsidR="00F631E9" w:rsidRPr="00F631E9">
        <w:rPr>
          <w:color w:val="2F5496" w:themeColor="accent1" w:themeShade="BF"/>
          <w:u w:val="single"/>
          <w:shd w:val="clear" w:color="auto" w:fill="FFFFFF"/>
        </w:rPr>
        <w:instrText xml:space="preserve"> REF _Ref174742404 \h </w:instrText>
      </w:r>
      <w:r w:rsidR="00F631E9" w:rsidRPr="00F631E9">
        <w:rPr>
          <w:color w:val="2F5496" w:themeColor="accent1" w:themeShade="BF"/>
          <w:u w:val="single"/>
          <w:shd w:val="clear" w:color="auto" w:fill="FFFFFF"/>
        </w:rPr>
      </w:r>
      <w:r w:rsidR="00F631E9" w:rsidRPr="00F631E9">
        <w:rPr>
          <w:color w:val="2F5496" w:themeColor="accent1" w:themeShade="BF"/>
          <w:u w:val="single"/>
          <w:shd w:val="clear" w:color="auto" w:fill="FFFFFF"/>
        </w:rPr>
        <w:fldChar w:fldCharType="separate"/>
      </w:r>
      <w:r w:rsidR="00667604">
        <w:t>Külső memória illesztés</w:t>
      </w:r>
      <w:r w:rsidR="00F631E9" w:rsidRPr="00F631E9">
        <w:rPr>
          <w:color w:val="2F5496" w:themeColor="accent1" w:themeShade="BF"/>
          <w:u w:val="single"/>
          <w:shd w:val="clear" w:color="auto" w:fill="FFFFFF"/>
        </w:rPr>
        <w:fldChar w:fldCharType="end"/>
      </w:r>
      <w:r w:rsidR="00F631E9">
        <w:rPr>
          <w:b/>
          <w:color w:val="000000" w:themeColor="text1"/>
          <w:shd w:val="clear" w:color="auto" w:fill="FFFFFF"/>
        </w:rPr>
        <w:t xml:space="preserve"> </w:t>
      </w:r>
      <w:r>
        <w:t xml:space="preserve">fejezetben </w:t>
      </w:r>
      <w:r w:rsidR="00F631E9">
        <w:t>használttal</w:t>
      </w:r>
      <w:r w:rsidR="00E358ED">
        <w:t xml:space="preserve">. </w:t>
      </w:r>
    </w:p>
    <w:p w14:paraId="080370E5" w14:textId="00B6411E" w:rsidR="00E358ED" w:rsidRDefault="00E358ED" w:rsidP="00B9314E">
      <w:r>
        <w:t xml:space="preserve">Csatlakozónak  egy 2.54 mm rasztertávolságú  SMD tüskesort használtam, mechanikai stabilitást figyelembe véve előnyösebb lett volna, ha furatszerelt megoldást választok, viszont így az </w:t>
      </w:r>
      <w:proofErr w:type="spellStart"/>
      <w:r>
        <w:t>SiPM</w:t>
      </w:r>
      <w:proofErr w:type="spellEnd"/>
      <w:r>
        <w:t xml:space="preserve"> és a szcintillátor csatlakoztatása okozott volna problémát. A mechanikai erőkből adódóan a forrasztás az idők során könnyen elfáradhat, így a burkolat tervezése során gondoskodni kell arról, hogy ne a tüskesor legyen a teherviselő elem. Fontos tervezési követelmény volt, hogy </w:t>
      </w:r>
      <w:r w:rsidR="00F631E9">
        <w:t>minél</w:t>
      </w:r>
      <w:r>
        <w:t xml:space="preserve"> jobban megakadályozzam, hogy a fény eljusson az </w:t>
      </w:r>
      <w:proofErr w:type="spellStart"/>
      <w:r>
        <w:t>SiPM</w:t>
      </w:r>
      <w:proofErr w:type="spellEnd"/>
      <w:r>
        <w:t>-be. Ezért ez a kártya fekete forrasztásgátló lakkot kapott, valamint 4 rétegesre lett tervezve (ezt ezen kívül más nem indokolja), valamint ezen rétegeket  a réz nagy részét meghagytam még egy védelmi vonalat képezve a külső fény előtt.</w:t>
      </w:r>
    </w:p>
    <w:p w14:paraId="6485B26F" w14:textId="77777777" w:rsidR="00E358ED" w:rsidRDefault="00E358ED" w:rsidP="00E358ED">
      <w:pPr>
        <w:pStyle w:val="Kp"/>
      </w:pPr>
      <w:r>
        <w:rPr>
          <w:noProof/>
          <w:lang w:eastAsia="hu-HU"/>
        </w:rPr>
        <w:drawing>
          <wp:inline distT="0" distB="0" distL="0" distR="0" wp14:anchorId="648B9F8A" wp14:editId="2DC0EA6B">
            <wp:extent cx="5400040" cy="22833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2283301"/>
                    </a:xfrm>
                    <a:prstGeom prst="rect">
                      <a:avLst/>
                    </a:prstGeom>
                    <a:noFill/>
                    <a:ln>
                      <a:noFill/>
                    </a:ln>
                  </pic:spPr>
                </pic:pic>
              </a:graphicData>
            </a:graphic>
          </wp:inline>
        </w:drawing>
      </w:r>
    </w:p>
    <w:p w14:paraId="781B30A6" w14:textId="4386DB50" w:rsidR="00E358ED"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41</w:t>
      </w:r>
      <w:r>
        <w:fldChar w:fldCharType="end"/>
      </w:r>
      <w:r w:rsidR="00E358ED">
        <w:t>. ábra Detektor kártya kapcsolási rajza</w:t>
      </w:r>
    </w:p>
    <w:p w14:paraId="31871764" w14:textId="77777777" w:rsidR="008026FD" w:rsidRDefault="008026FD" w:rsidP="008026FD"/>
    <w:p w14:paraId="2699258E" w14:textId="75A005FE" w:rsidR="008026FD" w:rsidRPr="008026FD" w:rsidRDefault="008026FD" w:rsidP="008026FD">
      <w:pPr>
        <w:pStyle w:val="Cmsor3"/>
      </w:pPr>
      <w:bookmarkStart w:id="58" w:name="_Toc175423806"/>
      <w:r>
        <w:lastRenderedPageBreak/>
        <w:t>Mérési eredmények</w:t>
      </w:r>
      <w:bookmarkEnd w:id="58"/>
    </w:p>
    <w:p w14:paraId="7033FA1B" w14:textId="7D05D9E9" w:rsidR="00E71A33" w:rsidRPr="00E71A33" w:rsidRDefault="00E71A33" w:rsidP="00E358ED">
      <w:pPr>
        <w:pStyle w:val="Kp"/>
      </w:pPr>
      <w:r>
        <w:br w:type="page"/>
      </w:r>
    </w:p>
    <w:p w14:paraId="6D7BCA89" w14:textId="534C57E5" w:rsidR="00B508AD" w:rsidRDefault="00B508AD" w:rsidP="00B508AD">
      <w:pPr>
        <w:pStyle w:val="Cmsor2"/>
      </w:pPr>
      <w:bookmarkStart w:id="59" w:name="_Ref174742150"/>
      <w:bookmarkStart w:id="60" w:name="_Toc175423807"/>
      <w:r>
        <w:lastRenderedPageBreak/>
        <w:t>Fóliatasztatúra tervezése</w:t>
      </w:r>
      <w:bookmarkEnd w:id="59"/>
      <w:bookmarkEnd w:id="60"/>
    </w:p>
    <w:p w14:paraId="64DA9F06" w14:textId="7E78F1D2" w:rsidR="008D3197" w:rsidRDefault="006150CF" w:rsidP="00125651">
      <w:r>
        <w:t>Mivel a készüléket terepen történő használatra is fel kell készíteni, így nem elégséges, hogy csak PC-n keresztüli vezérlést alkalmazunk. A felhasználás jellegéből adódóan egyszerű nyomógombokra lesz csak szükségünk, bonyolultabb elemekre (</w:t>
      </w:r>
      <w:proofErr w:type="spellStart"/>
      <w:r>
        <w:t>enkóder</w:t>
      </w:r>
      <w:proofErr w:type="spellEnd"/>
      <w:r>
        <w:t xml:space="preserve">, potenciométer, </w:t>
      </w:r>
      <w:proofErr w:type="spellStart"/>
      <w:r>
        <w:t>stb</w:t>
      </w:r>
      <w:proofErr w:type="spellEnd"/>
      <w:r>
        <w:t>) nem.</w:t>
      </w:r>
      <w:r w:rsidR="00E076B7">
        <w:t xml:space="preserve"> </w:t>
      </w:r>
      <w:r w:rsidR="00125651">
        <w:t>Úgy döntöttem, hogy gombokat fóliatasztatúra segítségével valósítom meg.</w:t>
      </w:r>
    </w:p>
    <w:p w14:paraId="6B94084B" w14:textId="7464F9A0" w:rsidR="008D3197" w:rsidRDefault="004F348A" w:rsidP="00E076B7">
      <w:pPr>
        <w:ind w:firstLine="709"/>
        <w:jc w:val="left"/>
      </w:pPr>
      <w:r>
        <w:t>Magának a tasztatúrának a felépítését a következő ábra szemlélteti:</w:t>
      </w:r>
    </w:p>
    <w:p w14:paraId="32F8532D" w14:textId="77777777" w:rsidR="004F348A" w:rsidRDefault="004F348A" w:rsidP="004F348A">
      <w:pPr>
        <w:pStyle w:val="Kp"/>
      </w:pPr>
      <w:r>
        <w:rPr>
          <w:noProof/>
          <w:lang w:eastAsia="hu-HU"/>
        </w:rPr>
        <w:drawing>
          <wp:inline distT="0" distB="0" distL="0" distR="0" wp14:anchorId="78FEDA15" wp14:editId="22E85E14">
            <wp:extent cx="4543384" cy="2495550"/>
            <wp:effectExtent l="0" t="0" r="0" b="0"/>
            <wp:docPr id="1728271797" name="Kép 5"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71797" name="Kép 5" descr="A képen szöveg, képernyőkép, Betűtípus, diagram látható&#10;&#10;Automatikusan generált leírás"/>
                    <pic:cNvPicPr/>
                  </pic:nvPicPr>
                  <pic:blipFill>
                    <a:blip r:embed="rId63">
                      <a:extLst>
                        <a:ext uri="{28A0092B-C50C-407E-A947-70E740481C1C}">
                          <a14:useLocalDpi xmlns:a14="http://schemas.microsoft.com/office/drawing/2010/main" val="0"/>
                        </a:ext>
                      </a:extLst>
                    </a:blip>
                    <a:stretch>
                      <a:fillRect/>
                    </a:stretch>
                  </pic:blipFill>
                  <pic:spPr>
                    <a:xfrm>
                      <a:off x="0" y="0"/>
                      <a:ext cx="4565414" cy="2507650"/>
                    </a:xfrm>
                    <a:prstGeom prst="rect">
                      <a:avLst/>
                    </a:prstGeom>
                  </pic:spPr>
                </pic:pic>
              </a:graphicData>
            </a:graphic>
          </wp:inline>
        </w:drawing>
      </w:r>
    </w:p>
    <w:p w14:paraId="77DE9976" w14:textId="0CC33267" w:rsidR="004F348A" w:rsidRPr="008D3197"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42</w:t>
      </w:r>
      <w:r>
        <w:fldChar w:fldCharType="end"/>
      </w:r>
      <w:r w:rsidR="004F348A">
        <w:t xml:space="preserve">. ábra </w:t>
      </w:r>
      <w:proofErr w:type="spellStart"/>
      <w:r w:rsidR="004F348A">
        <w:t>Fúliatasztatúra</w:t>
      </w:r>
      <w:proofErr w:type="spellEnd"/>
      <w:r w:rsidR="004F348A">
        <w:t xml:space="preserve"> felépítése </w:t>
      </w:r>
      <w:r w:rsidR="004F348A">
        <w:fldChar w:fldCharType="begin"/>
      </w:r>
      <w:r w:rsidR="004F348A">
        <w:instrText xml:space="preserve"> REF _Ref174304953 \r \h </w:instrText>
      </w:r>
      <w:r w:rsidR="004F348A">
        <w:fldChar w:fldCharType="separate"/>
      </w:r>
      <w:r w:rsidR="00667604">
        <w:t>[23]</w:t>
      </w:r>
      <w:r w:rsidR="004F348A">
        <w:fldChar w:fldCharType="end"/>
      </w:r>
    </w:p>
    <w:p w14:paraId="325DDD55" w14:textId="6E912D0B" w:rsidR="004F348A" w:rsidRDefault="004F348A" w:rsidP="004F348A">
      <w:pPr>
        <w:ind w:firstLine="709"/>
        <w:jc w:val="left"/>
      </w:pPr>
      <w:r>
        <w:t>A kapcsolási mechanizmust pedig alább</w:t>
      </w:r>
      <w:r w:rsidR="000A6B07">
        <w:t xml:space="preserve">i ábrán </w:t>
      </w:r>
      <w:r>
        <w:t xml:space="preserve"> lehet látni:</w:t>
      </w:r>
    </w:p>
    <w:p w14:paraId="445816DC" w14:textId="77777777" w:rsidR="004F348A" w:rsidRDefault="004F348A" w:rsidP="004F348A">
      <w:pPr>
        <w:pStyle w:val="Kp"/>
      </w:pPr>
      <w:r>
        <w:rPr>
          <w:noProof/>
          <w:lang w:eastAsia="hu-HU"/>
        </w:rPr>
        <w:drawing>
          <wp:inline distT="0" distB="0" distL="0" distR="0" wp14:anchorId="65DE879B" wp14:editId="2BB3FB72">
            <wp:extent cx="4901437" cy="2781300"/>
            <wp:effectExtent l="0" t="0" r="0" b="0"/>
            <wp:docPr id="725538413" name="Kép 6"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38413" name="Kép 6" descr="A képen szöveg, képernyőkép, sor, diagram látható&#10;&#10;Automatikusan generált leírás"/>
                    <pic:cNvPicPr/>
                  </pic:nvPicPr>
                  <pic:blipFill rotWithShape="1">
                    <a:blip r:embed="rId64" cstate="print">
                      <a:extLst>
                        <a:ext uri="{28A0092B-C50C-407E-A947-70E740481C1C}">
                          <a14:useLocalDpi xmlns:a14="http://schemas.microsoft.com/office/drawing/2010/main" val="0"/>
                        </a:ext>
                      </a:extLst>
                    </a:blip>
                    <a:srcRect l="7045" t="4816" r="8664" b="10161"/>
                    <a:stretch/>
                  </pic:blipFill>
                  <pic:spPr bwMode="auto">
                    <a:xfrm>
                      <a:off x="0" y="0"/>
                      <a:ext cx="4906727" cy="2784302"/>
                    </a:xfrm>
                    <a:prstGeom prst="rect">
                      <a:avLst/>
                    </a:prstGeom>
                    <a:ln>
                      <a:noFill/>
                    </a:ln>
                    <a:extLst>
                      <a:ext uri="{53640926-AAD7-44D8-BBD7-CCE9431645EC}">
                        <a14:shadowObscured xmlns:a14="http://schemas.microsoft.com/office/drawing/2010/main"/>
                      </a:ext>
                    </a:extLst>
                  </pic:spPr>
                </pic:pic>
              </a:graphicData>
            </a:graphic>
          </wp:inline>
        </w:drawing>
      </w:r>
    </w:p>
    <w:p w14:paraId="2AF009A1" w14:textId="5E805730" w:rsidR="004F348A" w:rsidRPr="004F348A"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43</w:t>
      </w:r>
      <w:r>
        <w:fldChar w:fldCharType="end"/>
      </w:r>
      <w:r w:rsidR="004F348A">
        <w:t>. ábra Fóliatasztatúra kapcsolási mechanizmusa</w:t>
      </w:r>
      <w:r w:rsidR="003F7421">
        <w:fldChar w:fldCharType="begin"/>
      </w:r>
      <w:r w:rsidR="003F7421">
        <w:instrText xml:space="preserve"> REF _Ref174446759 \r \h </w:instrText>
      </w:r>
      <w:r w:rsidR="003F7421">
        <w:fldChar w:fldCharType="separate"/>
      </w:r>
      <w:r w:rsidR="00667604">
        <w:t>[24]</w:t>
      </w:r>
      <w:r w:rsidR="003F7421">
        <w:fldChar w:fldCharType="end"/>
      </w:r>
    </w:p>
    <w:p w14:paraId="46A4C1CD" w14:textId="65CB493E" w:rsidR="006E10BB" w:rsidRDefault="006E10BB" w:rsidP="00E076B7">
      <w:pPr>
        <w:ind w:firstLine="709"/>
        <w:jc w:val="left"/>
      </w:pPr>
      <w:r>
        <w:lastRenderedPageBreak/>
        <w:t>A tervezés megkezdésekor a kilenc gombot éreztem szükségesnek a feladat megvalósításához:</w:t>
      </w:r>
    </w:p>
    <w:p w14:paraId="395768E6" w14:textId="48E92320" w:rsidR="006E10BB" w:rsidRDefault="006E10BB" w:rsidP="006E10BB">
      <w:pPr>
        <w:pStyle w:val="Listaszerbekezds"/>
        <w:numPr>
          <w:ilvl w:val="0"/>
          <w:numId w:val="34"/>
        </w:numPr>
        <w:jc w:val="left"/>
      </w:pPr>
      <w:r>
        <w:t>1 darab be- és kikapcsoló gomb</w:t>
      </w:r>
    </w:p>
    <w:p w14:paraId="0C41D7E0" w14:textId="75184E11" w:rsidR="006E10BB" w:rsidRDefault="006E10BB" w:rsidP="006E10BB">
      <w:pPr>
        <w:pStyle w:val="Listaszerbekezds"/>
        <w:numPr>
          <w:ilvl w:val="0"/>
          <w:numId w:val="34"/>
        </w:numPr>
        <w:jc w:val="left"/>
      </w:pPr>
      <w:r>
        <w:t>3 darab általános célú gomb (beállítások, memória, vissza)</w:t>
      </w:r>
    </w:p>
    <w:p w14:paraId="50546A82" w14:textId="7D494F08" w:rsidR="006E10BB" w:rsidRDefault="006E10BB" w:rsidP="006E10BB">
      <w:pPr>
        <w:pStyle w:val="Listaszerbekezds"/>
        <w:numPr>
          <w:ilvl w:val="0"/>
          <w:numId w:val="34"/>
        </w:numPr>
        <w:jc w:val="left"/>
      </w:pPr>
      <w:r>
        <w:t>5 darab vezérlő gomb (fel, le, jobbra, balra, OK)</w:t>
      </w:r>
    </w:p>
    <w:p w14:paraId="783222FD" w14:textId="6ECD9D46" w:rsidR="006E10BB" w:rsidRDefault="006E10BB" w:rsidP="006E10BB">
      <w:pPr>
        <w:jc w:val="left"/>
      </w:pPr>
      <w:r>
        <w:t>Mivel a be- és kikapcsoló elektronika azt igényli, hogy a gomb nyomva tartott állapotában a földre húzza a kapcsolt pontot így az összes többi gomb esetében is ezt a konvenciót követtem.</w:t>
      </w:r>
    </w:p>
    <w:p w14:paraId="4862EBD0" w14:textId="77777777" w:rsidR="00FF5187" w:rsidRDefault="00FF5187" w:rsidP="00FF5187">
      <w:pPr>
        <w:pStyle w:val="Kp"/>
      </w:pPr>
      <w:r w:rsidRPr="00FF5187">
        <w:rPr>
          <w:noProof/>
          <w:lang w:eastAsia="hu-HU"/>
        </w:rPr>
        <w:drawing>
          <wp:inline distT="0" distB="0" distL="0" distR="0" wp14:anchorId="01340869" wp14:editId="720128DC">
            <wp:extent cx="1981200" cy="2680021"/>
            <wp:effectExtent l="0" t="0" r="0" b="6350"/>
            <wp:docPr id="20909060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90899" cy="2693142"/>
                    </a:xfrm>
                    <a:prstGeom prst="rect">
                      <a:avLst/>
                    </a:prstGeom>
                    <a:noFill/>
                    <a:ln>
                      <a:noFill/>
                    </a:ln>
                  </pic:spPr>
                </pic:pic>
              </a:graphicData>
            </a:graphic>
          </wp:inline>
        </w:drawing>
      </w:r>
    </w:p>
    <w:p w14:paraId="334C9D1C" w14:textId="3F129A2D" w:rsidR="00FF5187"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44</w:t>
      </w:r>
      <w:r>
        <w:fldChar w:fldCharType="end"/>
      </w:r>
      <w:r w:rsidR="00FF5187">
        <w:t>. ábra Tasztatúra PCB panel kapcsolási rajza</w:t>
      </w:r>
    </w:p>
    <w:p w14:paraId="16B9D4B1" w14:textId="049AA0DF" w:rsidR="00FF5187" w:rsidRDefault="00417A65" w:rsidP="00FF5187">
      <w:r>
        <w:t>Ahhoz, hogy a tasztatúrát össze lehessen illeszteni a PCB-vel, majd azt a kellő méretre vágni a nyomtatott áramkörnek vékonynak kell lennie. A tartósság érdekében pedig a kontaktus felületeket ENIG bevonattal kell ellátni. Mivel a vékony ENIG bevonatú merev (FR-4 hordozó) nyomtatott áramköri lapok drágák, ezért az olcsóbb flexibilis verziót választottam.</w:t>
      </w:r>
    </w:p>
    <w:p w14:paraId="3BEED2D2" w14:textId="5DE74A25" w:rsidR="00417A65" w:rsidRDefault="00417A65" w:rsidP="00FF5187">
      <w:r>
        <w:t xml:space="preserve">A gombok elhelyezése után megkezdtem a grafikus felület megtervezését. Ezt a </w:t>
      </w:r>
      <w:proofErr w:type="spellStart"/>
      <w:r>
        <w:t>CorelDraw</w:t>
      </w:r>
      <w:proofErr w:type="spellEnd"/>
      <w:r>
        <w:t xml:space="preserve"> szoftver segítségével tettem meg de bármilyen vektorgrafikus képszerkesztő </w:t>
      </w:r>
      <w:r w:rsidR="00B17BD8">
        <w:t>program</w:t>
      </w:r>
      <w:r>
        <w:t xml:space="preserve"> megfelel a célnak.</w:t>
      </w:r>
      <w:r w:rsidR="0066316E">
        <w:t xml:space="preserve"> A grafikai terv elkészítése során az alábbi színeket alkalmaztam:</w:t>
      </w:r>
    </w:p>
    <w:p w14:paraId="5EB5E4F3" w14:textId="77777777" w:rsidR="00125651" w:rsidRDefault="00125651" w:rsidP="00FF5187"/>
    <w:tbl>
      <w:tblPr>
        <w:tblStyle w:val="Rcsostblzat"/>
        <w:tblW w:w="3969" w:type="dxa"/>
        <w:jc w:val="center"/>
        <w:tblLook w:val="04A0" w:firstRow="1" w:lastRow="0" w:firstColumn="1" w:lastColumn="0" w:noHBand="0" w:noVBand="1"/>
      </w:tblPr>
      <w:tblGrid>
        <w:gridCol w:w="1134"/>
        <w:gridCol w:w="2835"/>
      </w:tblGrid>
      <w:tr w:rsidR="0066316E" w14:paraId="2EEFCD30" w14:textId="77777777" w:rsidTr="0066316E">
        <w:trPr>
          <w:jc w:val="center"/>
        </w:trPr>
        <w:tc>
          <w:tcPr>
            <w:tcW w:w="1134" w:type="dxa"/>
            <w:shd w:val="clear" w:color="auto" w:fill="E3513C"/>
          </w:tcPr>
          <w:p w14:paraId="5075E992" w14:textId="77777777" w:rsidR="0066316E" w:rsidRDefault="0066316E" w:rsidP="0066316E">
            <w:pPr>
              <w:ind w:firstLine="0"/>
              <w:jc w:val="center"/>
            </w:pPr>
          </w:p>
        </w:tc>
        <w:tc>
          <w:tcPr>
            <w:tcW w:w="2835" w:type="dxa"/>
          </w:tcPr>
          <w:p w14:paraId="568E5F6D" w14:textId="5F120036" w:rsidR="0066316E" w:rsidRDefault="0066316E" w:rsidP="0066316E">
            <w:pPr>
              <w:ind w:firstLine="0"/>
              <w:jc w:val="center"/>
            </w:pPr>
            <w:r w:rsidRPr="0066316E">
              <w:t>#E3513C</w:t>
            </w:r>
          </w:p>
        </w:tc>
      </w:tr>
      <w:tr w:rsidR="0066316E" w14:paraId="6FFF102C" w14:textId="77777777" w:rsidTr="0066316E">
        <w:trPr>
          <w:jc w:val="center"/>
        </w:trPr>
        <w:tc>
          <w:tcPr>
            <w:tcW w:w="1134" w:type="dxa"/>
            <w:shd w:val="clear" w:color="auto" w:fill="98A4AE"/>
          </w:tcPr>
          <w:p w14:paraId="409F7631" w14:textId="77777777" w:rsidR="0066316E" w:rsidRDefault="0066316E" w:rsidP="0066316E">
            <w:pPr>
              <w:ind w:firstLine="0"/>
              <w:jc w:val="center"/>
            </w:pPr>
          </w:p>
        </w:tc>
        <w:tc>
          <w:tcPr>
            <w:tcW w:w="2835" w:type="dxa"/>
          </w:tcPr>
          <w:p w14:paraId="408601C7" w14:textId="45E18AC5" w:rsidR="0066316E" w:rsidRDefault="0066316E" w:rsidP="0066316E">
            <w:pPr>
              <w:ind w:firstLine="0"/>
              <w:jc w:val="center"/>
            </w:pPr>
            <w:r w:rsidRPr="0066316E">
              <w:t>#98A4AE</w:t>
            </w:r>
          </w:p>
        </w:tc>
      </w:tr>
      <w:tr w:rsidR="0066316E" w14:paraId="1A566C54" w14:textId="77777777" w:rsidTr="0066316E">
        <w:trPr>
          <w:jc w:val="center"/>
        </w:trPr>
        <w:tc>
          <w:tcPr>
            <w:tcW w:w="1134" w:type="dxa"/>
            <w:shd w:val="clear" w:color="auto" w:fill="000000"/>
          </w:tcPr>
          <w:p w14:paraId="271C62DE" w14:textId="77777777" w:rsidR="0066316E" w:rsidRDefault="0066316E" w:rsidP="0066316E">
            <w:pPr>
              <w:ind w:firstLine="0"/>
              <w:jc w:val="center"/>
            </w:pPr>
          </w:p>
        </w:tc>
        <w:tc>
          <w:tcPr>
            <w:tcW w:w="2835" w:type="dxa"/>
          </w:tcPr>
          <w:p w14:paraId="0709B44C" w14:textId="4E5952F0" w:rsidR="0066316E" w:rsidRDefault="0066316E" w:rsidP="0066316E">
            <w:pPr>
              <w:ind w:firstLine="0"/>
              <w:jc w:val="center"/>
            </w:pPr>
            <w:r w:rsidRPr="0066316E">
              <w:t>#000000</w:t>
            </w:r>
          </w:p>
        </w:tc>
      </w:tr>
      <w:tr w:rsidR="0066316E" w14:paraId="5B6F1B16" w14:textId="77777777" w:rsidTr="0066316E">
        <w:trPr>
          <w:jc w:val="center"/>
        </w:trPr>
        <w:tc>
          <w:tcPr>
            <w:tcW w:w="1134" w:type="dxa"/>
            <w:shd w:val="clear" w:color="auto" w:fill="4492C6"/>
          </w:tcPr>
          <w:p w14:paraId="00868625" w14:textId="77777777" w:rsidR="0066316E" w:rsidRDefault="0066316E" w:rsidP="0066316E">
            <w:pPr>
              <w:ind w:firstLine="0"/>
              <w:jc w:val="center"/>
            </w:pPr>
          </w:p>
        </w:tc>
        <w:tc>
          <w:tcPr>
            <w:tcW w:w="2835" w:type="dxa"/>
          </w:tcPr>
          <w:p w14:paraId="43D4F2B0" w14:textId="4E6D2719" w:rsidR="0066316E" w:rsidRDefault="0066316E" w:rsidP="0066316E">
            <w:pPr>
              <w:ind w:firstLine="0"/>
              <w:jc w:val="center"/>
            </w:pPr>
            <w:r w:rsidRPr="0066316E">
              <w:t>#4492C6</w:t>
            </w:r>
          </w:p>
        </w:tc>
      </w:tr>
      <w:tr w:rsidR="0066316E" w14:paraId="2DD2583D" w14:textId="77777777" w:rsidTr="0066316E">
        <w:trPr>
          <w:jc w:val="center"/>
        </w:trPr>
        <w:tc>
          <w:tcPr>
            <w:tcW w:w="1134" w:type="dxa"/>
            <w:shd w:val="clear" w:color="auto" w:fill="FEFEFE"/>
          </w:tcPr>
          <w:p w14:paraId="506EF56E" w14:textId="77777777" w:rsidR="0066316E" w:rsidRDefault="0066316E" w:rsidP="0066316E">
            <w:pPr>
              <w:ind w:firstLine="0"/>
              <w:jc w:val="center"/>
            </w:pPr>
          </w:p>
        </w:tc>
        <w:tc>
          <w:tcPr>
            <w:tcW w:w="2835" w:type="dxa"/>
          </w:tcPr>
          <w:p w14:paraId="4BCA6004" w14:textId="4B0BA1CD" w:rsidR="0066316E" w:rsidRDefault="0066316E" w:rsidP="0066316E">
            <w:pPr>
              <w:ind w:firstLine="0"/>
              <w:jc w:val="center"/>
            </w:pPr>
            <w:r w:rsidRPr="0066316E">
              <w:t>#FEFEFE</w:t>
            </w:r>
          </w:p>
        </w:tc>
      </w:tr>
    </w:tbl>
    <w:p w14:paraId="4C598D51" w14:textId="77777777" w:rsidR="00417A65" w:rsidRDefault="00417A65" w:rsidP="00FF5187"/>
    <w:p w14:paraId="0C560C13" w14:textId="77777777" w:rsidR="0066316E" w:rsidRDefault="0066316E" w:rsidP="0066316E">
      <w:pPr>
        <w:pStyle w:val="Kp"/>
      </w:pPr>
      <w:r>
        <w:rPr>
          <w:noProof/>
          <w:lang w:eastAsia="hu-HU"/>
        </w:rPr>
        <w:drawing>
          <wp:inline distT="0" distB="0" distL="0" distR="0" wp14:anchorId="708A6531" wp14:editId="66865ADB">
            <wp:extent cx="3438525" cy="6194595"/>
            <wp:effectExtent l="0" t="0" r="0" b="0"/>
            <wp:docPr id="1994032026" name="Kép 2" descr="A képen szöveg, képernyőkép, számol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2026" name="Kép 2" descr="A képen szöveg, képernyőkép, számológép látható&#10;&#10;Automatikusan generált leírás"/>
                    <pic:cNvPicPr/>
                  </pic:nvPicPr>
                  <pic:blipFill>
                    <a:blip r:embed="rId66">
                      <a:extLst>
                        <a:ext uri="{28A0092B-C50C-407E-A947-70E740481C1C}">
                          <a14:useLocalDpi xmlns:a14="http://schemas.microsoft.com/office/drawing/2010/main" val="0"/>
                        </a:ext>
                      </a:extLst>
                    </a:blip>
                    <a:stretch>
                      <a:fillRect/>
                    </a:stretch>
                  </pic:blipFill>
                  <pic:spPr>
                    <a:xfrm>
                      <a:off x="0" y="0"/>
                      <a:ext cx="3444828" cy="6205950"/>
                    </a:xfrm>
                    <a:prstGeom prst="rect">
                      <a:avLst/>
                    </a:prstGeom>
                  </pic:spPr>
                </pic:pic>
              </a:graphicData>
            </a:graphic>
          </wp:inline>
        </w:drawing>
      </w:r>
    </w:p>
    <w:p w14:paraId="16730D95" w14:textId="5E0C8268" w:rsidR="0066316E" w:rsidRPr="00417A65" w:rsidRDefault="00427296" w:rsidP="009D54D1">
      <w:pPr>
        <w:pStyle w:val="Kpalrs"/>
      </w:pPr>
      <w:r>
        <w:fldChar w:fldCharType="begin"/>
      </w:r>
      <w:r>
        <w:instrText xml:space="preserve"> STYLEREF 1 \s </w:instrText>
      </w:r>
      <w:r>
        <w:fldChar w:fldCharType="separate"/>
      </w:r>
      <w:r w:rsidR="00667604">
        <w:rPr>
          <w:noProof/>
        </w:rPr>
        <w:t>4</w:t>
      </w:r>
      <w:r>
        <w:fldChar w:fldCharType="end"/>
      </w:r>
      <w:r>
        <w:noBreakHyphen/>
      </w:r>
      <w:r>
        <w:fldChar w:fldCharType="begin"/>
      </w:r>
      <w:r>
        <w:instrText xml:space="preserve"> SEQ ábra \* ARABIC \s 1 </w:instrText>
      </w:r>
      <w:r>
        <w:fldChar w:fldCharType="separate"/>
      </w:r>
      <w:r w:rsidR="00667604">
        <w:rPr>
          <w:noProof/>
        </w:rPr>
        <w:t>45</w:t>
      </w:r>
      <w:r>
        <w:fldChar w:fldCharType="end"/>
      </w:r>
      <w:r w:rsidR="0066316E">
        <w:t>. ábra Fóliatasztatúra terv</w:t>
      </w:r>
    </w:p>
    <w:p w14:paraId="26D51D0E" w14:textId="55919BF0" w:rsidR="00B508AD" w:rsidRDefault="001B191C" w:rsidP="001B191C">
      <w:pPr>
        <w:pStyle w:val="Cmsor1"/>
      </w:pPr>
      <w:bookmarkStart w:id="61" w:name="_Toc175423808"/>
      <w:r>
        <w:lastRenderedPageBreak/>
        <w:t>Beágyazott szoftver</w:t>
      </w:r>
      <w:bookmarkEnd w:id="61"/>
    </w:p>
    <w:p w14:paraId="067755C3" w14:textId="48FF7E32" w:rsidR="000908AA" w:rsidRDefault="00667604" w:rsidP="00667604">
      <w:pPr>
        <w:pStyle w:val="Cmsor2"/>
      </w:pPr>
      <w:bookmarkStart w:id="62" w:name="_Toc175423809"/>
      <w:r>
        <w:t>Felépítés</w:t>
      </w:r>
      <w:bookmarkEnd w:id="62"/>
    </w:p>
    <w:p w14:paraId="4F4E172B" w14:textId="77777777" w:rsidR="00667604" w:rsidRDefault="00667604" w:rsidP="00667604">
      <w:pPr>
        <w:pStyle w:val="Cmsor2"/>
      </w:pPr>
      <w:bookmarkStart w:id="63" w:name="_Toc175423810"/>
      <w:bookmarkEnd w:id="63"/>
    </w:p>
    <w:p w14:paraId="46FB197F" w14:textId="77777777" w:rsidR="00667604" w:rsidRDefault="00667604" w:rsidP="00667604">
      <w:pPr>
        <w:pStyle w:val="Cmsor2"/>
      </w:pPr>
      <w:bookmarkStart w:id="64" w:name="_Toc175423811"/>
      <w:bookmarkEnd w:id="64"/>
    </w:p>
    <w:p w14:paraId="717DB0F4" w14:textId="77777777" w:rsidR="00667604" w:rsidRPr="00667604" w:rsidRDefault="00667604" w:rsidP="00667604">
      <w:pPr>
        <w:pStyle w:val="Cmsor2"/>
      </w:pPr>
      <w:bookmarkStart w:id="65" w:name="_Toc175423812"/>
      <w:bookmarkEnd w:id="65"/>
    </w:p>
    <w:p w14:paraId="681B49CD" w14:textId="77777777" w:rsidR="00667604" w:rsidRPr="00667604" w:rsidRDefault="00667604" w:rsidP="00667604"/>
    <w:p w14:paraId="123A940F" w14:textId="1C7D8E12" w:rsidR="001B191C" w:rsidRDefault="001B191C" w:rsidP="001B191C">
      <w:pPr>
        <w:pStyle w:val="Cmsor1"/>
      </w:pPr>
      <w:bookmarkStart w:id="66" w:name="_Toc175423813"/>
      <w:r>
        <w:lastRenderedPageBreak/>
        <w:t>PC alkalmazás</w:t>
      </w:r>
      <w:bookmarkEnd w:id="66"/>
      <w:r>
        <w:t xml:space="preserve"> </w:t>
      </w:r>
    </w:p>
    <w:p w14:paraId="204AD292" w14:textId="77777777" w:rsidR="00667604" w:rsidRDefault="00667604" w:rsidP="00667604">
      <w:pPr>
        <w:pStyle w:val="Cmsor2"/>
      </w:pPr>
      <w:bookmarkStart w:id="67" w:name="_Toc175423814"/>
      <w:r>
        <w:t>Felépítés</w:t>
      </w:r>
      <w:bookmarkEnd w:id="67"/>
    </w:p>
    <w:p w14:paraId="69D489E6" w14:textId="77777777" w:rsidR="00667604" w:rsidRDefault="00667604" w:rsidP="00667604">
      <w:pPr>
        <w:pStyle w:val="Cmsor2"/>
      </w:pPr>
      <w:bookmarkStart w:id="68" w:name="_Toc175423815"/>
      <w:bookmarkEnd w:id="68"/>
    </w:p>
    <w:p w14:paraId="761B7D0F" w14:textId="77777777" w:rsidR="00667604" w:rsidRDefault="00667604" w:rsidP="00667604">
      <w:pPr>
        <w:pStyle w:val="Cmsor2"/>
      </w:pPr>
      <w:bookmarkStart w:id="69" w:name="_Toc175423816"/>
      <w:bookmarkEnd w:id="69"/>
    </w:p>
    <w:p w14:paraId="2F8C45A8" w14:textId="77777777" w:rsidR="00667604" w:rsidRPr="00667604" w:rsidRDefault="00667604" w:rsidP="00667604">
      <w:pPr>
        <w:pStyle w:val="Cmsor2"/>
      </w:pPr>
      <w:bookmarkStart w:id="70" w:name="_Toc175423817"/>
      <w:bookmarkEnd w:id="70"/>
    </w:p>
    <w:p w14:paraId="3C398B5B" w14:textId="1D832EBB" w:rsidR="001B191C" w:rsidRDefault="001B191C" w:rsidP="001B191C">
      <w:pPr>
        <w:pStyle w:val="Cmsor1"/>
      </w:pPr>
      <w:bookmarkStart w:id="71" w:name="_Toc175423818"/>
      <w:r>
        <w:lastRenderedPageBreak/>
        <w:t>Burkolat tervezése</w:t>
      </w:r>
      <w:bookmarkEnd w:id="71"/>
    </w:p>
    <w:p w14:paraId="33A84E71" w14:textId="218F6CC4" w:rsidR="00E5797B" w:rsidRDefault="00E5797B" w:rsidP="00E5797B">
      <w:r>
        <w:t xml:space="preserve">Manapság a 3D nyomtatás mint technológia egyre elterjedőben van. Az utóbbi évek során az iparág folyamatosan fejlődött, így ma már jó minőségű nyomtatókat és alapanyagokat elérhető áron lehet beszerezni. </w:t>
      </w:r>
      <w:r w:rsidR="00F1391D">
        <w:t xml:space="preserve">Azért is döntöttem a 3D nyomtatott készülékház mellett, mivel lehetetlen feladatnak éreztem egy olyan ház megtalálását ami kielégíti az igényeket. A tervezéshez szükségünk van egy 3d modellező CAD szoftverre, amivel meg tudjuk tervezni a kinyomtatandó modelleket. CAD szoftvernek a </w:t>
      </w:r>
      <w:proofErr w:type="spellStart"/>
      <w:r w:rsidR="00F1391D">
        <w:t>Fusi</w:t>
      </w:r>
      <w:r w:rsidR="00AE57A1">
        <w:t>on</w:t>
      </w:r>
      <w:proofErr w:type="spellEnd"/>
      <w:r w:rsidR="00F1391D">
        <w:t xml:space="preserve"> 360-at választottam, mivel diákoknak ingyenesen elérhető és használat intuitív.</w:t>
      </w:r>
    </w:p>
    <w:p w14:paraId="4B8AE70B" w14:textId="7D23FD22" w:rsidR="004222BC" w:rsidRDefault="00F1391D" w:rsidP="00AE57A1">
      <w:r>
        <w:t>A modell(</w:t>
      </w:r>
      <w:proofErr w:type="spellStart"/>
      <w:r>
        <w:t>ek</w:t>
      </w:r>
      <w:proofErr w:type="spellEnd"/>
      <w:r>
        <w:t xml:space="preserve">) megtervezése után, azt a 3D nyomtató számára értelmezhető parancsokká kell konvertálni. Ehhez a 3D nyomtató gyártója biztosít egy úgynevezett </w:t>
      </w:r>
      <w:r w:rsidR="00CC063F">
        <w:t>szeletelő</w:t>
      </w:r>
      <w:r>
        <w:t xml:space="preserve"> programot. Ebben a programban állíthatunk számos paramétert például a hőmérsékletet, rétegvastagságot, nyomtatás sebességét és még sok más paramétert. Ezen paraméterek erősen függenek attól, hogy milyen anyagból szeretnénk a modellünket kinyomtatni.</w:t>
      </w:r>
      <w:r w:rsidR="00AE57A1">
        <w:t xml:space="preserve"> </w:t>
      </w:r>
      <w:r w:rsidR="004222BC">
        <w:t>Sokféle alapanyagból válogathatunk de manapság a legnépszerűbb anyagok a PLA, ABS és a PETG. Ezen anyagok jellemzőit hasonlítom össze az alábbi táblázatban:</w:t>
      </w:r>
    </w:p>
    <w:tbl>
      <w:tblPr>
        <w:tblStyle w:val="Rcsostblzat"/>
        <w:tblW w:w="0" w:type="auto"/>
        <w:tblLook w:val="04A0" w:firstRow="1" w:lastRow="0" w:firstColumn="1" w:lastColumn="0" w:noHBand="0" w:noVBand="1"/>
      </w:tblPr>
      <w:tblGrid>
        <w:gridCol w:w="2161"/>
        <w:gridCol w:w="2161"/>
        <w:gridCol w:w="2161"/>
        <w:gridCol w:w="2161"/>
      </w:tblGrid>
      <w:tr w:rsidR="004222BC" w14:paraId="1BE4C30A" w14:textId="77777777" w:rsidTr="004222BC">
        <w:tc>
          <w:tcPr>
            <w:tcW w:w="2161" w:type="dxa"/>
          </w:tcPr>
          <w:p w14:paraId="6D62AA6C" w14:textId="77777777" w:rsidR="004222BC" w:rsidRDefault="004222BC" w:rsidP="00AE57A1">
            <w:pPr>
              <w:ind w:firstLine="0"/>
              <w:jc w:val="center"/>
            </w:pPr>
          </w:p>
        </w:tc>
        <w:tc>
          <w:tcPr>
            <w:tcW w:w="2161" w:type="dxa"/>
          </w:tcPr>
          <w:p w14:paraId="7D30F3D5" w14:textId="5E102371" w:rsidR="004222BC" w:rsidRDefault="004222BC" w:rsidP="00AE57A1">
            <w:pPr>
              <w:ind w:firstLine="0"/>
              <w:jc w:val="center"/>
            </w:pPr>
            <w:r>
              <w:t>ABS</w:t>
            </w:r>
          </w:p>
        </w:tc>
        <w:tc>
          <w:tcPr>
            <w:tcW w:w="2161" w:type="dxa"/>
          </w:tcPr>
          <w:p w14:paraId="5A07234B" w14:textId="18B40065" w:rsidR="004222BC" w:rsidRDefault="004222BC" w:rsidP="00AE57A1">
            <w:pPr>
              <w:ind w:firstLine="0"/>
              <w:jc w:val="center"/>
            </w:pPr>
            <w:r>
              <w:t>PLA</w:t>
            </w:r>
          </w:p>
        </w:tc>
        <w:tc>
          <w:tcPr>
            <w:tcW w:w="2161" w:type="dxa"/>
          </w:tcPr>
          <w:p w14:paraId="5EE1EA42" w14:textId="6D50D456" w:rsidR="004222BC" w:rsidRDefault="004222BC" w:rsidP="00AE57A1">
            <w:pPr>
              <w:ind w:firstLine="0"/>
              <w:jc w:val="center"/>
            </w:pPr>
            <w:r>
              <w:t>PETG</w:t>
            </w:r>
          </w:p>
        </w:tc>
      </w:tr>
      <w:tr w:rsidR="004222BC" w14:paraId="473A4278" w14:textId="77777777" w:rsidTr="004222BC">
        <w:tc>
          <w:tcPr>
            <w:tcW w:w="2161" w:type="dxa"/>
          </w:tcPr>
          <w:p w14:paraId="321B210A" w14:textId="3CB569E6" w:rsidR="004222BC" w:rsidRDefault="004222BC" w:rsidP="00AE57A1">
            <w:pPr>
              <w:ind w:firstLine="0"/>
              <w:jc w:val="center"/>
            </w:pPr>
            <w:r>
              <w:t>Mechanikai strapabíróság</w:t>
            </w:r>
          </w:p>
        </w:tc>
        <w:tc>
          <w:tcPr>
            <w:tcW w:w="2161" w:type="dxa"/>
          </w:tcPr>
          <w:p w14:paraId="55CF3E45" w14:textId="7A5F25C7" w:rsidR="004222BC" w:rsidRDefault="00AE57A1" w:rsidP="00AE57A1">
            <w:pPr>
              <w:ind w:firstLine="0"/>
              <w:jc w:val="center"/>
            </w:pPr>
            <w:r>
              <w:t>Jó</w:t>
            </w:r>
          </w:p>
        </w:tc>
        <w:tc>
          <w:tcPr>
            <w:tcW w:w="2161" w:type="dxa"/>
          </w:tcPr>
          <w:p w14:paraId="0A94BB68" w14:textId="3FC4AB94" w:rsidR="004222BC" w:rsidRDefault="00AE57A1" w:rsidP="00AE57A1">
            <w:pPr>
              <w:ind w:firstLine="0"/>
              <w:jc w:val="center"/>
            </w:pPr>
            <w:r>
              <w:t>Közepes</w:t>
            </w:r>
          </w:p>
        </w:tc>
        <w:tc>
          <w:tcPr>
            <w:tcW w:w="2161" w:type="dxa"/>
          </w:tcPr>
          <w:p w14:paraId="06E62C33" w14:textId="64F96623" w:rsidR="004222BC" w:rsidRDefault="00AE57A1" w:rsidP="00AE57A1">
            <w:pPr>
              <w:ind w:firstLine="0"/>
              <w:jc w:val="center"/>
            </w:pPr>
            <w:r>
              <w:t>Jó</w:t>
            </w:r>
          </w:p>
        </w:tc>
      </w:tr>
      <w:tr w:rsidR="004222BC" w14:paraId="50414DD3" w14:textId="77777777" w:rsidTr="004222BC">
        <w:tc>
          <w:tcPr>
            <w:tcW w:w="2161" w:type="dxa"/>
          </w:tcPr>
          <w:p w14:paraId="2114DA4D" w14:textId="38C24CB1" w:rsidR="004222BC" w:rsidRDefault="004222BC" w:rsidP="00AE57A1">
            <w:pPr>
              <w:ind w:firstLine="0"/>
              <w:jc w:val="center"/>
            </w:pPr>
            <w:r>
              <w:t>UV ellenálló képesség</w:t>
            </w:r>
          </w:p>
        </w:tc>
        <w:tc>
          <w:tcPr>
            <w:tcW w:w="2161" w:type="dxa"/>
          </w:tcPr>
          <w:p w14:paraId="3807743F" w14:textId="26775850" w:rsidR="004222BC" w:rsidRDefault="00AE57A1" w:rsidP="00AE57A1">
            <w:pPr>
              <w:ind w:firstLine="0"/>
              <w:jc w:val="center"/>
            </w:pPr>
            <w:r>
              <w:t>Jó</w:t>
            </w:r>
          </w:p>
        </w:tc>
        <w:tc>
          <w:tcPr>
            <w:tcW w:w="2161" w:type="dxa"/>
          </w:tcPr>
          <w:p w14:paraId="1103582D" w14:textId="33ACA42F" w:rsidR="004222BC" w:rsidRDefault="00AE57A1" w:rsidP="00AE57A1">
            <w:pPr>
              <w:ind w:firstLine="0"/>
              <w:jc w:val="center"/>
            </w:pPr>
            <w:r>
              <w:t>Rossz</w:t>
            </w:r>
          </w:p>
        </w:tc>
        <w:tc>
          <w:tcPr>
            <w:tcW w:w="2161" w:type="dxa"/>
          </w:tcPr>
          <w:p w14:paraId="485A6E2B" w14:textId="5FBBAAD6" w:rsidR="004222BC" w:rsidRDefault="00AE57A1" w:rsidP="00AE57A1">
            <w:pPr>
              <w:ind w:firstLine="0"/>
              <w:jc w:val="center"/>
            </w:pPr>
            <w:r>
              <w:t>Kiváló</w:t>
            </w:r>
          </w:p>
        </w:tc>
      </w:tr>
      <w:tr w:rsidR="004222BC" w14:paraId="10822ABE" w14:textId="77777777" w:rsidTr="004222BC">
        <w:tc>
          <w:tcPr>
            <w:tcW w:w="2161" w:type="dxa"/>
          </w:tcPr>
          <w:p w14:paraId="74536833" w14:textId="69CAF51B" w:rsidR="004222BC" w:rsidRDefault="004222BC" w:rsidP="00AE57A1">
            <w:pPr>
              <w:ind w:firstLine="0"/>
              <w:jc w:val="center"/>
            </w:pPr>
            <w:r>
              <w:t>Felületkezelés</w:t>
            </w:r>
          </w:p>
        </w:tc>
        <w:tc>
          <w:tcPr>
            <w:tcW w:w="2161" w:type="dxa"/>
          </w:tcPr>
          <w:p w14:paraId="3ED1507B" w14:textId="25E56869" w:rsidR="004222BC" w:rsidRDefault="00AE57A1" w:rsidP="00AE57A1">
            <w:pPr>
              <w:ind w:firstLine="0"/>
              <w:jc w:val="center"/>
            </w:pPr>
            <w:r>
              <w:t>Könnyű</w:t>
            </w:r>
          </w:p>
        </w:tc>
        <w:tc>
          <w:tcPr>
            <w:tcW w:w="2161" w:type="dxa"/>
          </w:tcPr>
          <w:p w14:paraId="7F096482" w14:textId="116B42BA" w:rsidR="004222BC" w:rsidRDefault="00AE57A1" w:rsidP="00AE57A1">
            <w:pPr>
              <w:ind w:firstLine="0"/>
              <w:jc w:val="center"/>
            </w:pPr>
            <w:r>
              <w:t>Közepes</w:t>
            </w:r>
          </w:p>
        </w:tc>
        <w:tc>
          <w:tcPr>
            <w:tcW w:w="2161" w:type="dxa"/>
          </w:tcPr>
          <w:p w14:paraId="2661C9A9" w14:textId="4FDFBB69" w:rsidR="004222BC" w:rsidRDefault="00AE57A1" w:rsidP="00AE57A1">
            <w:pPr>
              <w:ind w:firstLine="0"/>
              <w:jc w:val="center"/>
            </w:pPr>
            <w:r>
              <w:t>Nehéz</w:t>
            </w:r>
          </w:p>
        </w:tc>
      </w:tr>
      <w:tr w:rsidR="004222BC" w14:paraId="49E7ADAB" w14:textId="77777777" w:rsidTr="004222BC">
        <w:tc>
          <w:tcPr>
            <w:tcW w:w="2161" w:type="dxa"/>
          </w:tcPr>
          <w:p w14:paraId="6CAE8666" w14:textId="259B705F" w:rsidR="004222BC" w:rsidRDefault="004222BC" w:rsidP="00AE57A1">
            <w:pPr>
              <w:ind w:firstLine="0"/>
              <w:jc w:val="center"/>
            </w:pPr>
            <w:r>
              <w:t>Nyomtatás nehézsége</w:t>
            </w:r>
          </w:p>
        </w:tc>
        <w:tc>
          <w:tcPr>
            <w:tcW w:w="2161" w:type="dxa"/>
          </w:tcPr>
          <w:p w14:paraId="7E66ECEA" w14:textId="72D03830" w:rsidR="004222BC" w:rsidRDefault="00AE57A1" w:rsidP="00AE57A1">
            <w:pPr>
              <w:ind w:firstLine="0"/>
              <w:jc w:val="center"/>
            </w:pPr>
            <w:r>
              <w:t>Nehéz</w:t>
            </w:r>
          </w:p>
        </w:tc>
        <w:tc>
          <w:tcPr>
            <w:tcW w:w="2161" w:type="dxa"/>
          </w:tcPr>
          <w:p w14:paraId="4D9BC292" w14:textId="412DC127" w:rsidR="004222BC" w:rsidRDefault="00AE57A1" w:rsidP="00AE57A1">
            <w:pPr>
              <w:ind w:firstLine="0"/>
              <w:jc w:val="center"/>
            </w:pPr>
            <w:r>
              <w:t>Könnyű</w:t>
            </w:r>
          </w:p>
        </w:tc>
        <w:tc>
          <w:tcPr>
            <w:tcW w:w="2161" w:type="dxa"/>
          </w:tcPr>
          <w:p w14:paraId="6B8434BA" w14:textId="1ABBEAC5" w:rsidR="004222BC" w:rsidRDefault="00AE57A1" w:rsidP="00AE57A1">
            <w:pPr>
              <w:ind w:firstLine="0"/>
              <w:jc w:val="center"/>
            </w:pPr>
            <w:r>
              <w:t>Közepes</w:t>
            </w:r>
          </w:p>
        </w:tc>
      </w:tr>
      <w:tr w:rsidR="004222BC" w14:paraId="656E81E8" w14:textId="77777777" w:rsidTr="004222BC">
        <w:tc>
          <w:tcPr>
            <w:tcW w:w="2161" w:type="dxa"/>
          </w:tcPr>
          <w:p w14:paraId="57FE5AC0" w14:textId="1D4E5111" w:rsidR="004222BC" w:rsidRDefault="00AE57A1" w:rsidP="00AE57A1">
            <w:pPr>
              <w:ind w:firstLine="0"/>
              <w:jc w:val="center"/>
            </w:pPr>
            <w:r>
              <w:t>Ár [HUF/kg]ⁿ</w:t>
            </w:r>
          </w:p>
        </w:tc>
        <w:tc>
          <w:tcPr>
            <w:tcW w:w="2161" w:type="dxa"/>
          </w:tcPr>
          <w:p w14:paraId="53EC6B97" w14:textId="29B3342F" w:rsidR="004222BC" w:rsidRDefault="00AE57A1" w:rsidP="00AE57A1">
            <w:pPr>
              <w:ind w:firstLine="0"/>
              <w:jc w:val="center"/>
            </w:pPr>
            <w:r>
              <w:t>7000</w:t>
            </w:r>
          </w:p>
        </w:tc>
        <w:tc>
          <w:tcPr>
            <w:tcW w:w="2161" w:type="dxa"/>
          </w:tcPr>
          <w:p w14:paraId="2FE852A7" w14:textId="7065BF3E" w:rsidR="004222BC" w:rsidRDefault="00AE57A1" w:rsidP="00AE57A1">
            <w:pPr>
              <w:ind w:firstLine="0"/>
              <w:jc w:val="center"/>
            </w:pPr>
            <w:r>
              <w:t>~7500</w:t>
            </w:r>
          </w:p>
        </w:tc>
        <w:tc>
          <w:tcPr>
            <w:tcW w:w="2161" w:type="dxa"/>
          </w:tcPr>
          <w:p w14:paraId="7EB79F7D" w14:textId="03585AFA" w:rsidR="004222BC" w:rsidRDefault="00AE57A1" w:rsidP="00AE57A1">
            <w:pPr>
              <w:keepNext/>
              <w:ind w:firstLine="0"/>
              <w:jc w:val="center"/>
            </w:pPr>
            <w:r>
              <w:t>~7000-8000</w:t>
            </w:r>
          </w:p>
        </w:tc>
      </w:tr>
    </w:tbl>
    <w:p w14:paraId="102792B4" w14:textId="068E00EF" w:rsidR="004222BC" w:rsidRDefault="00427296" w:rsidP="00AE57A1">
      <w:pPr>
        <w:pStyle w:val="Kpalrs"/>
      </w:pPr>
      <w:r>
        <w:fldChar w:fldCharType="begin"/>
      </w:r>
      <w:r>
        <w:instrText xml:space="preserve"> STYLEREF 1 \s </w:instrText>
      </w:r>
      <w:r>
        <w:fldChar w:fldCharType="separate"/>
      </w:r>
      <w:r w:rsidR="00667604">
        <w:rPr>
          <w:noProof/>
        </w:rPr>
        <w:t>7</w:t>
      </w:r>
      <w:r>
        <w:fldChar w:fldCharType="end"/>
      </w:r>
      <w:r>
        <w:noBreakHyphen/>
      </w:r>
      <w:r>
        <w:fldChar w:fldCharType="begin"/>
      </w:r>
      <w:r>
        <w:instrText xml:space="preserve"> SEQ ábra \* ARABIC \s 1 </w:instrText>
      </w:r>
      <w:r>
        <w:fldChar w:fldCharType="separate"/>
      </w:r>
      <w:r w:rsidR="00667604">
        <w:rPr>
          <w:noProof/>
        </w:rPr>
        <w:t>1</w:t>
      </w:r>
      <w:r>
        <w:fldChar w:fldCharType="end"/>
      </w:r>
      <w:r w:rsidR="00AE57A1">
        <w:t>. ábra 3D nyomtatás alapanyagainak összehasonlítása</w:t>
      </w:r>
    </w:p>
    <w:p w14:paraId="46668C40" w14:textId="4B30B6F1" w:rsidR="004E77F1" w:rsidRPr="00E5797B" w:rsidRDefault="00AE57A1" w:rsidP="00AE57A1">
      <w:r>
        <w:lastRenderedPageBreak/>
        <w:t>A készülékház elkészítéséhez PETG-t választottam, mivel csak paraméterben utasítják maguk mögé a két másik alapanyag. A felületkezelést pedig ügyes nyomtatási beállításokkal el lehet hagyni.</w:t>
      </w:r>
    </w:p>
    <w:p w14:paraId="54B32363" w14:textId="0CBA4F0A" w:rsidR="001B191C" w:rsidRDefault="004B113D" w:rsidP="001B191C">
      <w:pPr>
        <w:pStyle w:val="Cmsor2"/>
      </w:pPr>
      <w:bookmarkStart w:id="72" w:name="_Toc175423819"/>
      <w:r>
        <w:t>Készülékház</w:t>
      </w:r>
      <w:bookmarkEnd w:id="72"/>
    </w:p>
    <w:p w14:paraId="1F2DC162" w14:textId="77777777" w:rsidR="00EB57C6" w:rsidRPr="00EB57C6" w:rsidRDefault="00EB57C6" w:rsidP="00EB57C6"/>
    <w:p w14:paraId="0E6B5575" w14:textId="0398D2B5" w:rsidR="001B191C" w:rsidRDefault="004B113D" w:rsidP="001B191C">
      <w:pPr>
        <w:pStyle w:val="Cmsor2"/>
      </w:pPr>
      <w:bookmarkStart w:id="73" w:name="_Toc175423820"/>
      <w:r>
        <w:t>Detektor burkolat</w:t>
      </w:r>
      <w:bookmarkEnd w:id="73"/>
    </w:p>
    <w:p w14:paraId="4C4C82D2" w14:textId="2460C133" w:rsidR="001B191C" w:rsidRDefault="00B00643" w:rsidP="001B191C">
      <w:pPr>
        <w:pStyle w:val="Cmsor1"/>
      </w:pPr>
      <w:bookmarkStart w:id="74" w:name="_Toc175423821"/>
      <w:r>
        <w:lastRenderedPageBreak/>
        <w:t>Élesztés</w:t>
      </w:r>
      <w:bookmarkEnd w:id="74"/>
    </w:p>
    <w:p w14:paraId="5528C967" w14:textId="77777777" w:rsidR="008906A5" w:rsidRDefault="008906A5" w:rsidP="00FC0BA6">
      <w:r>
        <w:t xml:space="preserve">Annak érdekében, hogy a nyomtatott áramkör gyártása előtt minél több hibát ki tudjak küszöbölni, mindenképp javasolt az újdonságot jelentő komponensek tesztelése, amennyiben erre lehetőség van. A félév során a kijelző és az FSMC periféria összekötését teszteltem. Ehhez írnom kellett egy drivert ami vezérli az FSMC perifériát. A cél az volt, hogy megbizonyosodjak mind a kijelző működőképességéről, mind az összekötés helyességéről. A teszteket egy </w:t>
      </w:r>
      <w:r w:rsidRPr="008906A5">
        <w:t>NUCLEO-F429ZI</w:t>
      </w:r>
      <w:r>
        <w:t xml:space="preserve"> fejlesztőkártya segítségével végeztem el.</w:t>
      </w:r>
    </w:p>
    <w:p w14:paraId="748DEC07" w14:textId="77777777" w:rsidR="00C72D9D" w:rsidRDefault="00C72D9D" w:rsidP="00C72D9D">
      <w:pPr>
        <w:pStyle w:val="Kp"/>
      </w:pPr>
      <w:r>
        <w:rPr>
          <w:noProof/>
          <w:lang w:eastAsia="hu-HU"/>
        </w:rPr>
        <w:drawing>
          <wp:inline distT="0" distB="0" distL="0" distR="0" wp14:anchorId="7B58230D" wp14:editId="273D6592">
            <wp:extent cx="4724400" cy="4639380"/>
            <wp:effectExtent l="0" t="0" r="0" b="8890"/>
            <wp:docPr id="618425420" name="Kép 12" descr="A képen elektronika, Számítógép-alkatrész, Számítógépes hardver,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5420" name="Kép 12" descr="A képen elektronika, Számítógép-alkatrész, Számítógépes hardver, Elektrontechnika látható&#10;&#10;Automatikusan generált leírás"/>
                    <pic:cNvPicPr/>
                  </pic:nvPicPr>
                  <pic:blipFill rotWithShape="1">
                    <a:blip r:embed="rId67" cstate="print">
                      <a:extLst>
                        <a:ext uri="{28A0092B-C50C-407E-A947-70E740481C1C}">
                          <a14:useLocalDpi xmlns:a14="http://schemas.microsoft.com/office/drawing/2010/main" val="0"/>
                        </a:ext>
                      </a:extLst>
                    </a:blip>
                    <a:srcRect l="18521" r="23978"/>
                    <a:stretch/>
                  </pic:blipFill>
                  <pic:spPr bwMode="auto">
                    <a:xfrm>
                      <a:off x="0" y="0"/>
                      <a:ext cx="4751743" cy="4666231"/>
                    </a:xfrm>
                    <a:prstGeom prst="rect">
                      <a:avLst/>
                    </a:prstGeom>
                    <a:ln>
                      <a:noFill/>
                    </a:ln>
                    <a:extLst>
                      <a:ext uri="{53640926-AAD7-44D8-BBD7-CCE9431645EC}">
                        <a14:shadowObscured xmlns:a14="http://schemas.microsoft.com/office/drawing/2010/main"/>
                      </a:ext>
                    </a:extLst>
                  </pic:spPr>
                </pic:pic>
              </a:graphicData>
            </a:graphic>
          </wp:inline>
        </w:drawing>
      </w:r>
    </w:p>
    <w:p w14:paraId="7D0A5103" w14:textId="26E719B5" w:rsidR="008906A5" w:rsidRDefault="00427296" w:rsidP="009D54D1">
      <w:pPr>
        <w:pStyle w:val="Kpalrs"/>
      </w:pPr>
      <w:r>
        <w:fldChar w:fldCharType="begin"/>
      </w:r>
      <w:r>
        <w:instrText xml:space="preserve"> STYLEREF 1 \s </w:instrText>
      </w:r>
      <w:r>
        <w:fldChar w:fldCharType="separate"/>
      </w:r>
      <w:r w:rsidR="00667604">
        <w:rPr>
          <w:noProof/>
        </w:rPr>
        <w:t>8</w:t>
      </w:r>
      <w:r>
        <w:fldChar w:fldCharType="end"/>
      </w:r>
      <w:r>
        <w:noBreakHyphen/>
      </w:r>
      <w:r>
        <w:fldChar w:fldCharType="begin"/>
      </w:r>
      <w:r>
        <w:instrText xml:space="preserve"> SEQ ábra \* ARABIC \s 1 </w:instrText>
      </w:r>
      <w:r>
        <w:fldChar w:fldCharType="separate"/>
      </w:r>
      <w:r w:rsidR="00667604">
        <w:rPr>
          <w:noProof/>
        </w:rPr>
        <w:t>1</w:t>
      </w:r>
      <w:r>
        <w:fldChar w:fldCharType="end"/>
      </w:r>
      <w:r w:rsidR="00C72D9D">
        <w:t>. ábra Kijelző tesztelése NUCLEO-F429ZI-vel</w:t>
      </w:r>
    </w:p>
    <w:p w14:paraId="069A5BE6" w14:textId="5B876752" w:rsidR="00FC0BA6" w:rsidRDefault="008906A5" w:rsidP="008906A5">
      <w:r>
        <w:t>Látható, hogy a kijelző színét sikerül beállítani a meghatározott színre (a sárga négyzet direkt van létrehozva a programban, az nem hiba), így ellenőrizve, hogy a kijelző nem hibás, valamint az összeköttetések helyességét</w:t>
      </w:r>
      <w:r w:rsidR="00A526A5">
        <w:t xml:space="preserve"> is</w:t>
      </w:r>
      <w:r>
        <w:t>.-</w:t>
      </w:r>
    </w:p>
    <w:p w14:paraId="5238CBD3" w14:textId="67F048CC" w:rsidR="00115995" w:rsidRDefault="00A526A5" w:rsidP="00115995">
      <w:r>
        <w:lastRenderedPageBreak/>
        <w:t xml:space="preserve">Az új szcintillátor tesztjére is sor került (még a </w:t>
      </w:r>
      <w:proofErr w:type="spellStart"/>
      <w:r>
        <w:t>BSc</w:t>
      </w:r>
      <w:proofErr w:type="spellEnd"/>
      <w:r>
        <w:t>-s hardver segítségével). Itt a kezdeti eredmények bíztatóak voltak (a szcintillátor valószínűleg ép), de a teljes bizonyosághoz további mérésekre van szükség.</w:t>
      </w:r>
    </w:p>
    <w:p w14:paraId="4DE0C051" w14:textId="77777777" w:rsidR="00115995" w:rsidRDefault="00115995" w:rsidP="00115995">
      <w:pPr>
        <w:pStyle w:val="Kp"/>
      </w:pPr>
      <w:r>
        <w:rPr>
          <w:noProof/>
          <w:lang w:eastAsia="hu-HU"/>
        </w:rPr>
        <w:drawing>
          <wp:inline distT="0" distB="0" distL="0" distR="0" wp14:anchorId="5BCAD749" wp14:editId="7EDF2F43">
            <wp:extent cx="2028825" cy="2140503"/>
            <wp:effectExtent l="0" t="0" r="0" b="0"/>
            <wp:docPr id="1770372175" name="Kép 24" descr="A képen Háztartási vasáru, csap,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72175" name="Kép 24" descr="A képen Háztartási vasáru, csap, lámpa látható&#10;&#10;Automatikusan generált leírás"/>
                    <pic:cNvPicPr/>
                  </pic:nvPicPr>
                  <pic:blipFill rotWithShape="1">
                    <a:blip r:embed="rId68">
                      <a:extLst>
                        <a:ext uri="{28A0092B-C50C-407E-A947-70E740481C1C}">
                          <a14:useLocalDpi xmlns:a14="http://schemas.microsoft.com/office/drawing/2010/main" val="0"/>
                        </a:ext>
                      </a:extLst>
                    </a:blip>
                    <a:srcRect l="25867" t="21204" r="16000" b="44210"/>
                    <a:stretch/>
                  </pic:blipFill>
                  <pic:spPr bwMode="auto">
                    <a:xfrm>
                      <a:off x="0" y="0"/>
                      <a:ext cx="2039922" cy="2152211"/>
                    </a:xfrm>
                    <a:prstGeom prst="rect">
                      <a:avLst/>
                    </a:prstGeom>
                    <a:ln>
                      <a:noFill/>
                    </a:ln>
                    <a:extLst>
                      <a:ext uri="{53640926-AAD7-44D8-BBD7-CCE9431645EC}">
                        <a14:shadowObscured xmlns:a14="http://schemas.microsoft.com/office/drawing/2010/main"/>
                      </a:ext>
                    </a:extLst>
                  </pic:spPr>
                </pic:pic>
              </a:graphicData>
            </a:graphic>
          </wp:inline>
        </w:drawing>
      </w:r>
    </w:p>
    <w:p w14:paraId="44126ABD" w14:textId="29AB98C6" w:rsidR="00C72D9D" w:rsidRDefault="00427296" w:rsidP="009D54D1">
      <w:pPr>
        <w:pStyle w:val="Kpalrs"/>
      </w:pPr>
      <w:r>
        <w:fldChar w:fldCharType="begin"/>
      </w:r>
      <w:r>
        <w:instrText xml:space="preserve"> STYLEREF 1 \s </w:instrText>
      </w:r>
      <w:r>
        <w:fldChar w:fldCharType="separate"/>
      </w:r>
      <w:r w:rsidR="00667604">
        <w:rPr>
          <w:noProof/>
        </w:rPr>
        <w:t>8</w:t>
      </w:r>
      <w:r>
        <w:fldChar w:fldCharType="end"/>
      </w:r>
      <w:r>
        <w:noBreakHyphen/>
      </w:r>
      <w:r>
        <w:fldChar w:fldCharType="begin"/>
      </w:r>
      <w:r>
        <w:instrText xml:space="preserve"> SEQ ábra \* ARABIC \s 1 </w:instrText>
      </w:r>
      <w:r>
        <w:fldChar w:fldCharType="separate"/>
      </w:r>
      <w:r w:rsidR="00667604">
        <w:rPr>
          <w:noProof/>
        </w:rPr>
        <w:t>2</w:t>
      </w:r>
      <w:r>
        <w:fldChar w:fldCharType="end"/>
      </w:r>
      <w:r w:rsidR="00115995">
        <w:t xml:space="preserve">. ábra Teszt detektor </w:t>
      </w:r>
      <w:proofErr w:type="spellStart"/>
      <w:r w:rsidR="00115995">
        <w:t>NaI</w:t>
      </w:r>
      <w:proofErr w:type="spellEnd"/>
      <w:r w:rsidR="00115995">
        <w:t>(</w:t>
      </w:r>
      <w:proofErr w:type="spellStart"/>
      <w:r w:rsidR="00115995">
        <w:t>Tl</w:t>
      </w:r>
      <w:proofErr w:type="spellEnd"/>
      <w:r w:rsidR="00115995">
        <w:t>) szcintillátorral</w:t>
      </w:r>
    </w:p>
    <w:p w14:paraId="5BEB230E" w14:textId="77777777" w:rsidR="00C16475" w:rsidRDefault="00C16475" w:rsidP="00C16475">
      <w:pPr>
        <w:pStyle w:val="Kp"/>
      </w:pPr>
      <w:r>
        <w:rPr>
          <w:noProof/>
          <w:lang w:eastAsia="hu-HU"/>
        </w:rPr>
        <w:drawing>
          <wp:inline distT="0" distB="0" distL="0" distR="0" wp14:anchorId="7ECA0E3E" wp14:editId="2A9D99C5">
            <wp:extent cx="5400040" cy="3240405"/>
            <wp:effectExtent l="0" t="0" r="0" b="0"/>
            <wp:docPr id="1108088462" name="Kép 23" descr="A képen szöveg, képernyőkép, Diagram,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88462" name="Kép 23" descr="A képen szöveg, képernyőkép, Diagram, szám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5400040" cy="3240405"/>
                    </a:xfrm>
                    <a:prstGeom prst="rect">
                      <a:avLst/>
                    </a:prstGeom>
                  </pic:spPr>
                </pic:pic>
              </a:graphicData>
            </a:graphic>
          </wp:inline>
        </w:drawing>
      </w:r>
    </w:p>
    <w:p w14:paraId="0E5B0DCA" w14:textId="14F5EDAF" w:rsidR="00C16475" w:rsidRDefault="00427296" w:rsidP="009D54D1">
      <w:pPr>
        <w:pStyle w:val="Kpalrs"/>
      </w:pPr>
      <w:r>
        <w:fldChar w:fldCharType="begin"/>
      </w:r>
      <w:r>
        <w:instrText xml:space="preserve"> STYLEREF 1 \s </w:instrText>
      </w:r>
      <w:r>
        <w:fldChar w:fldCharType="separate"/>
      </w:r>
      <w:r w:rsidR="00667604">
        <w:rPr>
          <w:noProof/>
        </w:rPr>
        <w:t>8</w:t>
      </w:r>
      <w:r>
        <w:fldChar w:fldCharType="end"/>
      </w:r>
      <w:r>
        <w:noBreakHyphen/>
      </w:r>
      <w:r>
        <w:fldChar w:fldCharType="begin"/>
      </w:r>
      <w:r>
        <w:instrText xml:space="preserve"> SEQ ábra \* ARABIC \s 1 </w:instrText>
      </w:r>
      <w:r>
        <w:fldChar w:fldCharType="separate"/>
      </w:r>
      <w:r w:rsidR="00667604">
        <w:rPr>
          <w:noProof/>
        </w:rPr>
        <w:t>3</w:t>
      </w:r>
      <w:r>
        <w:fldChar w:fldCharType="end"/>
      </w:r>
      <w:r w:rsidR="00C16475">
        <w:t>. ábra Detektorkártyáról érkező jel</w:t>
      </w:r>
    </w:p>
    <w:p w14:paraId="39BEE1B5" w14:textId="302AA498" w:rsidR="00C16475" w:rsidRPr="00C16475" w:rsidRDefault="00C16475" w:rsidP="00C16475">
      <w:r>
        <w:t xml:space="preserve">Az első tapasztalat, hogy a műanyag BC412 szcintillátorhoz képest az </w:t>
      </w:r>
      <w:proofErr w:type="spellStart"/>
      <w:r>
        <w:t>NaI</w:t>
      </w:r>
      <w:proofErr w:type="spellEnd"/>
      <w:r>
        <w:t>(</w:t>
      </w:r>
      <w:proofErr w:type="spellStart"/>
      <w:r>
        <w:t>Tl</w:t>
      </w:r>
      <w:proofErr w:type="spellEnd"/>
      <w:r>
        <w:t>) szcintillátor fényhozama jóval kisebb, így a detektorból érkező jel amplitúdója is sokkal alacsonyabb értékű, tehát jóval nagyobb erősítésre lesz szükségünk, valamint látható, hogy a jelünk jelentősen terhelt különböző zajoktól. Ennek szűréséről is gondoskodni kell az analóg fokozatban.</w:t>
      </w:r>
    </w:p>
    <w:p w14:paraId="2BFC29EE" w14:textId="40F6D825" w:rsidR="001B191C" w:rsidRDefault="001B191C" w:rsidP="001B191C">
      <w:pPr>
        <w:pStyle w:val="Cmsor1"/>
      </w:pPr>
      <w:bookmarkStart w:id="75" w:name="_Toc175423822"/>
      <w:r>
        <w:lastRenderedPageBreak/>
        <w:t>Mérési eredmények</w:t>
      </w:r>
      <w:bookmarkEnd w:id="75"/>
    </w:p>
    <w:p w14:paraId="2C6E0E2D" w14:textId="0F3AC754" w:rsidR="001B191C" w:rsidRDefault="001B191C" w:rsidP="001B191C">
      <w:pPr>
        <w:pStyle w:val="Cmsor2"/>
      </w:pPr>
      <w:bookmarkStart w:id="76" w:name="_Toc175423823"/>
      <w:r>
        <w:t>Cs137 izotópos mérés</w:t>
      </w:r>
      <w:bookmarkEnd w:id="76"/>
    </w:p>
    <w:p w14:paraId="06697009" w14:textId="1A2BD520" w:rsidR="001B191C" w:rsidRDefault="001B191C" w:rsidP="001B191C">
      <w:pPr>
        <w:pStyle w:val="Cmsor3"/>
      </w:pPr>
      <w:bookmarkStart w:id="77" w:name="_Toc175423824"/>
      <w:r>
        <w:t>Mérési összeállítás</w:t>
      </w:r>
      <w:bookmarkEnd w:id="77"/>
    </w:p>
    <w:p w14:paraId="5DC5CD8C" w14:textId="2B8A26D2" w:rsidR="001B191C" w:rsidRDefault="001B191C" w:rsidP="001B191C">
      <w:pPr>
        <w:pStyle w:val="Cmsor3"/>
      </w:pPr>
      <w:bookmarkStart w:id="78" w:name="_Toc175423825"/>
      <w:r>
        <w:t>Mért eredmények</w:t>
      </w:r>
      <w:bookmarkEnd w:id="78"/>
    </w:p>
    <w:p w14:paraId="14173819" w14:textId="0F3C643D" w:rsidR="001B191C" w:rsidRDefault="001B191C" w:rsidP="001B191C">
      <w:pPr>
        <w:pStyle w:val="Cmsor3"/>
      </w:pPr>
      <w:bookmarkStart w:id="79" w:name="_Toc175423826"/>
      <w:r>
        <w:t>Konklúzió</w:t>
      </w:r>
      <w:bookmarkEnd w:id="79"/>
    </w:p>
    <w:p w14:paraId="31A01C4C" w14:textId="666A5CA2" w:rsidR="000D1108" w:rsidRPr="000D1108" w:rsidRDefault="000D1108" w:rsidP="000D1108">
      <w:pPr>
        <w:spacing w:after="0" w:line="240" w:lineRule="auto"/>
        <w:ind w:firstLine="0"/>
        <w:jc w:val="left"/>
      </w:pPr>
      <w:r>
        <w:br w:type="page"/>
      </w:r>
    </w:p>
    <w:p w14:paraId="5B30DBDF" w14:textId="6B545252" w:rsidR="001B191C" w:rsidRDefault="001B191C" w:rsidP="001B191C">
      <w:pPr>
        <w:pStyle w:val="Cmsor2"/>
      </w:pPr>
      <w:bookmarkStart w:id="80" w:name="_Toc175423827"/>
      <w:r>
        <w:lastRenderedPageBreak/>
        <w:t>Co60 izotópos mérés</w:t>
      </w:r>
      <w:bookmarkEnd w:id="80"/>
    </w:p>
    <w:p w14:paraId="79589DB8" w14:textId="77777777" w:rsidR="001B191C" w:rsidRDefault="001B191C" w:rsidP="001B191C">
      <w:pPr>
        <w:pStyle w:val="Cmsor3"/>
      </w:pPr>
      <w:bookmarkStart w:id="81" w:name="_Toc175423828"/>
      <w:r>
        <w:t>Mérési összeállítás</w:t>
      </w:r>
      <w:bookmarkEnd w:id="81"/>
    </w:p>
    <w:p w14:paraId="57A78C03" w14:textId="77777777" w:rsidR="001B191C" w:rsidRDefault="001B191C" w:rsidP="001B191C">
      <w:pPr>
        <w:pStyle w:val="Cmsor3"/>
      </w:pPr>
      <w:bookmarkStart w:id="82" w:name="_Toc175423829"/>
      <w:r>
        <w:t>Mért eredmények</w:t>
      </w:r>
      <w:bookmarkEnd w:id="82"/>
    </w:p>
    <w:p w14:paraId="51B325C8" w14:textId="77777777" w:rsidR="001B191C" w:rsidRDefault="001B191C" w:rsidP="001B191C">
      <w:pPr>
        <w:pStyle w:val="Cmsor3"/>
      </w:pPr>
      <w:bookmarkStart w:id="83" w:name="_Toc175423830"/>
      <w:r>
        <w:t>Konklúzió</w:t>
      </w:r>
      <w:bookmarkEnd w:id="83"/>
    </w:p>
    <w:p w14:paraId="1272902D" w14:textId="5011CE7C" w:rsidR="000D1108" w:rsidRPr="000D1108" w:rsidRDefault="000D1108" w:rsidP="000D1108">
      <w:pPr>
        <w:spacing w:after="0" w:line="240" w:lineRule="auto"/>
        <w:ind w:firstLine="0"/>
        <w:jc w:val="left"/>
      </w:pPr>
      <w:r>
        <w:br w:type="page"/>
      </w:r>
    </w:p>
    <w:p w14:paraId="71DA5EAE" w14:textId="379CE191" w:rsidR="001B191C" w:rsidRDefault="001B191C" w:rsidP="001B191C">
      <w:pPr>
        <w:pStyle w:val="Cmsor2"/>
      </w:pPr>
      <w:bookmarkStart w:id="84" w:name="_Toc175423831"/>
      <w:r>
        <w:lastRenderedPageBreak/>
        <w:t>Am241 izotópos mérés</w:t>
      </w:r>
      <w:bookmarkEnd w:id="84"/>
    </w:p>
    <w:p w14:paraId="616F1E4A" w14:textId="77777777" w:rsidR="001B191C" w:rsidRDefault="001B191C" w:rsidP="001B191C">
      <w:pPr>
        <w:pStyle w:val="Cmsor3"/>
      </w:pPr>
      <w:bookmarkStart w:id="85" w:name="_Toc175423832"/>
      <w:r>
        <w:t>Mérési összeállítás</w:t>
      </w:r>
      <w:bookmarkEnd w:id="85"/>
    </w:p>
    <w:p w14:paraId="7EE9D811" w14:textId="77777777" w:rsidR="001B191C" w:rsidRDefault="001B191C" w:rsidP="001B191C">
      <w:pPr>
        <w:pStyle w:val="Cmsor3"/>
      </w:pPr>
      <w:bookmarkStart w:id="86" w:name="_Toc175423833"/>
      <w:r>
        <w:t>Mért eredmények</w:t>
      </w:r>
      <w:bookmarkEnd w:id="86"/>
    </w:p>
    <w:p w14:paraId="6C13068C" w14:textId="77777777" w:rsidR="001B191C" w:rsidRDefault="001B191C" w:rsidP="001B191C">
      <w:pPr>
        <w:pStyle w:val="Cmsor3"/>
      </w:pPr>
      <w:bookmarkStart w:id="87" w:name="_Toc175423834"/>
      <w:r>
        <w:t>Konklúzió</w:t>
      </w:r>
      <w:bookmarkEnd w:id="87"/>
    </w:p>
    <w:p w14:paraId="183CCEFE" w14:textId="64282515" w:rsidR="000D1108" w:rsidRPr="000D1108" w:rsidRDefault="000D1108" w:rsidP="000D1108">
      <w:pPr>
        <w:spacing w:after="0" w:line="240" w:lineRule="auto"/>
        <w:ind w:firstLine="0"/>
        <w:jc w:val="left"/>
      </w:pPr>
      <w:r>
        <w:br w:type="page"/>
      </w:r>
    </w:p>
    <w:p w14:paraId="07C37E8B" w14:textId="7320FE35" w:rsidR="001B191C" w:rsidRPr="001B191C" w:rsidRDefault="001B191C" w:rsidP="001B191C">
      <w:pPr>
        <w:pStyle w:val="Cmsor2"/>
      </w:pPr>
      <w:bookmarkStart w:id="88" w:name="_Toc175423835"/>
      <w:r>
        <w:lastRenderedPageBreak/>
        <w:t>Energia kalibráció</w:t>
      </w:r>
      <w:bookmarkEnd w:id="88"/>
    </w:p>
    <w:p w14:paraId="58BC0655" w14:textId="77777777" w:rsidR="001B191C" w:rsidRPr="001B191C" w:rsidRDefault="001B191C" w:rsidP="001B191C"/>
    <w:p w14:paraId="2A0ABF46" w14:textId="77777777" w:rsidR="001B191C" w:rsidRPr="001B191C" w:rsidRDefault="001B191C" w:rsidP="001B191C"/>
    <w:p w14:paraId="107C8251" w14:textId="11A92817" w:rsidR="001B191C" w:rsidRDefault="001B191C" w:rsidP="001B191C">
      <w:pPr>
        <w:pStyle w:val="Cmsor1"/>
      </w:pPr>
      <w:bookmarkStart w:id="89" w:name="_Toc175423836"/>
      <w:r>
        <w:lastRenderedPageBreak/>
        <w:t>Összefoglalás</w:t>
      </w:r>
      <w:bookmarkEnd w:id="89"/>
    </w:p>
    <w:p w14:paraId="72EC3BBA" w14:textId="7DB2B634" w:rsidR="00FE4663" w:rsidRDefault="00A526A5" w:rsidP="009424CB">
      <w:r>
        <w:t>Az első félév során sikerült elkészíteni a kapcsolási rajzolatot, valamint sikerült megtervezni a nyomtatott áramkört. Így a vizsgaidőszak alatt elkezdődhet az áramkör gyártása, valamint összeszerelése. A félév során sikerült új, kritikus komponensek tesztelése így csökkentve a hibalehetőségeket.</w:t>
      </w:r>
    </w:p>
    <w:tbl>
      <w:tblPr>
        <w:tblStyle w:val="Rcsostblzat"/>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9"/>
      </w:tblGrid>
      <w:tr w:rsidR="009424CB" w14:paraId="5D845E81" w14:textId="77777777" w:rsidTr="009424CB">
        <w:tc>
          <w:tcPr>
            <w:tcW w:w="4247" w:type="dxa"/>
          </w:tcPr>
          <w:p w14:paraId="688CECC5" w14:textId="77777777" w:rsidR="009424CB" w:rsidRDefault="009424CB" w:rsidP="009424CB">
            <w:pPr>
              <w:keepNext/>
              <w:ind w:firstLine="0"/>
            </w:pPr>
            <w:r>
              <w:rPr>
                <w:noProof/>
                <w:lang w:eastAsia="hu-HU"/>
              </w:rPr>
              <w:drawing>
                <wp:inline distT="0" distB="0" distL="0" distR="0" wp14:anchorId="3FFC3E4E" wp14:editId="17BD65A8">
                  <wp:extent cx="2496292" cy="5181600"/>
                  <wp:effectExtent l="0" t="0" r="0" b="0"/>
                  <wp:docPr id="1946252312" name="Kép 15" descr="A képen elektronika, Elektrontechnika, Elektronikus alkatrés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2312" name="Kép 15" descr="A képen elektronika, Elektrontechnika, Elektronikus alkatrész, Áramköri elem látható&#10;&#10;Automatikusan generált leírás"/>
                          <pic:cNvPicPr/>
                        </pic:nvPicPr>
                        <pic:blipFill>
                          <a:blip r:embed="rId69">
                            <a:extLst>
                              <a:ext uri="{28A0092B-C50C-407E-A947-70E740481C1C}">
                                <a14:useLocalDpi xmlns:a14="http://schemas.microsoft.com/office/drawing/2010/main" val="0"/>
                              </a:ext>
                            </a:extLst>
                          </a:blip>
                          <a:stretch>
                            <a:fillRect/>
                          </a:stretch>
                        </pic:blipFill>
                        <pic:spPr>
                          <a:xfrm>
                            <a:off x="0" y="0"/>
                            <a:ext cx="2500078" cy="5189459"/>
                          </a:xfrm>
                          <a:prstGeom prst="rect">
                            <a:avLst/>
                          </a:prstGeom>
                        </pic:spPr>
                      </pic:pic>
                    </a:graphicData>
                  </a:graphic>
                </wp:inline>
              </w:drawing>
            </w:r>
          </w:p>
          <w:p w14:paraId="7689555F" w14:textId="4C974927" w:rsidR="009424CB" w:rsidRDefault="00427296" w:rsidP="009D54D1">
            <w:pPr>
              <w:pStyle w:val="Kpalrs"/>
            </w:pPr>
            <w:r>
              <w:fldChar w:fldCharType="begin"/>
            </w:r>
            <w:r>
              <w:instrText xml:space="preserve"> STYLEREF 1 \s </w:instrText>
            </w:r>
            <w:r>
              <w:fldChar w:fldCharType="separate"/>
            </w:r>
            <w:r w:rsidR="00667604">
              <w:rPr>
                <w:noProof/>
              </w:rPr>
              <w:t>10</w:t>
            </w:r>
            <w:r>
              <w:fldChar w:fldCharType="end"/>
            </w:r>
            <w:r>
              <w:noBreakHyphen/>
            </w:r>
            <w:r>
              <w:fldChar w:fldCharType="begin"/>
            </w:r>
            <w:r>
              <w:instrText xml:space="preserve"> SEQ ábra \* ARABIC \s 1 </w:instrText>
            </w:r>
            <w:r>
              <w:fldChar w:fldCharType="separate"/>
            </w:r>
            <w:r w:rsidR="00667604">
              <w:rPr>
                <w:noProof/>
              </w:rPr>
              <w:t>1</w:t>
            </w:r>
            <w:r>
              <w:fldChar w:fldCharType="end"/>
            </w:r>
            <w:r w:rsidR="009424CB">
              <w:t>. ábra Nyomtatott áramköri terv felülnézete</w:t>
            </w:r>
          </w:p>
        </w:tc>
        <w:tc>
          <w:tcPr>
            <w:tcW w:w="4247" w:type="dxa"/>
          </w:tcPr>
          <w:p w14:paraId="533A0843" w14:textId="77777777" w:rsidR="009424CB" w:rsidRDefault="009424CB" w:rsidP="009424CB">
            <w:pPr>
              <w:keepNext/>
              <w:ind w:firstLine="0"/>
            </w:pPr>
            <w:r>
              <w:rPr>
                <w:noProof/>
                <w:lang w:eastAsia="hu-HU"/>
              </w:rPr>
              <w:drawing>
                <wp:inline distT="0" distB="0" distL="0" distR="0" wp14:anchorId="351F2980" wp14:editId="46AC4243">
                  <wp:extent cx="2561246" cy="5181600"/>
                  <wp:effectExtent l="0" t="0" r="0" b="0"/>
                  <wp:docPr id="2014440352" name="Kép 16" descr="A képen elektronika, áramkör, Elektronikus alkatrész,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0352" name="Kép 16" descr="A képen elektronika, áramkör, Elektronikus alkatrész, Elektrontechnika látható&#10;&#10;Automatikusan generált leírás"/>
                          <pic:cNvPicPr/>
                        </pic:nvPicPr>
                        <pic:blipFill>
                          <a:blip r:embed="rId70">
                            <a:extLst>
                              <a:ext uri="{28A0092B-C50C-407E-A947-70E740481C1C}">
                                <a14:useLocalDpi xmlns:a14="http://schemas.microsoft.com/office/drawing/2010/main" val="0"/>
                              </a:ext>
                            </a:extLst>
                          </a:blip>
                          <a:stretch>
                            <a:fillRect/>
                          </a:stretch>
                        </pic:blipFill>
                        <pic:spPr>
                          <a:xfrm>
                            <a:off x="0" y="0"/>
                            <a:ext cx="2563817" cy="5186802"/>
                          </a:xfrm>
                          <a:prstGeom prst="rect">
                            <a:avLst/>
                          </a:prstGeom>
                        </pic:spPr>
                      </pic:pic>
                    </a:graphicData>
                  </a:graphic>
                </wp:inline>
              </w:drawing>
            </w:r>
          </w:p>
          <w:p w14:paraId="745BC6DB" w14:textId="5F6D6383" w:rsidR="009424CB" w:rsidRDefault="00427296" w:rsidP="009D54D1">
            <w:pPr>
              <w:pStyle w:val="Kpalrs"/>
            </w:pPr>
            <w:r>
              <w:fldChar w:fldCharType="begin"/>
            </w:r>
            <w:r>
              <w:instrText xml:space="preserve"> STYLEREF 1 \s </w:instrText>
            </w:r>
            <w:r>
              <w:fldChar w:fldCharType="separate"/>
            </w:r>
            <w:r w:rsidR="00667604">
              <w:rPr>
                <w:noProof/>
              </w:rPr>
              <w:t>10</w:t>
            </w:r>
            <w:r>
              <w:fldChar w:fldCharType="end"/>
            </w:r>
            <w:r>
              <w:noBreakHyphen/>
            </w:r>
            <w:r>
              <w:fldChar w:fldCharType="begin"/>
            </w:r>
            <w:r>
              <w:instrText xml:space="preserve"> SEQ ábra \* ARABIC \s 1 </w:instrText>
            </w:r>
            <w:r>
              <w:fldChar w:fldCharType="separate"/>
            </w:r>
            <w:r w:rsidR="00667604">
              <w:rPr>
                <w:noProof/>
              </w:rPr>
              <w:t>2</w:t>
            </w:r>
            <w:r>
              <w:fldChar w:fldCharType="end"/>
            </w:r>
            <w:r w:rsidR="009424CB">
              <w:t xml:space="preserve">. ábra </w:t>
            </w:r>
            <w:r w:rsidR="009424CB" w:rsidRPr="00E06955">
              <w:t xml:space="preserve">Nyomtatott áramköri terv </w:t>
            </w:r>
            <w:r w:rsidR="009424CB">
              <w:t>alul</w:t>
            </w:r>
            <w:r w:rsidR="009424CB" w:rsidRPr="00E06955">
              <w:t>nézete</w:t>
            </w:r>
          </w:p>
          <w:p w14:paraId="0D9D103B" w14:textId="4D766CD5" w:rsidR="009424CB" w:rsidRDefault="009424CB" w:rsidP="009424CB">
            <w:pPr>
              <w:ind w:firstLine="0"/>
            </w:pPr>
          </w:p>
        </w:tc>
      </w:tr>
    </w:tbl>
    <w:p w14:paraId="738EAE1D" w14:textId="77777777" w:rsidR="009424CB" w:rsidRPr="00A526A5" w:rsidRDefault="009424CB" w:rsidP="009424CB"/>
    <w:p w14:paraId="46BF91C4" w14:textId="77777777" w:rsidR="00B4104A" w:rsidRDefault="00B4104A" w:rsidP="00700E3A">
      <w:pPr>
        <w:pStyle w:val="Cmsor1"/>
      </w:pPr>
      <w:bookmarkStart w:id="90" w:name="_Toc332797403"/>
      <w:bookmarkStart w:id="91" w:name="_Toc175423837"/>
      <w:r>
        <w:lastRenderedPageBreak/>
        <w:t>Utolsó simítások</w:t>
      </w:r>
      <w:bookmarkEnd w:id="90"/>
      <w:bookmarkEnd w:id="91"/>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Ctrl+A</w:t>
      </w:r>
      <w:proofErr w:type="spellEnd"/>
      <w:r>
        <w:t>),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w:t>
      </w:r>
      <w:proofErr w:type="spellStart"/>
      <w:r>
        <w:t>et</w:t>
      </w:r>
      <w:proofErr w:type="spellEnd"/>
      <w:r>
        <w:t xml:space="preserve">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92" w:name="_Toc175423838"/>
      <w:r w:rsidRPr="00B50CAA">
        <w:lastRenderedPageBreak/>
        <w:t>Irodalomjegyzék</w:t>
      </w:r>
      <w:bookmarkEnd w:id="92"/>
    </w:p>
    <w:p w14:paraId="751C8679" w14:textId="57AA5A65" w:rsidR="00E232ED" w:rsidRDefault="00E232ED" w:rsidP="006F512E">
      <w:pPr>
        <w:pStyle w:val="Irodalomjegyzksor"/>
      </w:pPr>
      <w:bookmarkStart w:id="93" w:name="_Ref174787761"/>
      <w:bookmarkStart w:id="94" w:name="_Ref167436424"/>
      <w:r w:rsidRPr="00E232ED">
        <w:t>Ionizáló sugárzás</w:t>
      </w:r>
      <w:r>
        <w:br/>
      </w:r>
      <w:hyperlink r:id="rId71" w:history="1">
        <w:r w:rsidRPr="00920619">
          <w:rPr>
            <w:rStyle w:val="Hiperhivatkozs"/>
          </w:rPr>
          <w:t>https://hu.wikipedia.org/wiki/Ioniz%C3%A1l%C3%B3_sug%C3%A1rz%C3%A1s</w:t>
        </w:r>
      </w:hyperlink>
      <w:bookmarkEnd w:id="93"/>
      <w:r>
        <w:t xml:space="preserve"> </w:t>
      </w:r>
    </w:p>
    <w:p w14:paraId="496EA1ED" w14:textId="2F7D3158" w:rsidR="0045503D" w:rsidRDefault="0045503D" w:rsidP="0045503D">
      <w:pPr>
        <w:pStyle w:val="Irodalomjegyzksor"/>
        <w:tabs>
          <w:tab w:val="num" w:pos="1276"/>
        </w:tabs>
      </w:pPr>
      <w:bookmarkStart w:id="95" w:name="_Ref121432481"/>
      <w:bookmarkStart w:id="96" w:name="_Ref174811772"/>
      <w:r>
        <w:t>D. Bódizs</w:t>
      </w:r>
      <w:r w:rsidRPr="009555E4">
        <w:rPr>
          <w:rStyle w:val="Irodalomjegyzkforrs"/>
        </w:rPr>
        <w:t>, Atommagsugárzások méréstechnikái</w:t>
      </w:r>
      <w:r>
        <w:t xml:space="preserve">, </w:t>
      </w:r>
      <w:r>
        <w:br/>
        <w:t>Budapest, Typotex, 2006, pp. 95-121.</w:t>
      </w:r>
      <w:bookmarkEnd w:id="95"/>
      <w:r>
        <w:t xml:space="preserve"> ISBN-13:978-963-9664-31-9</w:t>
      </w:r>
      <w:bookmarkEnd w:id="96"/>
    </w:p>
    <w:p w14:paraId="7D9D9653" w14:textId="2DAE16BB" w:rsidR="0045503D" w:rsidRDefault="0045503D" w:rsidP="0045503D">
      <w:pPr>
        <w:pStyle w:val="Irodalomjegyzksor"/>
        <w:tabs>
          <w:tab w:val="num" w:pos="1276"/>
        </w:tabs>
      </w:pPr>
      <w:bookmarkStart w:id="97" w:name="_Ref121432678"/>
      <w:r w:rsidRPr="0045503D">
        <w:t>NaI-Tl-crystals.jpg</w:t>
      </w:r>
      <w:r>
        <w:br/>
      </w:r>
      <w:hyperlink r:id="rId72" w:history="1">
        <w:r w:rsidRPr="00920619">
          <w:rPr>
            <w:rStyle w:val="Hiperhivatkozs"/>
          </w:rPr>
          <w:t>https://hu.m.wikipedia.org/wiki/F%C3%A1jl:NaI-Tl-crystals.jpg</w:t>
        </w:r>
      </w:hyperlink>
      <w:r>
        <w:t xml:space="preserve">  (2024.08.17)</w:t>
      </w:r>
      <w:bookmarkEnd w:id="97"/>
    </w:p>
    <w:p w14:paraId="66E95BF7" w14:textId="4CCA8DD2" w:rsidR="00EF39B3" w:rsidRDefault="00EF39B3" w:rsidP="0045503D">
      <w:pPr>
        <w:pStyle w:val="Irodalomjegyzksor"/>
        <w:tabs>
          <w:tab w:val="num" w:pos="1276"/>
        </w:tabs>
      </w:pPr>
      <w:r>
        <w:t xml:space="preserve"> </w:t>
      </w:r>
      <w:bookmarkStart w:id="98" w:name="_Ref174813238"/>
      <w:r>
        <w:t>CsI(Tl) crystal</w:t>
      </w:r>
      <w:r>
        <w:br/>
      </w:r>
      <w:hyperlink r:id="rId73" w:history="1">
        <w:r w:rsidRPr="00920619">
          <w:rPr>
            <w:rStyle w:val="Hiperhivatkozs"/>
          </w:rPr>
          <w:t>https://www.shalomeo.com/image/cache/catalog/Scintillators/Scintillation%20Detector%20Assemblies%20(Scintillators+PMT+Electronics)/Natrium-doped%20Cesium%2030-500x400-500x400.jpg</w:t>
        </w:r>
      </w:hyperlink>
      <w:bookmarkEnd w:id="98"/>
      <w:r>
        <w:t xml:space="preserve"> </w:t>
      </w:r>
    </w:p>
    <w:p w14:paraId="38449491" w14:textId="16C8350A" w:rsidR="00AC4325" w:rsidRDefault="00AC4325" w:rsidP="0045503D">
      <w:pPr>
        <w:pStyle w:val="Irodalomjegyzksor"/>
        <w:tabs>
          <w:tab w:val="num" w:pos="1276"/>
        </w:tabs>
      </w:pPr>
      <w:r>
        <w:t>BGO crystal</w:t>
      </w:r>
      <w:r>
        <w:br/>
      </w:r>
      <w:hyperlink r:id="rId74" w:history="1">
        <w:r w:rsidRPr="00920619">
          <w:rPr>
            <w:rStyle w:val="Hiperhivatkozs"/>
          </w:rPr>
          <w:t>https://www.ost-photonics.com/wp-content/uploads/2017/06/BGO-BSO-300x210.jpg</w:t>
        </w:r>
      </w:hyperlink>
      <w:r>
        <w:t xml:space="preserve"> </w:t>
      </w:r>
    </w:p>
    <w:p w14:paraId="5CA0860B" w14:textId="58092052" w:rsidR="005D6314" w:rsidRDefault="005D6314" w:rsidP="0045503D">
      <w:pPr>
        <w:pStyle w:val="Irodalomjegyzksor"/>
        <w:tabs>
          <w:tab w:val="num" w:pos="1276"/>
        </w:tabs>
      </w:pPr>
      <w:bookmarkStart w:id="99" w:name="_Ref174814730"/>
      <w:r>
        <w:t>LYSO crystal specs</w:t>
      </w:r>
      <w:r>
        <w:br/>
      </w:r>
      <w:hyperlink r:id="rId75" w:history="1">
        <w:r w:rsidRPr="00920619">
          <w:rPr>
            <w:rStyle w:val="Hiperhivatkozs"/>
          </w:rPr>
          <w:t>https://luxiumsolutions.com/radiation-detection-scintillators/crystal-scintillators/lyso-scintillation-crystals</w:t>
        </w:r>
      </w:hyperlink>
      <w:bookmarkEnd w:id="99"/>
      <w:r>
        <w:t xml:space="preserve"> </w:t>
      </w:r>
    </w:p>
    <w:p w14:paraId="16613CBB" w14:textId="718C2AAD" w:rsidR="005D6314" w:rsidRDefault="005D6314" w:rsidP="0045503D">
      <w:pPr>
        <w:pStyle w:val="Irodalomjegyzksor"/>
        <w:tabs>
          <w:tab w:val="num" w:pos="1276"/>
        </w:tabs>
      </w:pPr>
      <w:bookmarkStart w:id="100" w:name="_Ref174814632"/>
      <w:r>
        <w:t>LYSO crystal</w:t>
      </w:r>
      <w:r>
        <w:br/>
      </w:r>
      <w:hyperlink r:id="rId76" w:history="1">
        <w:r w:rsidRPr="00920619">
          <w:rPr>
            <w:rStyle w:val="Hiperhivatkozs"/>
          </w:rPr>
          <w:t>https://www.ost-photonics.com/wp-content/uploads/2017/07/LYSO-Ce-Scintilltion-Crystal-Cerium-Doped-Lutetium-Yttrium-Silicate-Scintillation-Crystal-LYSO-Ce-Scintillator-Crystal-4mmX4mmX10mm.jpg</w:t>
        </w:r>
      </w:hyperlink>
      <w:bookmarkEnd w:id="100"/>
      <w:r>
        <w:t xml:space="preserve"> </w:t>
      </w:r>
    </w:p>
    <w:p w14:paraId="212C508F" w14:textId="4EC39E1F" w:rsidR="009D54D1" w:rsidRDefault="009D54D1" w:rsidP="0045503D">
      <w:pPr>
        <w:pStyle w:val="Irodalomjegyzksor"/>
        <w:tabs>
          <w:tab w:val="num" w:pos="1276"/>
        </w:tabs>
      </w:pPr>
      <w:bookmarkStart w:id="101" w:name="_Ref174819240"/>
      <w:r>
        <w:t>PMT felépítése</w:t>
      </w:r>
      <w:r>
        <w:br/>
      </w:r>
      <w:hyperlink r:id="rId77" w:anchor="/media/File:PhotoMultiplierTubeAndScintillator.svg" w:history="1">
        <w:r w:rsidRPr="00920619">
          <w:rPr>
            <w:rStyle w:val="Hiperhivatkozs"/>
          </w:rPr>
          <w:t>https://en.wikipedia.org/wiki/Photomultiplier_tube#/media/File:PhotoMultiplierTubeAndScintillator.svg</w:t>
        </w:r>
      </w:hyperlink>
      <w:bookmarkEnd w:id="101"/>
      <w:r>
        <w:t xml:space="preserve"> </w:t>
      </w:r>
    </w:p>
    <w:p w14:paraId="270D4D7C" w14:textId="4C0C3A94" w:rsidR="00AD303B" w:rsidRDefault="00AD303B" w:rsidP="006F512E">
      <w:pPr>
        <w:pStyle w:val="Irodalomjegyzksor"/>
      </w:pPr>
      <w:r>
        <w:t xml:space="preserve">BQ25866 2 Cell  Li-ion charger </w:t>
      </w:r>
      <w:hyperlink r:id="rId78" w:history="1">
        <w:r w:rsidRPr="00E36CC9">
          <w:rPr>
            <w:rStyle w:val="Hiperhivatkozs"/>
          </w:rPr>
          <w:t>https://www.ti.com/lit/ds/symlink/bq25886.pdf?ts=1716463176615&amp;ref_url=https%253A%252F%252Fwww.ti.com%252Fproduct%252FBQ25886</w:t>
        </w:r>
      </w:hyperlink>
      <w:bookmarkEnd w:id="94"/>
      <w:r>
        <w:t xml:space="preserve"> </w:t>
      </w:r>
    </w:p>
    <w:p w14:paraId="494444F6" w14:textId="056F9C85" w:rsidR="00AD303B" w:rsidRDefault="00AD303B" w:rsidP="006F512E">
      <w:pPr>
        <w:pStyle w:val="Irodalomjegyzksor"/>
      </w:pPr>
      <w:bookmarkStart w:id="102" w:name="_Ref167436532"/>
      <w:r>
        <w:t>BQ29209 Battery balancer</w:t>
      </w:r>
      <w:r>
        <w:br/>
      </w:r>
      <w:hyperlink r:id="rId79" w:history="1">
        <w:r w:rsidRPr="00E36CC9">
          <w:rPr>
            <w:rStyle w:val="Hiperhivatkozs"/>
          </w:rPr>
          <w:t>https://www.ti.com/lit/ds/symlink/bq29209.pdf?ts=1716536846435&amp;ref_url=https%253A%252F%252Fhu.mouser.com%252F</w:t>
        </w:r>
      </w:hyperlink>
      <w:bookmarkEnd w:id="102"/>
      <w:r>
        <w:t xml:space="preserve"> </w:t>
      </w:r>
    </w:p>
    <w:p w14:paraId="79E82B42" w14:textId="05611DC5" w:rsidR="00AD303B" w:rsidRDefault="00AD303B" w:rsidP="006F512E">
      <w:pPr>
        <w:pStyle w:val="Irodalomjegyzksor"/>
      </w:pPr>
      <w:bookmarkStart w:id="103" w:name="_Ref167436613"/>
      <w:r w:rsidRPr="00AD303B">
        <w:t>TPS560430</w:t>
      </w:r>
      <w:r>
        <w:t xml:space="preserve"> buck converter</w:t>
      </w:r>
      <w:r>
        <w:br/>
      </w:r>
      <w:hyperlink r:id="rId80" w:history="1">
        <w:r w:rsidRPr="00E36CC9">
          <w:rPr>
            <w:rStyle w:val="Hiperhivatkozs"/>
          </w:rPr>
          <w:t>https://www.ti.com/lit/ds/symlink/tps560430.pdf?ts=1716527801150&amp;ref_url=https%253A%252F%252Fwww.ti.com%252Fproduct%252FTPS560430</w:t>
        </w:r>
      </w:hyperlink>
      <w:bookmarkEnd w:id="103"/>
      <w:r>
        <w:t xml:space="preserve"> </w:t>
      </w:r>
    </w:p>
    <w:p w14:paraId="42BA9CB4" w14:textId="43040A5F" w:rsidR="00AD303B" w:rsidRDefault="00AD303B" w:rsidP="006F512E">
      <w:pPr>
        <w:pStyle w:val="Irodalomjegyzksor"/>
      </w:pPr>
      <w:bookmarkStart w:id="104" w:name="_Ref167436712"/>
      <w:r>
        <w:t>DCPA10505d-u700 Isolated DC/DC converter</w:t>
      </w:r>
      <w:r>
        <w:br/>
      </w:r>
      <w:hyperlink r:id="rId81" w:history="1">
        <w:r w:rsidRPr="00E36CC9">
          <w:rPr>
            <w:rStyle w:val="Hiperhivatkozs"/>
          </w:rPr>
          <w:t>https://www.ti.com/lit/ds/symlink/dcpa10505d.pdf?ts=1716537039060&amp;ref_url=https%253A%252F%252Fhu.mouser.com%252F</w:t>
        </w:r>
      </w:hyperlink>
      <w:bookmarkEnd w:id="104"/>
      <w:r>
        <w:t xml:space="preserve"> </w:t>
      </w:r>
    </w:p>
    <w:p w14:paraId="08D5182A" w14:textId="0189479C" w:rsidR="0014255F" w:rsidRDefault="0014255F" w:rsidP="006F512E">
      <w:pPr>
        <w:pStyle w:val="Irodalomjegyzksor"/>
      </w:pPr>
      <w:bookmarkStart w:id="105" w:name="_Ref167436878"/>
      <w:r>
        <w:lastRenderedPageBreak/>
        <w:t>TPS7A49 LDO positive voltage regulator</w:t>
      </w:r>
      <w:r>
        <w:br/>
      </w:r>
      <w:hyperlink r:id="rId82" w:history="1">
        <w:r w:rsidRPr="00E36CC9">
          <w:rPr>
            <w:rStyle w:val="Hiperhivatkozs"/>
          </w:rPr>
          <w:t>https://www.ti.com/lit/ds/symlink/tps7a49.pdf?ts=1716457743654&amp;ref_url=https%253A%252F%252Fwww.mouser.li%252F</w:t>
        </w:r>
      </w:hyperlink>
      <w:bookmarkEnd w:id="105"/>
      <w:r>
        <w:t xml:space="preserve"> </w:t>
      </w:r>
    </w:p>
    <w:p w14:paraId="5B27D1FD" w14:textId="1FE1B0E0" w:rsidR="0014255F" w:rsidRDefault="0014255F" w:rsidP="006F512E">
      <w:pPr>
        <w:pStyle w:val="Irodalomjegyzksor"/>
      </w:pPr>
      <w:bookmarkStart w:id="106" w:name="_Ref167436880"/>
      <w:r>
        <w:t>TPS7A30 LDO negative voltage</w:t>
      </w:r>
      <w:r>
        <w:br/>
      </w:r>
      <w:hyperlink r:id="rId83" w:history="1">
        <w:r w:rsidRPr="00E36CC9">
          <w:rPr>
            <w:rStyle w:val="Hiperhivatkozs"/>
          </w:rPr>
          <w:t>https://www.ti.com/lit/ds/symlink/tps7a30.pdf?ts=1716536078359&amp;ref_url=https%253A%252F%252Fwww.mouser.ch%252F</w:t>
        </w:r>
      </w:hyperlink>
      <w:bookmarkEnd w:id="106"/>
      <w:r>
        <w:t xml:space="preserve"> </w:t>
      </w:r>
    </w:p>
    <w:p w14:paraId="3C11F06F" w14:textId="0A29D254" w:rsidR="0014255F" w:rsidRDefault="0014255F" w:rsidP="006F512E">
      <w:pPr>
        <w:pStyle w:val="Irodalomjegyzksor"/>
      </w:pPr>
      <w:bookmarkStart w:id="107" w:name="_Ref167436943"/>
      <w:r>
        <w:t xml:space="preserve">REF3333 3.3V voltage reference </w:t>
      </w:r>
      <w:hyperlink r:id="rId84" w:history="1">
        <w:r w:rsidRPr="00E36CC9">
          <w:rPr>
            <w:rStyle w:val="Hiperhivatkozs"/>
          </w:rPr>
          <w:t>https://www.ti.com/lit/ds/symlink/ref3333.pdf?ts=1716454843546</w:t>
        </w:r>
      </w:hyperlink>
      <w:bookmarkEnd w:id="107"/>
      <w:r>
        <w:t xml:space="preserve"> </w:t>
      </w:r>
    </w:p>
    <w:p w14:paraId="248B0B4F" w14:textId="2E9BC831" w:rsidR="0014255F" w:rsidRDefault="0014255F" w:rsidP="006F512E">
      <w:pPr>
        <w:pStyle w:val="Irodalomjegyzksor"/>
      </w:pPr>
      <w:bookmarkStart w:id="108" w:name="_Ref167437019"/>
      <w:r>
        <w:t xml:space="preserve">LT3461 boost converter datasheet </w:t>
      </w:r>
      <w:hyperlink r:id="rId85" w:history="1">
        <w:r w:rsidRPr="00E36CC9">
          <w:rPr>
            <w:rStyle w:val="Hiperhivatkozs"/>
          </w:rPr>
          <w:t>https://hu.mouser.com/datasheet/2/609/3461Afa-3123928.pdf</w:t>
        </w:r>
      </w:hyperlink>
      <w:bookmarkEnd w:id="108"/>
      <w:r>
        <w:t xml:space="preserve"> </w:t>
      </w:r>
    </w:p>
    <w:p w14:paraId="35BD2484" w14:textId="24E118E0" w:rsidR="0014255F" w:rsidRDefault="0014255F" w:rsidP="006F512E">
      <w:pPr>
        <w:pStyle w:val="Irodalomjegyzksor"/>
      </w:pPr>
      <w:bookmarkStart w:id="109" w:name="_Ref167438353"/>
      <w:r>
        <w:t>Dr. Balogh Attila ,</w:t>
      </w:r>
      <w:r w:rsidRPr="0014255F">
        <w:t xml:space="preserve"> </w:t>
      </w:r>
      <w:r>
        <w:t xml:space="preserve">Dr. Hermann Imre,: </w:t>
      </w:r>
      <w:r w:rsidRPr="0014255F">
        <w:rPr>
          <w:i/>
          <w:iCs/>
        </w:rPr>
        <w:t>Teljesítményátalakítók I. kötet</w:t>
      </w:r>
      <w:r>
        <w:t xml:space="preserve">, </w:t>
      </w:r>
      <w:hyperlink r:id="rId86" w:history="1">
        <w:bookmarkStart w:id="110" w:name="_Ref167437140"/>
        <w:r w:rsidRPr="00E36CC9">
          <w:rPr>
            <w:rStyle w:val="Hiperhivatkozs"/>
          </w:rPr>
          <w:t>https://www.aut.bme.hu/Upload/Course/VIAUMA20/hallgatoi_jegyzetek/Teljesitmenyatalakitok_I.pdf</w:t>
        </w:r>
        <w:bookmarkEnd w:id="110"/>
      </w:hyperlink>
      <w:r>
        <w:t xml:space="preserve"> </w:t>
      </w:r>
      <w:r>
        <w:br/>
        <w:t>Letöltve (2024.05.24)</w:t>
      </w:r>
      <w:bookmarkEnd w:id="109"/>
    </w:p>
    <w:p w14:paraId="14589C29" w14:textId="5A272911" w:rsidR="000B76CF" w:rsidRDefault="000B76CF" w:rsidP="006F512E">
      <w:pPr>
        <w:pStyle w:val="Irodalomjegyzksor"/>
      </w:pPr>
      <w:bookmarkStart w:id="111" w:name="_Ref167437400"/>
      <w:r>
        <w:t>STM</w:t>
      </w:r>
      <w:r w:rsidRPr="000B76CF">
        <w:t>32</w:t>
      </w:r>
      <w:r>
        <w:t>U</w:t>
      </w:r>
      <w:r w:rsidRPr="000B76CF">
        <w:t>575</w:t>
      </w:r>
      <w:r>
        <w:t xml:space="preserve">VGT6Q mikrovezérlő </w:t>
      </w:r>
      <w:r>
        <w:br/>
      </w:r>
      <w:hyperlink r:id="rId87" w:history="1">
        <w:r w:rsidRPr="00E36CC9">
          <w:rPr>
            <w:rStyle w:val="Hiperhivatkozs"/>
          </w:rPr>
          <w:t>https://www.st.com/en/microcontrollers-microprocessors/stm32u575vg.html</w:t>
        </w:r>
      </w:hyperlink>
      <w:bookmarkEnd w:id="111"/>
      <w:r>
        <w:t xml:space="preserve"> </w:t>
      </w:r>
    </w:p>
    <w:p w14:paraId="10B82CAB" w14:textId="5F5646D0" w:rsidR="000B76CF" w:rsidRDefault="000B76CF" w:rsidP="006F512E">
      <w:pPr>
        <w:pStyle w:val="Irodalomjegyzksor"/>
      </w:pPr>
      <w:bookmarkStart w:id="112" w:name="_Ref167437491"/>
      <w:r w:rsidRPr="000B76CF">
        <w:t xml:space="preserve">ER-TFT032IPS-3.2-4334 </w:t>
      </w:r>
      <w:r>
        <w:t>kijelző adatai</w:t>
      </w:r>
      <w:r>
        <w:br/>
      </w:r>
      <w:hyperlink r:id="rId88" w:history="1">
        <w:r w:rsidRPr="00E36CC9">
          <w:rPr>
            <w:rStyle w:val="Hiperhivatkozs"/>
          </w:rPr>
          <w:t>https://www.buydisplay.com/3-2-inch-240x320-ips-tft-lcd-module-for-arduino-and-raspberry-pi</w:t>
        </w:r>
      </w:hyperlink>
      <w:bookmarkEnd w:id="112"/>
      <w:r>
        <w:t xml:space="preserve"> </w:t>
      </w:r>
    </w:p>
    <w:p w14:paraId="4248D1F3" w14:textId="33A1B349" w:rsidR="000B76CF" w:rsidRDefault="000B76CF" w:rsidP="006F512E">
      <w:pPr>
        <w:pStyle w:val="Irodalomjegyzksor"/>
      </w:pPr>
      <w:bookmarkStart w:id="113" w:name="_Ref167437868"/>
      <w:r w:rsidRPr="000B76CF">
        <w:t>“Bare Metal” STM32 Programming (Part 11): Using External Memories</w:t>
      </w:r>
      <w:r>
        <w:br/>
      </w:r>
      <w:hyperlink r:id="rId89" w:history="1">
        <w:r w:rsidRPr="00E36CC9">
          <w:rPr>
            <w:rStyle w:val="Hiperhivatkozs"/>
          </w:rPr>
          <w:t>https://vivonomicon.com/2020/07/26/bare-metal-stm32-programming-part-11-using-external-memories/</w:t>
        </w:r>
      </w:hyperlink>
      <w:bookmarkEnd w:id="113"/>
      <w:r>
        <w:t xml:space="preserve"> </w:t>
      </w:r>
    </w:p>
    <w:p w14:paraId="12F331DB" w14:textId="1545F5C5" w:rsidR="000B76CF" w:rsidRDefault="00FB4E08" w:rsidP="006F512E">
      <w:pPr>
        <w:pStyle w:val="Irodalomjegyzksor"/>
      </w:pPr>
      <w:bookmarkStart w:id="114" w:name="_Ref167437952"/>
      <w:r>
        <w:t xml:space="preserve">Layout Design Guide </w:t>
      </w:r>
      <w:hyperlink r:id="rId90" w:history="1">
        <w:r w:rsidRPr="00E36CC9">
          <w:rPr>
            <w:rStyle w:val="Hiperhivatkozs"/>
          </w:rPr>
          <w:t>https://docs.toradex.com/102492-layout-design-guide.pdf</w:t>
        </w:r>
      </w:hyperlink>
      <w:bookmarkEnd w:id="114"/>
      <w:r>
        <w:t xml:space="preserve"> </w:t>
      </w:r>
    </w:p>
    <w:p w14:paraId="0C6A73A7" w14:textId="3AD424E3" w:rsidR="00FB4E08" w:rsidRDefault="00FB4E08" w:rsidP="00FB4E08">
      <w:pPr>
        <w:pStyle w:val="Irodalomjegyzksor"/>
      </w:pPr>
      <w:bookmarkStart w:id="115" w:name="_Ref167438063"/>
      <w:r>
        <w:t>TS3USB30E 2:1 USB multiplexer</w:t>
      </w:r>
      <w:r>
        <w:br/>
      </w:r>
      <w:hyperlink r:id="rId91" w:history="1">
        <w:r w:rsidRPr="00E36CC9">
          <w:rPr>
            <w:rStyle w:val="Hiperhivatkozs"/>
          </w:rPr>
          <w:t>https://www.ti.com/lit/ds/symlink/ts3usb30e.pdf?ts=1716453949149&amp;ref_url=https%253A%252F%252Fwww.ti.com%252Fproduct%252FTS3USB30E%253FHQS%253Dti-null-null-verifimanuf_manuf-manu-pf-octopart-wwe</w:t>
        </w:r>
      </w:hyperlink>
      <w:bookmarkEnd w:id="115"/>
      <w:r>
        <w:t xml:space="preserve"> </w:t>
      </w:r>
    </w:p>
    <w:p w14:paraId="0470E1E6" w14:textId="1BD97456" w:rsidR="004F348A" w:rsidRDefault="004F348A" w:rsidP="00FB4E08">
      <w:pPr>
        <w:pStyle w:val="Irodalomjegyzksor"/>
      </w:pPr>
      <w:bookmarkStart w:id="116" w:name="_Ref174304953"/>
      <w:r>
        <w:t>Tasztatúra felépítése</w:t>
      </w:r>
      <w:r>
        <w:br/>
      </w:r>
      <w:hyperlink r:id="rId92" w:history="1">
        <w:r w:rsidRPr="00C93CD7">
          <w:rPr>
            <w:rStyle w:val="Hiperhivatkozs"/>
          </w:rPr>
          <w:t>https://www.general-label.com/wp-content/uploads/2019/03/Tactile-metal-domes-OL.jpg</w:t>
        </w:r>
      </w:hyperlink>
      <w:bookmarkEnd w:id="116"/>
      <w:r>
        <w:t xml:space="preserve"> </w:t>
      </w:r>
    </w:p>
    <w:p w14:paraId="2E9236E2" w14:textId="46A58728" w:rsidR="004F348A" w:rsidRDefault="004F348A" w:rsidP="00FB4E08">
      <w:pPr>
        <w:pStyle w:val="Irodalomjegyzksor"/>
      </w:pPr>
      <w:bookmarkStart w:id="117" w:name="_Ref174446759"/>
      <w:r>
        <w:t>Fém dóm elhelyezkedése</w:t>
      </w:r>
      <w:r>
        <w:br/>
      </w:r>
      <w:hyperlink r:id="rId93" w:history="1">
        <w:r w:rsidRPr="00C93CD7">
          <w:rPr>
            <w:rStyle w:val="Hiperhivatkozs"/>
          </w:rPr>
          <w:t>https://www.iqsdirectory.com/articles/keypad/membrane-switch/tactile-and-non-tactile.jpg</w:t>
        </w:r>
      </w:hyperlink>
      <w:bookmarkEnd w:id="117"/>
      <w:r>
        <w:t xml:space="preserve"> </w:t>
      </w:r>
    </w:p>
    <w:p w14:paraId="735BEE5E" w14:textId="1E417894" w:rsidR="000C0233" w:rsidRDefault="000C0233" w:rsidP="000C0233">
      <w:pPr>
        <w:pStyle w:val="Irodalomjegyzksor"/>
      </w:pPr>
      <w:bookmarkStart w:id="118" w:name="_Ref174438158"/>
      <w:r>
        <w:t>STM32U575 Nucleo kapcsolási rajza</w:t>
      </w:r>
      <w:r>
        <w:br/>
      </w:r>
      <w:hyperlink r:id="rId94" w:history="1">
        <w:r w:rsidRPr="00BF7D72">
          <w:rPr>
            <w:rStyle w:val="Hiperhivatkozs"/>
          </w:rPr>
          <w:t>https://www.st.com/resource/en/schematic_pack/mb1549-u575ziq-c02_schematic.pdf</w:t>
        </w:r>
      </w:hyperlink>
      <w:bookmarkEnd w:id="118"/>
      <w:r>
        <w:t xml:space="preserve"> </w:t>
      </w:r>
    </w:p>
    <w:p w14:paraId="0E537F86" w14:textId="7EBD34A7" w:rsidR="00CD663B" w:rsidRDefault="00CD663B" w:rsidP="00CD663B">
      <w:pPr>
        <w:pStyle w:val="Irodalomjegyzksor"/>
      </w:pPr>
      <w:bookmarkStart w:id="119" w:name="_Ref174440941"/>
      <w:r>
        <w:t>MC24C02-DRDW8TP EEPROM datasheet</w:t>
      </w:r>
      <w:r>
        <w:br/>
      </w:r>
      <w:hyperlink r:id="rId95" w:history="1">
        <w:r w:rsidRPr="00BF7D72">
          <w:rPr>
            <w:rStyle w:val="Hiperhivatkozs"/>
          </w:rPr>
          <w:t>https://hu.mouser.com/datasheet/2/389/m24c02_dre-1849597.pdf</w:t>
        </w:r>
      </w:hyperlink>
      <w:bookmarkEnd w:id="119"/>
      <w:r>
        <w:t xml:space="preserve"> </w:t>
      </w:r>
    </w:p>
    <w:p w14:paraId="55FC563D" w14:textId="261CAC31" w:rsidR="003678EF" w:rsidRDefault="003678EF" w:rsidP="00B9314E">
      <w:pPr>
        <w:pStyle w:val="Irodalomjegyzksor"/>
      </w:pPr>
      <w:bookmarkStart w:id="120" w:name="_Ref174448589"/>
      <w:r>
        <w:lastRenderedPageBreak/>
        <w:t>SiPM datasheet</w:t>
      </w:r>
      <w:r w:rsidR="00B9314E">
        <w:br/>
      </w:r>
      <w:hyperlink r:id="rId96" w:history="1">
        <w:r w:rsidR="00B9314E" w:rsidRPr="00BF7D72">
          <w:rPr>
            <w:rStyle w:val="Hiperhivatkozs"/>
          </w:rPr>
          <w:t>https://hu.mouser.com/datasheet/2/308/1/MICROC_SERIES_D-2315622.pdf</w:t>
        </w:r>
      </w:hyperlink>
      <w:bookmarkEnd w:id="120"/>
      <w:r w:rsidR="00B9314E">
        <w:t xml:space="preserve"> </w:t>
      </w:r>
    </w:p>
    <w:p w14:paraId="7639F562" w14:textId="44DA255E" w:rsidR="00B9314E" w:rsidRDefault="00B9314E" w:rsidP="00B9314E">
      <w:pPr>
        <w:pStyle w:val="Irodalomjegyzksor"/>
      </w:pPr>
      <w:bookmarkStart w:id="121" w:name="_Ref174448591"/>
      <w:r>
        <w:t>Biasing and Readout of ON Semiconductor SiPM Sensors</w:t>
      </w:r>
      <w:r>
        <w:br/>
      </w:r>
      <w:hyperlink r:id="rId97" w:history="1">
        <w:r w:rsidRPr="00BF7D72">
          <w:rPr>
            <w:rStyle w:val="Hiperhivatkozs"/>
          </w:rPr>
          <w:t>https://www.onsemi.com/pub/Collateral/AND9782-D.PDF</w:t>
        </w:r>
      </w:hyperlink>
      <w:bookmarkEnd w:id="121"/>
      <w:r>
        <w:t xml:space="preserve"> </w:t>
      </w:r>
    </w:p>
    <w:p w14:paraId="5441DA1F" w14:textId="1E72A42E" w:rsidR="001308E1" w:rsidRPr="008035A4" w:rsidRDefault="001308E1" w:rsidP="00B9314E">
      <w:pPr>
        <w:pStyle w:val="Irodalomjegyzksor"/>
        <w:rPr>
          <w:rStyle w:val="Hiperhivatkozs"/>
          <w:color w:val="auto"/>
          <w:u w:val="none"/>
        </w:rPr>
      </w:pPr>
      <w:bookmarkStart w:id="122" w:name="_Ref174820083"/>
      <w:r w:rsidRPr="00F13311">
        <w:t>onsemi,</w:t>
      </w:r>
      <w:r>
        <w:t xml:space="preserve"> </w:t>
      </w:r>
      <w:r w:rsidRPr="00581D5C">
        <w:rPr>
          <w:rStyle w:val="Irodalomjegyzkforrs"/>
        </w:rPr>
        <w:t>Introduction to the Silicon Photomultiplier (SiPM)</w:t>
      </w:r>
      <w:r w:rsidRPr="00581D5C">
        <w:rPr>
          <w:rStyle w:val="Irodalomjegyzkforrs"/>
        </w:rPr>
        <w:br/>
      </w:r>
      <w:hyperlink r:id="rId98" w:history="1">
        <w:r w:rsidRPr="00A11E05">
          <w:rPr>
            <w:rStyle w:val="Hiperhivatkozs"/>
          </w:rPr>
          <w:t>https://www.onsemi.com/pub/Collateral/AND9770-D.PDF</w:t>
        </w:r>
      </w:hyperlink>
      <w:bookmarkEnd w:id="122"/>
      <w:r>
        <w:rPr>
          <w:rStyle w:val="Hiperhivatkozs"/>
        </w:rPr>
        <w:t xml:space="preserve"> </w:t>
      </w:r>
    </w:p>
    <w:p w14:paraId="3755BDCA" w14:textId="63241DD5" w:rsidR="008035A4" w:rsidRDefault="008035A4" w:rsidP="00B9314E">
      <w:pPr>
        <w:pStyle w:val="Irodalomjegyzksor"/>
      </w:pPr>
      <w:bookmarkStart w:id="123" w:name="_Ref174822048"/>
      <w:r w:rsidRPr="00581D5C">
        <w:t>Broadcom</w:t>
      </w:r>
      <w:r>
        <w:t xml:space="preserve">, </w:t>
      </w:r>
      <w:r w:rsidRPr="00581D5C">
        <w:rPr>
          <w:rStyle w:val="Irodalomjegyzkforrs"/>
        </w:rPr>
        <w:t>AFBR-S4NxxC013-44P163 Brief Introduction to Silicon Photomultipliers</w:t>
      </w:r>
      <w:r>
        <w:rPr>
          <w:rStyle w:val="Irodalomjegyzkforrs"/>
        </w:rPr>
        <w:t xml:space="preserve"> </w:t>
      </w:r>
      <w:r w:rsidR="00067300">
        <w:rPr>
          <w:rStyle w:val="Irodalomjegyzkforrs"/>
        </w:rPr>
        <w:br/>
      </w:r>
      <w:hyperlink r:id="rId99" w:history="1">
        <w:r w:rsidR="00067300" w:rsidRPr="00A11E05">
          <w:rPr>
            <w:rStyle w:val="Hiperhivatkozs"/>
          </w:rPr>
          <w:t>https://docs.broadcom.com/doc/Introduction-to-Silicon-Photomultipliers</w:t>
        </w:r>
      </w:hyperlink>
      <w:bookmarkEnd w:id="123"/>
      <w:r w:rsidR="00067300">
        <w:rPr>
          <w:rStyle w:val="Hiperhivatkozs"/>
        </w:rPr>
        <w:t xml:space="preserve"> </w:t>
      </w:r>
      <w:r>
        <w:rPr>
          <w:rStyle w:val="Irodalomjegyzkforrs"/>
        </w:rPr>
        <w:br/>
      </w:r>
    </w:p>
    <w:p w14:paraId="1DA65E44" w14:textId="77777777" w:rsidR="00970A86" w:rsidRDefault="00970A86" w:rsidP="00B9314E">
      <w:pPr>
        <w:pStyle w:val="Irodalomjegyzksor"/>
      </w:pPr>
    </w:p>
    <w:p w14:paraId="37B680F6" w14:textId="77777777" w:rsidR="003678EF" w:rsidRDefault="003678EF" w:rsidP="003678EF">
      <w:pPr>
        <w:pStyle w:val="Irodalomjegyzksor"/>
        <w:numPr>
          <w:ilvl w:val="0"/>
          <w:numId w:val="0"/>
        </w:numPr>
        <w:ind w:left="567" w:hanging="567"/>
      </w:pPr>
    </w:p>
    <w:p w14:paraId="6F7E291E" w14:textId="77777777" w:rsidR="003678EF" w:rsidRPr="00EE1A1F" w:rsidRDefault="003678EF" w:rsidP="003678EF">
      <w:pPr>
        <w:pStyle w:val="Irodalomjegyzksor"/>
        <w:numPr>
          <w:ilvl w:val="0"/>
          <w:numId w:val="0"/>
        </w:numPr>
        <w:ind w:left="567" w:hanging="567"/>
      </w:pPr>
    </w:p>
    <w:p w14:paraId="5747A86F" w14:textId="77777777" w:rsidR="00B50CAA" w:rsidRDefault="00B50CAA" w:rsidP="00B50CAA"/>
    <w:sectPr w:rsidR="00B50CAA" w:rsidSect="0052198E">
      <w:headerReference w:type="even" r:id="rId100"/>
      <w:footerReference w:type="default" r:id="rId101"/>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0CA7E7" w14:textId="77777777" w:rsidR="00F67880" w:rsidRDefault="00F67880">
      <w:r>
        <w:separator/>
      </w:r>
    </w:p>
  </w:endnote>
  <w:endnote w:type="continuationSeparator" w:id="0">
    <w:p w14:paraId="53C4F8B7" w14:textId="77777777" w:rsidR="00F67880" w:rsidRDefault="00F67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t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52064" w14:textId="77777777" w:rsidR="009C1EEE" w:rsidRDefault="009C1EE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58FA9" w14:textId="75A2ABF7" w:rsidR="009C1EEE" w:rsidRDefault="009C1EEE"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C77C7A">
      <w:rPr>
        <w:rStyle w:val="Oldalszm"/>
        <w:noProof/>
      </w:rPr>
      <w:t>32</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4A6487" w14:textId="77777777" w:rsidR="00F67880" w:rsidRDefault="00F67880">
      <w:r>
        <w:separator/>
      </w:r>
    </w:p>
  </w:footnote>
  <w:footnote w:type="continuationSeparator" w:id="0">
    <w:p w14:paraId="53C1164B" w14:textId="77777777" w:rsidR="00F67880" w:rsidRDefault="00F678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2A8D" w14:textId="77777777" w:rsidR="009C1EEE" w:rsidRDefault="009C1EEE"/>
  <w:p w14:paraId="2FBE2084" w14:textId="77777777" w:rsidR="009C1EEE" w:rsidRDefault="009C1EEE"/>
  <w:p w14:paraId="2BF231C2" w14:textId="77777777" w:rsidR="009C1EEE" w:rsidRDefault="009C1EE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3E374F"/>
    <w:multiLevelType w:val="hybridMultilevel"/>
    <w:tmpl w:val="192898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BDD5E81"/>
    <w:multiLevelType w:val="hybridMultilevel"/>
    <w:tmpl w:val="1E060BB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EC06A3"/>
    <w:multiLevelType w:val="hybridMultilevel"/>
    <w:tmpl w:val="9FA28A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0B9339E"/>
    <w:multiLevelType w:val="hybridMultilevel"/>
    <w:tmpl w:val="FFECCBC8"/>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5" w15:restartNumberingAfterBreak="0">
    <w:nsid w:val="15D53634"/>
    <w:multiLevelType w:val="hybridMultilevel"/>
    <w:tmpl w:val="490805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1E6B2C88"/>
    <w:multiLevelType w:val="hybridMultilevel"/>
    <w:tmpl w:val="14A2D6E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9" w15:restartNumberingAfterBreak="0">
    <w:nsid w:val="1FA82521"/>
    <w:multiLevelType w:val="hybridMultilevel"/>
    <w:tmpl w:val="565ECF9E"/>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1E46177"/>
    <w:multiLevelType w:val="hybridMultilevel"/>
    <w:tmpl w:val="BBB4625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232C1535"/>
    <w:multiLevelType w:val="hybridMultilevel"/>
    <w:tmpl w:val="9232176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8FB34BB"/>
    <w:multiLevelType w:val="hybridMultilevel"/>
    <w:tmpl w:val="63F64C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EDC3767"/>
    <w:multiLevelType w:val="hybridMultilevel"/>
    <w:tmpl w:val="CCB6D8BA"/>
    <w:lvl w:ilvl="0" w:tplc="040E000B">
      <w:start w:val="15"/>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41C2DF5"/>
    <w:multiLevelType w:val="hybridMultilevel"/>
    <w:tmpl w:val="A016ECE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4D7C49E6"/>
    <w:multiLevelType w:val="hybridMultilevel"/>
    <w:tmpl w:val="61462E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7E838B8"/>
    <w:multiLevelType w:val="hybridMultilevel"/>
    <w:tmpl w:val="6AC44F5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3" w15:restartNumberingAfterBreak="0">
    <w:nsid w:val="63F91BF6"/>
    <w:multiLevelType w:val="hybridMultilevel"/>
    <w:tmpl w:val="A3E8A098"/>
    <w:lvl w:ilvl="0" w:tplc="040E0001">
      <w:start w:val="1"/>
      <w:numFmt w:val="bullet"/>
      <w:lvlText w:val=""/>
      <w:lvlJc w:val="left"/>
      <w:pPr>
        <w:ind w:left="1500" w:hanging="360"/>
      </w:pPr>
      <w:rPr>
        <w:rFonts w:ascii="Symbol" w:hAnsi="Symbol" w:hint="default"/>
      </w:rPr>
    </w:lvl>
    <w:lvl w:ilvl="1" w:tplc="040E0003" w:tentative="1">
      <w:start w:val="1"/>
      <w:numFmt w:val="bullet"/>
      <w:lvlText w:val="o"/>
      <w:lvlJc w:val="left"/>
      <w:pPr>
        <w:ind w:left="2220" w:hanging="360"/>
      </w:pPr>
      <w:rPr>
        <w:rFonts w:ascii="Courier New" w:hAnsi="Courier New" w:cs="Courier New" w:hint="default"/>
      </w:rPr>
    </w:lvl>
    <w:lvl w:ilvl="2" w:tplc="040E0005" w:tentative="1">
      <w:start w:val="1"/>
      <w:numFmt w:val="bullet"/>
      <w:lvlText w:val=""/>
      <w:lvlJc w:val="left"/>
      <w:pPr>
        <w:ind w:left="2940" w:hanging="360"/>
      </w:pPr>
      <w:rPr>
        <w:rFonts w:ascii="Wingdings" w:hAnsi="Wingdings" w:hint="default"/>
      </w:rPr>
    </w:lvl>
    <w:lvl w:ilvl="3" w:tplc="040E0001" w:tentative="1">
      <w:start w:val="1"/>
      <w:numFmt w:val="bullet"/>
      <w:lvlText w:val=""/>
      <w:lvlJc w:val="left"/>
      <w:pPr>
        <w:ind w:left="3660" w:hanging="360"/>
      </w:pPr>
      <w:rPr>
        <w:rFonts w:ascii="Symbol" w:hAnsi="Symbol" w:hint="default"/>
      </w:rPr>
    </w:lvl>
    <w:lvl w:ilvl="4" w:tplc="040E0003" w:tentative="1">
      <w:start w:val="1"/>
      <w:numFmt w:val="bullet"/>
      <w:lvlText w:val="o"/>
      <w:lvlJc w:val="left"/>
      <w:pPr>
        <w:ind w:left="4380" w:hanging="360"/>
      </w:pPr>
      <w:rPr>
        <w:rFonts w:ascii="Courier New" w:hAnsi="Courier New" w:cs="Courier New" w:hint="default"/>
      </w:rPr>
    </w:lvl>
    <w:lvl w:ilvl="5" w:tplc="040E0005" w:tentative="1">
      <w:start w:val="1"/>
      <w:numFmt w:val="bullet"/>
      <w:lvlText w:val=""/>
      <w:lvlJc w:val="left"/>
      <w:pPr>
        <w:ind w:left="5100" w:hanging="360"/>
      </w:pPr>
      <w:rPr>
        <w:rFonts w:ascii="Wingdings" w:hAnsi="Wingdings" w:hint="default"/>
      </w:rPr>
    </w:lvl>
    <w:lvl w:ilvl="6" w:tplc="040E0001" w:tentative="1">
      <w:start w:val="1"/>
      <w:numFmt w:val="bullet"/>
      <w:lvlText w:val=""/>
      <w:lvlJc w:val="left"/>
      <w:pPr>
        <w:ind w:left="5820" w:hanging="360"/>
      </w:pPr>
      <w:rPr>
        <w:rFonts w:ascii="Symbol" w:hAnsi="Symbol" w:hint="default"/>
      </w:rPr>
    </w:lvl>
    <w:lvl w:ilvl="7" w:tplc="040E0003" w:tentative="1">
      <w:start w:val="1"/>
      <w:numFmt w:val="bullet"/>
      <w:lvlText w:val="o"/>
      <w:lvlJc w:val="left"/>
      <w:pPr>
        <w:ind w:left="6540" w:hanging="360"/>
      </w:pPr>
      <w:rPr>
        <w:rFonts w:ascii="Courier New" w:hAnsi="Courier New" w:cs="Courier New" w:hint="default"/>
      </w:rPr>
    </w:lvl>
    <w:lvl w:ilvl="8" w:tplc="040E0005" w:tentative="1">
      <w:start w:val="1"/>
      <w:numFmt w:val="bullet"/>
      <w:lvlText w:val=""/>
      <w:lvlJc w:val="left"/>
      <w:pPr>
        <w:ind w:left="7260" w:hanging="360"/>
      </w:pPr>
      <w:rPr>
        <w:rFonts w:ascii="Wingdings" w:hAnsi="Wingdings" w:hint="default"/>
      </w:rPr>
    </w:lvl>
  </w:abstractNum>
  <w:abstractNum w:abstractNumId="34" w15:restartNumberingAfterBreak="0">
    <w:nsid w:val="6A48284B"/>
    <w:multiLevelType w:val="hybridMultilevel"/>
    <w:tmpl w:val="0234D61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5" w15:restartNumberingAfterBreak="0">
    <w:nsid w:val="6AFC1994"/>
    <w:multiLevelType w:val="multilevel"/>
    <w:tmpl w:val="907A15EC"/>
    <w:numStyleLink w:val="StyleOutlinenumberedSymbolsymbol11ptBoldLeft0cm"/>
  </w:abstractNum>
  <w:abstractNum w:abstractNumId="36" w15:restartNumberingAfterBreak="0">
    <w:nsid w:val="716335D1"/>
    <w:multiLevelType w:val="hybridMultilevel"/>
    <w:tmpl w:val="8FF2DE2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7" w15:restartNumberingAfterBreak="0">
    <w:nsid w:val="77537A70"/>
    <w:multiLevelType w:val="hybridMultilevel"/>
    <w:tmpl w:val="BDBAF87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9" w15:restartNumberingAfterBreak="0">
    <w:nsid w:val="7AFA221C"/>
    <w:multiLevelType w:val="hybridMultilevel"/>
    <w:tmpl w:val="699E5C5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935869641">
    <w:abstractNumId w:val="11"/>
  </w:num>
  <w:num w:numId="2" w16cid:durableId="1908035358">
    <w:abstractNumId w:val="38"/>
  </w:num>
  <w:num w:numId="3" w16cid:durableId="187063843">
    <w:abstractNumId w:val="17"/>
  </w:num>
  <w:num w:numId="4" w16cid:durableId="340162602">
    <w:abstractNumId w:val="26"/>
  </w:num>
  <w:num w:numId="5" w16cid:durableId="4947233">
    <w:abstractNumId w:val="28"/>
  </w:num>
  <w:num w:numId="6" w16cid:durableId="1125659511">
    <w:abstractNumId w:val="31"/>
  </w:num>
  <w:num w:numId="7" w16cid:durableId="41443121">
    <w:abstractNumId w:val="22"/>
  </w:num>
  <w:num w:numId="8" w16cid:durableId="309015773">
    <w:abstractNumId w:val="16"/>
  </w:num>
  <w:num w:numId="9" w16cid:durableId="372313512">
    <w:abstractNumId w:val="23"/>
  </w:num>
  <w:num w:numId="10" w16cid:durableId="1355107490">
    <w:abstractNumId w:val="40"/>
  </w:num>
  <w:num w:numId="11" w16cid:durableId="113062614">
    <w:abstractNumId w:val="24"/>
  </w:num>
  <w:num w:numId="12" w16cid:durableId="1150636079">
    <w:abstractNumId w:val="35"/>
  </w:num>
  <w:num w:numId="13" w16cid:durableId="388696588">
    <w:abstractNumId w:val="9"/>
  </w:num>
  <w:num w:numId="14" w16cid:durableId="1062677115">
    <w:abstractNumId w:val="7"/>
  </w:num>
  <w:num w:numId="15" w16cid:durableId="26296075">
    <w:abstractNumId w:val="6"/>
  </w:num>
  <w:num w:numId="16" w16cid:durableId="2018262861">
    <w:abstractNumId w:val="5"/>
  </w:num>
  <w:num w:numId="17" w16cid:durableId="2142841319">
    <w:abstractNumId w:val="4"/>
  </w:num>
  <w:num w:numId="18" w16cid:durableId="591625930">
    <w:abstractNumId w:val="8"/>
  </w:num>
  <w:num w:numId="19" w16cid:durableId="1403678659">
    <w:abstractNumId w:val="3"/>
  </w:num>
  <w:num w:numId="20" w16cid:durableId="1965577561">
    <w:abstractNumId w:val="2"/>
  </w:num>
  <w:num w:numId="21" w16cid:durableId="561598984">
    <w:abstractNumId w:val="1"/>
  </w:num>
  <w:num w:numId="22" w16cid:durableId="434836128">
    <w:abstractNumId w:val="0"/>
  </w:num>
  <w:num w:numId="23" w16cid:durableId="736586332">
    <w:abstractNumId w:val="33"/>
  </w:num>
  <w:num w:numId="24" w16cid:durableId="1826358341">
    <w:abstractNumId w:val="19"/>
  </w:num>
  <w:num w:numId="25" w16cid:durableId="1719431589">
    <w:abstractNumId w:val="18"/>
  </w:num>
  <w:num w:numId="26" w16cid:durableId="138691647">
    <w:abstractNumId w:val="36"/>
  </w:num>
  <w:num w:numId="27" w16cid:durableId="1996958078">
    <w:abstractNumId w:val="13"/>
  </w:num>
  <w:num w:numId="28" w16cid:durableId="859775930">
    <w:abstractNumId w:val="27"/>
  </w:num>
  <w:num w:numId="29" w16cid:durableId="713042475">
    <w:abstractNumId w:val="32"/>
  </w:num>
  <w:num w:numId="30" w16cid:durableId="541283611">
    <w:abstractNumId w:val="30"/>
  </w:num>
  <w:num w:numId="31" w16cid:durableId="57478293">
    <w:abstractNumId w:val="25"/>
  </w:num>
  <w:num w:numId="32" w16cid:durableId="135689819">
    <w:abstractNumId w:val="29"/>
  </w:num>
  <w:num w:numId="33" w16cid:durableId="650599451">
    <w:abstractNumId w:val="15"/>
  </w:num>
  <w:num w:numId="34" w16cid:durableId="1972855714">
    <w:abstractNumId w:val="14"/>
  </w:num>
  <w:num w:numId="35" w16cid:durableId="685716993">
    <w:abstractNumId w:val="39"/>
  </w:num>
  <w:num w:numId="36" w16cid:durableId="1063068900">
    <w:abstractNumId w:val="34"/>
  </w:num>
  <w:num w:numId="37" w16cid:durableId="1776052120">
    <w:abstractNumId w:val="37"/>
  </w:num>
  <w:num w:numId="38" w16cid:durableId="438645129">
    <w:abstractNumId w:val="12"/>
  </w:num>
  <w:num w:numId="39" w16cid:durableId="955676553">
    <w:abstractNumId w:val="21"/>
  </w:num>
  <w:num w:numId="40" w16cid:durableId="1821538662">
    <w:abstractNumId w:val="20"/>
  </w:num>
  <w:num w:numId="41" w16cid:durableId="139889860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2E00"/>
    <w:rsid w:val="000062F4"/>
    <w:rsid w:val="0001192F"/>
    <w:rsid w:val="00015D42"/>
    <w:rsid w:val="0003187B"/>
    <w:rsid w:val="0004699E"/>
    <w:rsid w:val="000501F9"/>
    <w:rsid w:val="00050F72"/>
    <w:rsid w:val="000579C4"/>
    <w:rsid w:val="00057A17"/>
    <w:rsid w:val="0006472D"/>
    <w:rsid w:val="00065E48"/>
    <w:rsid w:val="00067300"/>
    <w:rsid w:val="00071865"/>
    <w:rsid w:val="000908AA"/>
    <w:rsid w:val="0009485C"/>
    <w:rsid w:val="000A6470"/>
    <w:rsid w:val="000A6B07"/>
    <w:rsid w:val="000A7483"/>
    <w:rsid w:val="000B1ACF"/>
    <w:rsid w:val="000B1BB6"/>
    <w:rsid w:val="000B2CEC"/>
    <w:rsid w:val="000B4C42"/>
    <w:rsid w:val="000B53E0"/>
    <w:rsid w:val="000B76CF"/>
    <w:rsid w:val="000C0233"/>
    <w:rsid w:val="000D1108"/>
    <w:rsid w:val="000D23D4"/>
    <w:rsid w:val="000E2695"/>
    <w:rsid w:val="000E4540"/>
    <w:rsid w:val="000E7906"/>
    <w:rsid w:val="000F719D"/>
    <w:rsid w:val="0010165F"/>
    <w:rsid w:val="00115995"/>
    <w:rsid w:val="00123D19"/>
    <w:rsid w:val="00125651"/>
    <w:rsid w:val="001308E1"/>
    <w:rsid w:val="001417AF"/>
    <w:rsid w:val="0014255F"/>
    <w:rsid w:val="00142E34"/>
    <w:rsid w:val="00146EC7"/>
    <w:rsid w:val="0014752B"/>
    <w:rsid w:val="001501CA"/>
    <w:rsid w:val="001505D0"/>
    <w:rsid w:val="0015154D"/>
    <w:rsid w:val="0015204B"/>
    <w:rsid w:val="00162232"/>
    <w:rsid w:val="00171054"/>
    <w:rsid w:val="00182BE0"/>
    <w:rsid w:val="001A57BC"/>
    <w:rsid w:val="001B11AC"/>
    <w:rsid w:val="001B191C"/>
    <w:rsid w:val="001B4045"/>
    <w:rsid w:val="001B6B2B"/>
    <w:rsid w:val="001C23B4"/>
    <w:rsid w:val="001D2FC9"/>
    <w:rsid w:val="001D772E"/>
    <w:rsid w:val="00205B72"/>
    <w:rsid w:val="00206248"/>
    <w:rsid w:val="00207EE0"/>
    <w:rsid w:val="002102C3"/>
    <w:rsid w:val="00212B07"/>
    <w:rsid w:val="0021688B"/>
    <w:rsid w:val="00221FC9"/>
    <w:rsid w:val="00225F65"/>
    <w:rsid w:val="00226C93"/>
    <w:rsid w:val="00227347"/>
    <w:rsid w:val="002628E5"/>
    <w:rsid w:val="00264550"/>
    <w:rsid w:val="00267677"/>
    <w:rsid w:val="00271F6D"/>
    <w:rsid w:val="002841F9"/>
    <w:rsid w:val="00290EB0"/>
    <w:rsid w:val="002A3C8D"/>
    <w:rsid w:val="002B688A"/>
    <w:rsid w:val="002C73F2"/>
    <w:rsid w:val="002D0621"/>
    <w:rsid w:val="002D17B8"/>
    <w:rsid w:val="002D2E9F"/>
    <w:rsid w:val="002D7DA9"/>
    <w:rsid w:val="002E0DB9"/>
    <w:rsid w:val="002E1D2A"/>
    <w:rsid w:val="00302BB3"/>
    <w:rsid w:val="00310C15"/>
    <w:rsid w:val="00313013"/>
    <w:rsid w:val="0031490D"/>
    <w:rsid w:val="00322A91"/>
    <w:rsid w:val="00324725"/>
    <w:rsid w:val="00341800"/>
    <w:rsid w:val="003429F9"/>
    <w:rsid w:val="00345822"/>
    <w:rsid w:val="0034770D"/>
    <w:rsid w:val="00350AEC"/>
    <w:rsid w:val="0035582C"/>
    <w:rsid w:val="003573B7"/>
    <w:rsid w:val="00363DAF"/>
    <w:rsid w:val="003678EF"/>
    <w:rsid w:val="0037381F"/>
    <w:rsid w:val="00374C62"/>
    <w:rsid w:val="00396BE3"/>
    <w:rsid w:val="003A4CDB"/>
    <w:rsid w:val="003B117B"/>
    <w:rsid w:val="003B4440"/>
    <w:rsid w:val="003C0901"/>
    <w:rsid w:val="003C34DD"/>
    <w:rsid w:val="003C3662"/>
    <w:rsid w:val="003C519D"/>
    <w:rsid w:val="003C70F3"/>
    <w:rsid w:val="003E4698"/>
    <w:rsid w:val="003E70B1"/>
    <w:rsid w:val="003F231A"/>
    <w:rsid w:val="003F5425"/>
    <w:rsid w:val="003F7421"/>
    <w:rsid w:val="00410924"/>
    <w:rsid w:val="00417A65"/>
    <w:rsid w:val="00421CC5"/>
    <w:rsid w:val="004222BC"/>
    <w:rsid w:val="00427296"/>
    <w:rsid w:val="00432C94"/>
    <w:rsid w:val="00441F37"/>
    <w:rsid w:val="00444FA1"/>
    <w:rsid w:val="004454C7"/>
    <w:rsid w:val="00445B49"/>
    <w:rsid w:val="0044759A"/>
    <w:rsid w:val="00450A58"/>
    <w:rsid w:val="0045503D"/>
    <w:rsid w:val="00462090"/>
    <w:rsid w:val="004663EC"/>
    <w:rsid w:val="0047689A"/>
    <w:rsid w:val="004801EF"/>
    <w:rsid w:val="00481BA3"/>
    <w:rsid w:val="0048395A"/>
    <w:rsid w:val="00484801"/>
    <w:rsid w:val="004851C7"/>
    <w:rsid w:val="00485BE2"/>
    <w:rsid w:val="00486C1A"/>
    <w:rsid w:val="00491A85"/>
    <w:rsid w:val="00496714"/>
    <w:rsid w:val="004A2955"/>
    <w:rsid w:val="004A4B8D"/>
    <w:rsid w:val="004B113D"/>
    <w:rsid w:val="004B13C0"/>
    <w:rsid w:val="004B7D6F"/>
    <w:rsid w:val="004C1128"/>
    <w:rsid w:val="004C6AC8"/>
    <w:rsid w:val="004C7BEE"/>
    <w:rsid w:val="004D6975"/>
    <w:rsid w:val="004E77F1"/>
    <w:rsid w:val="004F348A"/>
    <w:rsid w:val="00502A30"/>
    <w:rsid w:val="00505D28"/>
    <w:rsid w:val="00511BF7"/>
    <w:rsid w:val="00511ED6"/>
    <w:rsid w:val="005202C0"/>
    <w:rsid w:val="0052198E"/>
    <w:rsid w:val="005439BF"/>
    <w:rsid w:val="00550293"/>
    <w:rsid w:val="005524FC"/>
    <w:rsid w:val="0056267F"/>
    <w:rsid w:val="00576495"/>
    <w:rsid w:val="00580978"/>
    <w:rsid w:val="00583419"/>
    <w:rsid w:val="00593C6D"/>
    <w:rsid w:val="00596A27"/>
    <w:rsid w:val="005A1020"/>
    <w:rsid w:val="005D3443"/>
    <w:rsid w:val="005D6314"/>
    <w:rsid w:val="005D6FBE"/>
    <w:rsid w:val="005D7CEB"/>
    <w:rsid w:val="005E01E0"/>
    <w:rsid w:val="005F3404"/>
    <w:rsid w:val="005F620E"/>
    <w:rsid w:val="00601251"/>
    <w:rsid w:val="006100D1"/>
    <w:rsid w:val="006150CF"/>
    <w:rsid w:val="0062185B"/>
    <w:rsid w:val="00623B9E"/>
    <w:rsid w:val="006263FC"/>
    <w:rsid w:val="0063585C"/>
    <w:rsid w:val="00641018"/>
    <w:rsid w:val="00643110"/>
    <w:rsid w:val="00643D08"/>
    <w:rsid w:val="0064777A"/>
    <w:rsid w:val="00650C7C"/>
    <w:rsid w:val="00657FDC"/>
    <w:rsid w:val="0066174A"/>
    <w:rsid w:val="0066316E"/>
    <w:rsid w:val="00667604"/>
    <w:rsid w:val="00675281"/>
    <w:rsid w:val="00681E99"/>
    <w:rsid w:val="00692605"/>
    <w:rsid w:val="006A1B7F"/>
    <w:rsid w:val="006A4118"/>
    <w:rsid w:val="006B00FC"/>
    <w:rsid w:val="006B2B26"/>
    <w:rsid w:val="006C12F0"/>
    <w:rsid w:val="006C2D79"/>
    <w:rsid w:val="006D338C"/>
    <w:rsid w:val="006D40A1"/>
    <w:rsid w:val="006D47F6"/>
    <w:rsid w:val="006E10BB"/>
    <w:rsid w:val="006E2CF1"/>
    <w:rsid w:val="006F2967"/>
    <w:rsid w:val="006F512E"/>
    <w:rsid w:val="006F6209"/>
    <w:rsid w:val="00700E3A"/>
    <w:rsid w:val="0070111D"/>
    <w:rsid w:val="00704276"/>
    <w:rsid w:val="00730B3C"/>
    <w:rsid w:val="00743C6E"/>
    <w:rsid w:val="00746F03"/>
    <w:rsid w:val="00760739"/>
    <w:rsid w:val="007613EA"/>
    <w:rsid w:val="00770F61"/>
    <w:rsid w:val="00774BA9"/>
    <w:rsid w:val="00783B3A"/>
    <w:rsid w:val="00784B9F"/>
    <w:rsid w:val="00791CF8"/>
    <w:rsid w:val="007A17AD"/>
    <w:rsid w:val="007A2BC2"/>
    <w:rsid w:val="007A2FEF"/>
    <w:rsid w:val="007C1A6A"/>
    <w:rsid w:val="008026FD"/>
    <w:rsid w:val="008035A4"/>
    <w:rsid w:val="008133BA"/>
    <w:rsid w:val="00816BCB"/>
    <w:rsid w:val="0081720C"/>
    <w:rsid w:val="008178C9"/>
    <w:rsid w:val="0082392D"/>
    <w:rsid w:val="00854BDC"/>
    <w:rsid w:val="0086061A"/>
    <w:rsid w:val="008644B1"/>
    <w:rsid w:val="00870B34"/>
    <w:rsid w:val="00886E2C"/>
    <w:rsid w:val="00887D96"/>
    <w:rsid w:val="00887EEF"/>
    <w:rsid w:val="008906A5"/>
    <w:rsid w:val="008B343F"/>
    <w:rsid w:val="008B4966"/>
    <w:rsid w:val="008C516B"/>
    <w:rsid w:val="008D2260"/>
    <w:rsid w:val="008D2C60"/>
    <w:rsid w:val="008D3197"/>
    <w:rsid w:val="008D7A8A"/>
    <w:rsid w:val="008E4F31"/>
    <w:rsid w:val="008E6B30"/>
    <w:rsid w:val="008E7228"/>
    <w:rsid w:val="008E7BA7"/>
    <w:rsid w:val="008F165C"/>
    <w:rsid w:val="008F1BB5"/>
    <w:rsid w:val="008F46BD"/>
    <w:rsid w:val="009014E3"/>
    <w:rsid w:val="0090199F"/>
    <w:rsid w:val="0090541F"/>
    <w:rsid w:val="00906775"/>
    <w:rsid w:val="00917F60"/>
    <w:rsid w:val="00921A03"/>
    <w:rsid w:val="00931D0F"/>
    <w:rsid w:val="00934A0E"/>
    <w:rsid w:val="009358E6"/>
    <w:rsid w:val="00940CB1"/>
    <w:rsid w:val="009424CB"/>
    <w:rsid w:val="0094688C"/>
    <w:rsid w:val="00964545"/>
    <w:rsid w:val="00970A86"/>
    <w:rsid w:val="009832F6"/>
    <w:rsid w:val="0098532E"/>
    <w:rsid w:val="00990913"/>
    <w:rsid w:val="009A32B9"/>
    <w:rsid w:val="009B1AB8"/>
    <w:rsid w:val="009C1C93"/>
    <w:rsid w:val="009C1EEE"/>
    <w:rsid w:val="009C5F63"/>
    <w:rsid w:val="009D54D1"/>
    <w:rsid w:val="009E67D2"/>
    <w:rsid w:val="009F1499"/>
    <w:rsid w:val="009F1759"/>
    <w:rsid w:val="009F3941"/>
    <w:rsid w:val="009F7FCA"/>
    <w:rsid w:val="00A03EC3"/>
    <w:rsid w:val="00A121A3"/>
    <w:rsid w:val="00A15A74"/>
    <w:rsid w:val="00A1667D"/>
    <w:rsid w:val="00A34DC4"/>
    <w:rsid w:val="00A40B72"/>
    <w:rsid w:val="00A526A5"/>
    <w:rsid w:val="00A52A6B"/>
    <w:rsid w:val="00A574FE"/>
    <w:rsid w:val="00A6070D"/>
    <w:rsid w:val="00A866CD"/>
    <w:rsid w:val="00A86ECB"/>
    <w:rsid w:val="00AA07DF"/>
    <w:rsid w:val="00AA16A4"/>
    <w:rsid w:val="00AB511F"/>
    <w:rsid w:val="00AC4325"/>
    <w:rsid w:val="00AC4A55"/>
    <w:rsid w:val="00AD303B"/>
    <w:rsid w:val="00AD392B"/>
    <w:rsid w:val="00AE05C4"/>
    <w:rsid w:val="00AE0A31"/>
    <w:rsid w:val="00AE4931"/>
    <w:rsid w:val="00AE57A1"/>
    <w:rsid w:val="00AF7FAE"/>
    <w:rsid w:val="00B00643"/>
    <w:rsid w:val="00B014CE"/>
    <w:rsid w:val="00B02422"/>
    <w:rsid w:val="00B05275"/>
    <w:rsid w:val="00B059DA"/>
    <w:rsid w:val="00B0662B"/>
    <w:rsid w:val="00B13C83"/>
    <w:rsid w:val="00B13FD0"/>
    <w:rsid w:val="00B149DB"/>
    <w:rsid w:val="00B17BD8"/>
    <w:rsid w:val="00B22331"/>
    <w:rsid w:val="00B23C9B"/>
    <w:rsid w:val="00B25876"/>
    <w:rsid w:val="00B32543"/>
    <w:rsid w:val="00B4104A"/>
    <w:rsid w:val="00B4371B"/>
    <w:rsid w:val="00B4461A"/>
    <w:rsid w:val="00B44C4D"/>
    <w:rsid w:val="00B508AD"/>
    <w:rsid w:val="00B50CAA"/>
    <w:rsid w:val="00B62C19"/>
    <w:rsid w:val="00B72129"/>
    <w:rsid w:val="00B75555"/>
    <w:rsid w:val="00B80850"/>
    <w:rsid w:val="00B9314E"/>
    <w:rsid w:val="00B9409A"/>
    <w:rsid w:val="00B96880"/>
    <w:rsid w:val="00BA2484"/>
    <w:rsid w:val="00BA2F43"/>
    <w:rsid w:val="00BA59FE"/>
    <w:rsid w:val="00BC6BBA"/>
    <w:rsid w:val="00BC7432"/>
    <w:rsid w:val="00BD2C2D"/>
    <w:rsid w:val="00BF4292"/>
    <w:rsid w:val="00BF55D3"/>
    <w:rsid w:val="00C00B3C"/>
    <w:rsid w:val="00C00D8F"/>
    <w:rsid w:val="00C15D37"/>
    <w:rsid w:val="00C16475"/>
    <w:rsid w:val="00C2686E"/>
    <w:rsid w:val="00C31260"/>
    <w:rsid w:val="00C31CB5"/>
    <w:rsid w:val="00C4290A"/>
    <w:rsid w:val="00C53500"/>
    <w:rsid w:val="00C53F92"/>
    <w:rsid w:val="00C55A14"/>
    <w:rsid w:val="00C62422"/>
    <w:rsid w:val="00C70D60"/>
    <w:rsid w:val="00C713F8"/>
    <w:rsid w:val="00C72D9D"/>
    <w:rsid w:val="00C73DEE"/>
    <w:rsid w:val="00C75C72"/>
    <w:rsid w:val="00C765D3"/>
    <w:rsid w:val="00C77C7A"/>
    <w:rsid w:val="00C8142E"/>
    <w:rsid w:val="00C84464"/>
    <w:rsid w:val="00C94815"/>
    <w:rsid w:val="00C949E5"/>
    <w:rsid w:val="00CA38D5"/>
    <w:rsid w:val="00CA7282"/>
    <w:rsid w:val="00CB0FEC"/>
    <w:rsid w:val="00CB2F32"/>
    <w:rsid w:val="00CC063F"/>
    <w:rsid w:val="00CC400C"/>
    <w:rsid w:val="00CD53AC"/>
    <w:rsid w:val="00CD5B76"/>
    <w:rsid w:val="00CD663B"/>
    <w:rsid w:val="00CE128A"/>
    <w:rsid w:val="00CF0FEA"/>
    <w:rsid w:val="00D06292"/>
    <w:rsid w:val="00D07335"/>
    <w:rsid w:val="00D12EB2"/>
    <w:rsid w:val="00D15874"/>
    <w:rsid w:val="00D1632F"/>
    <w:rsid w:val="00D17356"/>
    <w:rsid w:val="00D224B2"/>
    <w:rsid w:val="00D23088"/>
    <w:rsid w:val="00D23BFC"/>
    <w:rsid w:val="00D348A7"/>
    <w:rsid w:val="00D429F2"/>
    <w:rsid w:val="00D44548"/>
    <w:rsid w:val="00D52B07"/>
    <w:rsid w:val="00D53F5A"/>
    <w:rsid w:val="00D64293"/>
    <w:rsid w:val="00D81927"/>
    <w:rsid w:val="00D863B3"/>
    <w:rsid w:val="00D959E6"/>
    <w:rsid w:val="00D95E2C"/>
    <w:rsid w:val="00DA74F6"/>
    <w:rsid w:val="00DB1C80"/>
    <w:rsid w:val="00DC1B3D"/>
    <w:rsid w:val="00DC748E"/>
    <w:rsid w:val="00DD2E80"/>
    <w:rsid w:val="00DD6A58"/>
    <w:rsid w:val="00DD6FA1"/>
    <w:rsid w:val="00DE0C01"/>
    <w:rsid w:val="00DF5E90"/>
    <w:rsid w:val="00DF66D8"/>
    <w:rsid w:val="00E04506"/>
    <w:rsid w:val="00E076B7"/>
    <w:rsid w:val="00E07EE4"/>
    <w:rsid w:val="00E105F7"/>
    <w:rsid w:val="00E12943"/>
    <w:rsid w:val="00E232ED"/>
    <w:rsid w:val="00E25466"/>
    <w:rsid w:val="00E25820"/>
    <w:rsid w:val="00E32156"/>
    <w:rsid w:val="00E33496"/>
    <w:rsid w:val="00E34880"/>
    <w:rsid w:val="00E358ED"/>
    <w:rsid w:val="00E42F0D"/>
    <w:rsid w:val="00E469E5"/>
    <w:rsid w:val="00E550CD"/>
    <w:rsid w:val="00E5797B"/>
    <w:rsid w:val="00E71A33"/>
    <w:rsid w:val="00E800F2"/>
    <w:rsid w:val="00E82028"/>
    <w:rsid w:val="00E82056"/>
    <w:rsid w:val="00E82CEB"/>
    <w:rsid w:val="00E8385C"/>
    <w:rsid w:val="00E86A0C"/>
    <w:rsid w:val="00E915BF"/>
    <w:rsid w:val="00E92B58"/>
    <w:rsid w:val="00EA4C78"/>
    <w:rsid w:val="00EA68E5"/>
    <w:rsid w:val="00EB57C6"/>
    <w:rsid w:val="00EB662A"/>
    <w:rsid w:val="00ED24FC"/>
    <w:rsid w:val="00ED2FE6"/>
    <w:rsid w:val="00ED312D"/>
    <w:rsid w:val="00EE1A1F"/>
    <w:rsid w:val="00EE2264"/>
    <w:rsid w:val="00EF39B3"/>
    <w:rsid w:val="00F00255"/>
    <w:rsid w:val="00F050F9"/>
    <w:rsid w:val="00F07FE7"/>
    <w:rsid w:val="00F1391D"/>
    <w:rsid w:val="00F22C43"/>
    <w:rsid w:val="00F23515"/>
    <w:rsid w:val="00F631E9"/>
    <w:rsid w:val="00F67880"/>
    <w:rsid w:val="00F778B5"/>
    <w:rsid w:val="00F858CF"/>
    <w:rsid w:val="00FA1019"/>
    <w:rsid w:val="00FA737A"/>
    <w:rsid w:val="00FB3DE7"/>
    <w:rsid w:val="00FB456D"/>
    <w:rsid w:val="00FB4E08"/>
    <w:rsid w:val="00FB619E"/>
    <w:rsid w:val="00FC0BA6"/>
    <w:rsid w:val="00FC542A"/>
    <w:rsid w:val="00FE4663"/>
    <w:rsid w:val="00FE5E8B"/>
    <w:rsid w:val="00FE7663"/>
    <w:rsid w:val="00FF158F"/>
    <w:rsid w:val="00FF1D24"/>
    <w:rsid w:val="00FF518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docId w15:val="{644BBC84-E554-41F7-BED8-7B57A6258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9D54D1"/>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table" w:styleId="Rcsostblzat">
    <w:name w:val="Table Grid"/>
    <w:basedOn w:val="Normltblzat"/>
    <w:rsid w:val="00B32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loldatlanmegemlts1">
    <w:name w:val="Feloldatlan megemlítés1"/>
    <w:basedOn w:val="Bekezdsalapbettpusa"/>
    <w:uiPriority w:val="99"/>
    <w:semiHidden/>
    <w:unhideWhenUsed/>
    <w:rsid w:val="00AD303B"/>
    <w:rPr>
      <w:color w:val="605E5C"/>
      <w:shd w:val="clear" w:color="auto" w:fill="E1DFDD"/>
    </w:rPr>
  </w:style>
  <w:style w:type="character" w:styleId="Feloldatlanmegemlts">
    <w:name w:val="Unresolved Mention"/>
    <w:basedOn w:val="Bekezdsalapbettpusa"/>
    <w:uiPriority w:val="99"/>
    <w:semiHidden/>
    <w:unhideWhenUsed/>
    <w:rsid w:val="00462090"/>
    <w:rPr>
      <w:color w:val="605E5C"/>
      <w:shd w:val="clear" w:color="auto" w:fill="E1DFDD"/>
    </w:rPr>
  </w:style>
  <w:style w:type="character" w:styleId="Mrltotthiperhivatkozs">
    <w:name w:val="FollowedHyperlink"/>
    <w:basedOn w:val="Bekezdsalapbettpusa"/>
    <w:rsid w:val="004550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751857">
      <w:bodyDiv w:val="1"/>
      <w:marLeft w:val="0"/>
      <w:marRight w:val="0"/>
      <w:marTop w:val="0"/>
      <w:marBottom w:val="0"/>
      <w:divBdr>
        <w:top w:val="none" w:sz="0" w:space="0" w:color="auto"/>
        <w:left w:val="none" w:sz="0" w:space="0" w:color="auto"/>
        <w:bottom w:val="none" w:sz="0" w:space="0" w:color="auto"/>
        <w:right w:val="none" w:sz="0" w:space="0" w:color="auto"/>
      </w:divBdr>
    </w:div>
    <w:div w:id="171645197">
      <w:bodyDiv w:val="1"/>
      <w:marLeft w:val="0"/>
      <w:marRight w:val="0"/>
      <w:marTop w:val="0"/>
      <w:marBottom w:val="0"/>
      <w:divBdr>
        <w:top w:val="none" w:sz="0" w:space="0" w:color="auto"/>
        <w:left w:val="none" w:sz="0" w:space="0" w:color="auto"/>
        <w:bottom w:val="none" w:sz="0" w:space="0" w:color="auto"/>
        <w:right w:val="none" w:sz="0" w:space="0" w:color="auto"/>
      </w:divBdr>
    </w:div>
    <w:div w:id="678384135">
      <w:bodyDiv w:val="1"/>
      <w:marLeft w:val="0"/>
      <w:marRight w:val="0"/>
      <w:marTop w:val="0"/>
      <w:marBottom w:val="0"/>
      <w:divBdr>
        <w:top w:val="none" w:sz="0" w:space="0" w:color="auto"/>
        <w:left w:val="none" w:sz="0" w:space="0" w:color="auto"/>
        <w:bottom w:val="none" w:sz="0" w:space="0" w:color="auto"/>
        <w:right w:val="none" w:sz="0" w:space="0" w:color="auto"/>
      </w:divBdr>
    </w:div>
    <w:div w:id="827289158">
      <w:bodyDiv w:val="1"/>
      <w:marLeft w:val="0"/>
      <w:marRight w:val="0"/>
      <w:marTop w:val="0"/>
      <w:marBottom w:val="0"/>
      <w:divBdr>
        <w:top w:val="none" w:sz="0" w:space="0" w:color="auto"/>
        <w:left w:val="none" w:sz="0" w:space="0" w:color="auto"/>
        <w:bottom w:val="none" w:sz="0" w:space="0" w:color="auto"/>
        <w:right w:val="none" w:sz="0" w:space="0" w:color="auto"/>
      </w:divBdr>
    </w:div>
    <w:div w:id="86475337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45967746">
      <w:bodyDiv w:val="1"/>
      <w:marLeft w:val="0"/>
      <w:marRight w:val="0"/>
      <w:marTop w:val="0"/>
      <w:marBottom w:val="0"/>
      <w:divBdr>
        <w:top w:val="none" w:sz="0" w:space="0" w:color="auto"/>
        <w:left w:val="none" w:sz="0" w:space="0" w:color="auto"/>
        <w:bottom w:val="none" w:sz="0" w:space="0" w:color="auto"/>
        <w:right w:val="none" w:sz="0" w:space="0" w:color="auto"/>
      </w:divBdr>
    </w:div>
    <w:div w:id="1218391377">
      <w:bodyDiv w:val="1"/>
      <w:marLeft w:val="0"/>
      <w:marRight w:val="0"/>
      <w:marTop w:val="0"/>
      <w:marBottom w:val="0"/>
      <w:divBdr>
        <w:top w:val="none" w:sz="0" w:space="0" w:color="auto"/>
        <w:left w:val="none" w:sz="0" w:space="0" w:color="auto"/>
        <w:bottom w:val="none" w:sz="0" w:space="0" w:color="auto"/>
        <w:right w:val="none" w:sz="0" w:space="0" w:color="auto"/>
      </w:divBdr>
    </w:div>
    <w:div w:id="1351643000">
      <w:bodyDiv w:val="1"/>
      <w:marLeft w:val="0"/>
      <w:marRight w:val="0"/>
      <w:marTop w:val="0"/>
      <w:marBottom w:val="0"/>
      <w:divBdr>
        <w:top w:val="none" w:sz="0" w:space="0" w:color="auto"/>
        <w:left w:val="none" w:sz="0" w:space="0" w:color="auto"/>
        <w:bottom w:val="none" w:sz="0" w:space="0" w:color="auto"/>
        <w:right w:val="none" w:sz="0" w:space="0" w:color="auto"/>
      </w:divBdr>
    </w:div>
    <w:div w:id="1574466634">
      <w:bodyDiv w:val="1"/>
      <w:marLeft w:val="0"/>
      <w:marRight w:val="0"/>
      <w:marTop w:val="0"/>
      <w:marBottom w:val="0"/>
      <w:divBdr>
        <w:top w:val="none" w:sz="0" w:space="0" w:color="auto"/>
        <w:left w:val="none" w:sz="0" w:space="0" w:color="auto"/>
        <w:bottom w:val="none" w:sz="0" w:space="0" w:color="auto"/>
        <w:right w:val="none" w:sz="0" w:space="0" w:color="auto"/>
      </w:divBdr>
    </w:div>
    <w:div w:id="1685277450">
      <w:bodyDiv w:val="1"/>
      <w:marLeft w:val="0"/>
      <w:marRight w:val="0"/>
      <w:marTop w:val="0"/>
      <w:marBottom w:val="0"/>
      <w:divBdr>
        <w:top w:val="none" w:sz="0" w:space="0" w:color="auto"/>
        <w:left w:val="none" w:sz="0" w:space="0" w:color="auto"/>
        <w:bottom w:val="none" w:sz="0" w:space="0" w:color="auto"/>
        <w:right w:val="none" w:sz="0" w:space="0" w:color="auto"/>
      </w:divBdr>
    </w:div>
    <w:div w:id="1810051241">
      <w:bodyDiv w:val="1"/>
      <w:marLeft w:val="0"/>
      <w:marRight w:val="0"/>
      <w:marTop w:val="0"/>
      <w:marBottom w:val="0"/>
      <w:divBdr>
        <w:top w:val="none" w:sz="0" w:space="0" w:color="auto"/>
        <w:left w:val="none" w:sz="0" w:space="0" w:color="auto"/>
        <w:bottom w:val="none" w:sz="0" w:space="0" w:color="auto"/>
        <w:right w:val="none" w:sz="0" w:space="0" w:color="auto"/>
      </w:divBdr>
    </w:div>
    <w:div w:id="1848670948">
      <w:bodyDiv w:val="1"/>
      <w:marLeft w:val="0"/>
      <w:marRight w:val="0"/>
      <w:marTop w:val="0"/>
      <w:marBottom w:val="0"/>
      <w:divBdr>
        <w:top w:val="none" w:sz="0" w:space="0" w:color="auto"/>
        <w:left w:val="none" w:sz="0" w:space="0" w:color="auto"/>
        <w:bottom w:val="none" w:sz="0" w:space="0" w:color="auto"/>
        <w:right w:val="none" w:sz="0" w:space="0" w:color="auto"/>
      </w:divBdr>
    </w:div>
    <w:div w:id="1886596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svg"/><Relationship Id="rId21" Type="http://schemas.microsoft.com/office/2007/relationships/hdphoto" Target="media/hdphoto3.wdp"/><Relationship Id="rId42" Type="http://schemas.openxmlformats.org/officeDocument/2006/relationships/image" Target="media/image31.png"/><Relationship Id="rId47" Type="http://schemas.openxmlformats.org/officeDocument/2006/relationships/image" Target="media/image36.emf"/><Relationship Id="rId63" Type="http://schemas.openxmlformats.org/officeDocument/2006/relationships/image" Target="media/image52.jpg"/><Relationship Id="rId68" Type="http://schemas.openxmlformats.org/officeDocument/2006/relationships/image" Target="media/image57.png"/><Relationship Id="rId84" Type="http://schemas.openxmlformats.org/officeDocument/2006/relationships/hyperlink" Target="https://www.ti.com/lit/ds/symlink/ref3333.pdf?ts=1716454843546" TargetMode="External"/><Relationship Id="rId89" Type="http://schemas.openxmlformats.org/officeDocument/2006/relationships/hyperlink" Target="https://vivonomicon.com/2020/07/26/bare-metal-stm32-programming-part-11-using-external-memories/" TargetMode="External"/><Relationship Id="rId7" Type="http://schemas.openxmlformats.org/officeDocument/2006/relationships/endnotes" Target="endnotes.xml"/><Relationship Id="rId71" Type="http://schemas.openxmlformats.org/officeDocument/2006/relationships/hyperlink" Target="https://hu.wikipedia.org/wiki/Ioniz%C3%A1l%C3%B3_sug%C3%A1rz%C3%A1s" TargetMode="External"/><Relationship Id="rId92" Type="http://schemas.openxmlformats.org/officeDocument/2006/relationships/hyperlink" Target="https://www.general-label.com/wp-content/uploads/2019/03/Tactile-metal-domes-OL.jpg"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emf"/><Relationship Id="rId11" Type="http://schemas.openxmlformats.org/officeDocument/2006/relationships/image" Target="media/image3.svg"/><Relationship Id="rId24" Type="http://schemas.openxmlformats.org/officeDocument/2006/relationships/image" Target="media/image13.png"/><Relationship Id="rId32" Type="http://schemas.openxmlformats.org/officeDocument/2006/relationships/image" Target="media/image21.svg"/><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image" Target="media/image42.emf"/><Relationship Id="rId58" Type="http://schemas.openxmlformats.org/officeDocument/2006/relationships/image" Target="media/image47.emf"/><Relationship Id="rId66" Type="http://schemas.openxmlformats.org/officeDocument/2006/relationships/image" Target="media/image55.PNG"/><Relationship Id="rId74" Type="http://schemas.openxmlformats.org/officeDocument/2006/relationships/hyperlink" Target="https://www.ost-photonics.com/wp-content/uploads/2017/06/BGO-BSO-300x210.jpg" TargetMode="External"/><Relationship Id="rId79" Type="http://schemas.openxmlformats.org/officeDocument/2006/relationships/hyperlink" Target="https://www.ti.com/lit/ds/symlink/bq29209.pdf?ts=1716536846435&amp;ref_url=https%253A%252F%252Fhu.mouser.com%252F" TargetMode="External"/><Relationship Id="rId87" Type="http://schemas.openxmlformats.org/officeDocument/2006/relationships/hyperlink" Target="https://www.st.com/en/microcontrollers-microprocessors/stm32u575vg.html"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emf"/><Relationship Id="rId82" Type="http://schemas.openxmlformats.org/officeDocument/2006/relationships/hyperlink" Target="https://www.ti.com/lit/ds/symlink/tps7a49.pdf?ts=1716457743654&amp;ref_url=https%253A%252F%252Fwww.mouser.li%252F" TargetMode="External"/><Relationship Id="rId90" Type="http://schemas.openxmlformats.org/officeDocument/2006/relationships/hyperlink" Target="https://docs.toradex.com/102492-layout-design-guide.pdf" TargetMode="External"/><Relationship Id="rId95" Type="http://schemas.openxmlformats.org/officeDocument/2006/relationships/hyperlink" Target="https://hu.mouser.com/datasheet/2/389/m24c02_dre-1849597.pdf" TargetMode="External"/><Relationship Id="rId19" Type="http://schemas.microsoft.com/office/2007/relationships/hdphoto" Target="media/hdphoto2.wdp"/><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svg"/><Relationship Id="rId43" Type="http://schemas.openxmlformats.org/officeDocument/2006/relationships/image" Target="media/image32.png"/><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image" Target="media/image53.jpg"/><Relationship Id="rId69" Type="http://schemas.openxmlformats.org/officeDocument/2006/relationships/image" Target="media/image58.PNG"/><Relationship Id="rId77" Type="http://schemas.openxmlformats.org/officeDocument/2006/relationships/hyperlink" Target="https://en.wikipedia.org/wiki/Photomultiplier_tube" TargetMode="External"/><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hu.m.wikipedia.org/wiki/F%C3%A1jl:NaI-Tl-crystals.jpg" TargetMode="External"/><Relationship Id="rId80" Type="http://schemas.openxmlformats.org/officeDocument/2006/relationships/hyperlink" Target="https://www.ti.com/lit/ds/symlink/tps560430.pdf?ts=1716527801150&amp;ref_url=https%253A%252F%252Fwww.ti.com%252Fproduct%252FTPS560430" TargetMode="External"/><Relationship Id="rId85" Type="http://schemas.openxmlformats.org/officeDocument/2006/relationships/hyperlink" Target="https://hu.mouser.com/datasheet/2/609/3461Afa-3123928.pdf" TargetMode="External"/><Relationship Id="rId93" Type="http://schemas.openxmlformats.org/officeDocument/2006/relationships/hyperlink" Target="https://www.iqsdirectory.com/articles/keypad/membrane-switch/tactile-and-non-tactile.jpg" TargetMode="External"/><Relationship Id="rId98" Type="http://schemas.openxmlformats.org/officeDocument/2006/relationships/hyperlink" Target="https://www.onsemi.com/pub/Collateral/AND9770-D.PDF" TargetMode="External"/><Relationship Id="rId3" Type="http://schemas.openxmlformats.org/officeDocument/2006/relationships/styles" Target="styles.xml"/><Relationship Id="rId12" Type="http://schemas.openxmlformats.org/officeDocument/2006/relationships/image" Target="media/image4.emf"/><Relationship Id="rId17" Type="http://schemas.microsoft.com/office/2007/relationships/hdphoto" Target="media/hdphoto1.wdp"/><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emf"/><Relationship Id="rId67" Type="http://schemas.openxmlformats.org/officeDocument/2006/relationships/image" Target="media/image56.jpeg"/><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image" Target="media/image51.emf"/><Relationship Id="rId70" Type="http://schemas.openxmlformats.org/officeDocument/2006/relationships/image" Target="media/image59.PNG"/><Relationship Id="rId75" Type="http://schemas.openxmlformats.org/officeDocument/2006/relationships/hyperlink" Target="https://luxiumsolutions.com/radiation-detection-scintillators/crystal-scintillators/lyso-scintillation-crystals" TargetMode="External"/><Relationship Id="rId83" Type="http://schemas.openxmlformats.org/officeDocument/2006/relationships/hyperlink" Target="https://www.ti.com/lit/ds/symlink/tps7a30.pdf?ts=1716536078359&amp;ref_url=https%253A%252F%252Fwww.mouser.ch%252F" TargetMode="External"/><Relationship Id="rId88" Type="http://schemas.openxmlformats.org/officeDocument/2006/relationships/hyperlink" Target="https://www.buydisplay.com/3-2-inch-240x320-ips-tft-lcd-module-for-arduino-and-raspberry-pi" TargetMode="External"/><Relationship Id="rId91" Type="http://schemas.openxmlformats.org/officeDocument/2006/relationships/hyperlink" Target="https://www.ti.com/lit/ds/symlink/ts3usb30e.pdf?ts=1716453949149&amp;ref_url=https%253A%252F%252Fwww.ti.com%252Fproduct%252FTS3USB30E%253FHQS%253Dti-null-null-verifimanuf_manuf-manu-pf-octopart-wwe" TargetMode="External"/><Relationship Id="rId96" Type="http://schemas.openxmlformats.org/officeDocument/2006/relationships/hyperlink" Target="https://hu.mouser.com/datasheet/2/308/1/MICROC_SERIES_D-231562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4.emf"/><Relationship Id="rId73" Type="http://schemas.openxmlformats.org/officeDocument/2006/relationships/hyperlink" Target="https://www.shalomeo.com/image/cache/catalog/Scintillators/Scintillation%20Detector%20Assemblies%20(Scintillators+PMT+Electronics)/Natrium-doped%20Cesium%2030-500x400-500x400.jpg" TargetMode="External"/><Relationship Id="rId78" Type="http://schemas.openxmlformats.org/officeDocument/2006/relationships/hyperlink" Target="https://www.ti.com/lit/ds/symlink/bq25886.pdf?ts=1716463176615&amp;ref_url=https%253A%252F%252Fwww.ti.com%252Fproduct%252FBQ25886" TargetMode="External"/><Relationship Id="rId81" Type="http://schemas.openxmlformats.org/officeDocument/2006/relationships/hyperlink" Target="https://www.ti.com/lit/ds/symlink/dcpa10505d.pdf?ts=1716537039060&amp;ref_url=https%253A%252F%252Fhu.mouser.com%252F" TargetMode="External"/><Relationship Id="rId86" Type="http://schemas.openxmlformats.org/officeDocument/2006/relationships/hyperlink" Target="https://www.aut.bme.hu/Upload/Course/VIAUMA20/hallgatoi_jegyzetek/Teljesitmenyatalakitok_I.pdf" TargetMode="External"/><Relationship Id="rId94" Type="http://schemas.openxmlformats.org/officeDocument/2006/relationships/hyperlink" Target="https://www.st.com/resource/en/schematic_pack/mb1549-u575ziq-c02_schematic.pdf" TargetMode="External"/><Relationship Id="rId99" Type="http://schemas.openxmlformats.org/officeDocument/2006/relationships/hyperlink" Target="https://docs.broadcom.com/doc/Introduction-to-Silicon-Photomultipliers" TargetMode="Externa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9.png"/><Relationship Id="rId39" Type="http://schemas.openxmlformats.org/officeDocument/2006/relationships/image" Target="media/image28.emf"/><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jpg"/><Relationship Id="rId76" Type="http://schemas.openxmlformats.org/officeDocument/2006/relationships/hyperlink" Target="https://www.ost-photonics.com/wp-content/uploads/2017/07/LYSO-Ce-Scintilltion-Crystal-Cerium-Doped-Lutetium-Yttrium-Silicate-Scintillation-Crystal-LYSO-Ce-Scintillator-Crystal-4mmX4mmX10mm.jpg" TargetMode="External"/><Relationship Id="rId97" Type="http://schemas.openxmlformats.org/officeDocument/2006/relationships/hyperlink" Target="https://www.onsemi.com/pub/Collateral/AND9782-D.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684206-13C6-4B47-BD56-7E5F43460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0</TotalTime>
  <Pages>1</Pages>
  <Words>10328</Words>
  <Characters>71267</Characters>
  <Application>Microsoft Office Word</Application>
  <DocSecurity>0</DocSecurity>
  <Lines>593</Lines>
  <Paragraphs>162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Hordozható radioizotóp identifikációs eszköz fejlesztése</vt:lpstr>
      <vt:lpstr>Hordozható radioizotóp identifikációs eszköz fejlesztése</vt:lpstr>
    </vt:vector>
  </TitlesOfParts>
  <Manager>Kiss Ágoston</Manager>
  <Company>Automatizálási és Alkalmazott Informatikai Tanszék</Company>
  <LinksUpToDate>false</LinksUpToDate>
  <CharactersWithSpaces>81433</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Hordozható radioizotóp identifikációs eszköz fejlesztése</dc:title>
  <dc:subject/>
  <dc:creator>Szabó Mihály</dc:creator>
  <cp:keywords/>
  <dc:description>Az adatok átírása után a dokumentum egészére adjanak ki frissítést.</dc:description>
  <cp:lastModifiedBy>Szabó Mihály</cp:lastModifiedBy>
  <cp:revision>149</cp:revision>
  <cp:lastPrinted>2002-07-08T12:51:00Z</cp:lastPrinted>
  <dcterms:created xsi:type="dcterms:W3CDTF">2024-04-10T19:14:00Z</dcterms:created>
  <dcterms:modified xsi:type="dcterms:W3CDTF">2024-08-25T20:20:00Z</dcterms:modified>
</cp:coreProperties>
</file>